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39D2" w:rsidRPr="0041146B" w:rsidRDefault="00F539D2" w:rsidP="008B5BBF">
      <w:pPr>
        <w:pStyle w:val="Title"/>
        <w:rPr>
          <w:sz w:val="72"/>
        </w:rPr>
      </w:pPr>
      <w:r w:rsidRPr="0041146B">
        <w:rPr>
          <w:sz w:val="72"/>
        </w:rPr>
        <w:t>Empires of the IV</w:t>
      </w:r>
    </w:p>
    <w:p w:rsidR="00AB7913" w:rsidRDefault="00F539D2">
      <w:pPr>
        <w:pStyle w:val="Heading1"/>
      </w:pPr>
      <w:r>
        <w:t>Game Summary</w:t>
      </w:r>
    </w:p>
    <w:p w:rsidR="00364DA7" w:rsidRDefault="00F539D2" w:rsidP="00751944">
      <w:pPr>
        <w:ind w:firstLine="720"/>
      </w:pPr>
      <w:r>
        <w:t xml:space="preserve">Empires of the IV is a Multiplayer Real-time Strategy Game for PCs, Tablets and Phones, and is displayed in a top-down perspective. In the game, players </w:t>
      </w:r>
      <w:r w:rsidR="00FC1988">
        <w:t xml:space="preserve">play as the Unanian Empire and </w:t>
      </w:r>
      <w:r>
        <w:t xml:space="preserve">will choose </w:t>
      </w:r>
      <w:r w:rsidR="00FC1988">
        <w:t>a map and game mode to play with while they</w:t>
      </w:r>
      <w:r>
        <w:t xml:space="preserve"> connect to each other’s devices. In real-time players manage their military, economy and research to build up their </w:t>
      </w:r>
      <w:r w:rsidR="00B06558">
        <w:t>forces</w:t>
      </w:r>
      <w:r>
        <w:t xml:space="preserve"> and take out the other. </w:t>
      </w:r>
    </w:p>
    <w:p w:rsidR="00CC49EA" w:rsidRDefault="001F5EDA" w:rsidP="00CC49EA">
      <w:pPr>
        <w:pStyle w:val="Heading1"/>
      </w:pPr>
      <w:r>
        <w:t xml:space="preserve">30 Second </w:t>
      </w:r>
      <w:r w:rsidR="00CC49EA">
        <w:t>Pitch</w:t>
      </w:r>
    </w:p>
    <w:p w:rsidR="0041146B" w:rsidRDefault="00CC49EA" w:rsidP="00CC49EA">
      <w:r>
        <w:t>It’s the year 2868 on the Galactic Calendar</w:t>
      </w:r>
      <w:r w:rsidR="0041146B">
        <w:t>,</w:t>
      </w:r>
      <w:r>
        <w:t xml:space="preserve"> and War. Is. Coming.</w:t>
      </w:r>
    </w:p>
    <w:p w:rsidR="0041146B" w:rsidRDefault="00CC49EA" w:rsidP="00CC49EA">
      <w:r>
        <w:t>Play as the Entente, a coalition of three empires and play out war simulations to come up with strategies which can be used in the coming conflict. In the game, Play Singleplayer</w:t>
      </w:r>
      <w:r w:rsidR="0041146B">
        <w:t>, Or M</w:t>
      </w:r>
      <w:r>
        <w:t>ultiplayer with friends and gather resources in order to build units to destroy th</w:t>
      </w:r>
      <w:r w:rsidR="004E6773">
        <w:t>e enemy base</w:t>
      </w:r>
      <w:r w:rsidR="00381AED">
        <w:t xml:space="preserve"> in this Real Time Strategy game entitled, Empires of the IV</w:t>
      </w:r>
    </w:p>
    <w:p w:rsidR="00DB3EE9" w:rsidRDefault="0041146B" w:rsidP="00DB3EE9">
      <w:r>
        <w:t>It’s the year 2868 on the Galactic Calendar, and War. Is. Coming.</w:t>
      </w:r>
    </w:p>
    <w:p w:rsidR="00F539D2" w:rsidRDefault="00F539D2" w:rsidP="00DB3EE9">
      <w:pPr>
        <w:pStyle w:val="Heading1"/>
      </w:pPr>
      <w:r>
        <w:t>Pillars</w:t>
      </w:r>
    </w:p>
    <w:p w:rsidR="0041146B" w:rsidRDefault="00DB3EE9" w:rsidP="00751944">
      <w:bookmarkStart w:id="0" w:name="_GoBack"/>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2.55pt;margin-top:321.75pt;width:402.45pt;height:310.75pt;z-index:-251520000;mso-position-horizontal-relative:margin;mso-position-vertical-relative:margin" wrapcoords="4057 674 3536 763 2462 1257 2254 1572 1768 2111 1317 2829 1075 3548 901 4266 763 4985 728 5748 1526 6422 1838 7140 2358 7859 2392 8038 3502 8577 10783 9296 10783 10014 3710 10059 3848 10733 3744 11496 10783 12170 10783 12888 10124 13247 9639 13562 9639 13607 9396 13696 8806 14190 8806 14325 8702 14729 8702 14864 8876 15044 8876 15268 9743 15762 2774 15762 1422 15852 1422 16481 1283 16795 1144 17199 1109 17918 1317 18636 1317 18726 1872 19355 693 20073 693 20837 6865 21151 7281 21151 13799 21151 14215 21151 20074 20837 20144 20208 19450 20163 16885 20073 21253 19714 21288 16930 20595 16840 11684 16481 20629 16436 20629 15762 11684 15762 12482 15268 12482 15044 12343 14460 12343 13921 12135 13696 11684 13607 10748 12888 10783 12170 11407 12170 17335 11541 17578 10733 17925 10104 17648 10059 10748 10014 10748 9296 5097 8577 5409 8577 6553 7993 20803 7275 20872 2470 20595 2380 18168 2111 20352 2111 20248 1392 6518 1392 6553 1212 5339 719 4854 674 4057 674" o:allowoverlap="f">
            <v:imagedata r:id="rId9" o:title="Pillars _No Background"/>
            <w10:wrap anchorx="margin" anchory="margin"/>
          </v:shape>
        </w:pict>
      </w:r>
      <w:bookmarkEnd w:id="0"/>
    </w:p>
    <w:p w:rsidR="0041146B" w:rsidRDefault="0041146B" w:rsidP="00751944"/>
    <w:p w:rsidR="0041146B" w:rsidRDefault="0041146B" w:rsidP="00751944"/>
    <w:p w:rsidR="0041146B" w:rsidRDefault="0041146B" w:rsidP="00751944"/>
    <w:p w:rsidR="0041146B" w:rsidRDefault="0041146B" w:rsidP="00751944"/>
    <w:p w:rsidR="0041146B" w:rsidRDefault="0041146B" w:rsidP="00751944"/>
    <w:p w:rsidR="0041146B" w:rsidRDefault="0041146B" w:rsidP="00751944"/>
    <w:p w:rsidR="0041146B" w:rsidRDefault="0041146B" w:rsidP="00751944"/>
    <w:p w:rsidR="0041146B" w:rsidRDefault="0041146B" w:rsidP="00751944"/>
    <w:p w:rsidR="0041146B" w:rsidRDefault="0041146B" w:rsidP="00751944"/>
    <w:p w:rsidR="0041146B" w:rsidRDefault="0041146B" w:rsidP="00751944"/>
    <w:p w:rsidR="0041146B" w:rsidRDefault="0041146B" w:rsidP="00751944"/>
    <w:p w:rsidR="0041146B" w:rsidRDefault="0041146B" w:rsidP="00751944"/>
    <w:p w:rsidR="0041146B" w:rsidRDefault="0041146B" w:rsidP="00751944"/>
    <w:p w:rsidR="0041146B" w:rsidRDefault="0041146B" w:rsidP="00751944"/>
    <w:p w:rsidR="008B5BBF" w:rsidRDefault="008B5BBF" w:rsidP="00751944"/>
    <w:p w:rsidR="00F539D2" w:rsidRDefault="00F539D2" w:rsidP="004C2DED">
      <w:pPr>
        <w:pStyle w:val="Heading1"/>
      </w:pPr>
      <w:r>
        <w:lastRenderedPageBreak/>
        <w:t>Game Loop</w:t>
      </w:r>
    </w:p>
    <w:p w:rsidR="004C2DED" w:rsidRDefault="004C2DED" w:rsidP="004C2DED">
      <w:pPr>
        <w:pStyle w:val="ListParagraph"/>
        <w:numPr>
          <w:ilvl w:val="0"/>
          <w:numId w:val="2"/>
        </w:numPr>
      </w:pPr>
      <w:r>
        <w:t>Receive data over Network</w:t>
      </w:r>
    </w:p>
    <w:p w:rsidR="00F539D2" w:rsidRDefault="004C2DED" w:rsidP="004C2DED">
      <w:pPr>
        <w:pStyle w:val="ListParagraph"/>
        <w:numPr>
          <w:ilvl w:val="0"/>
          <w:numId w:val="2"/>
        </w:numPr>
      </w:pPr>
      <w:r>
        <w:t>Gather Player Input</w:t>
      </w:r>
    </w:p>
    <w:p w:rsidR="004C2DED" w:rsidRDefault="004C2DED" w:rsidP="004C2DED">
      <w:pPr>
        <w:pStyle w:val="ListParagraph"/>
        <w:numPr>
          <w:ilvl w:val="0"/>
          <w:numId w:val="2"/>
        </w:numPr>
      </w:pPr>
      <w:r>
        <w:t>Perform Player action</w:t>
      </w:r>
    </w:p>
    <w:p w:rsidR="004C2DED" w:rsidRDefault="004C2DED" w:rsidP="004C2DED">
      <w:pPr>
        <w:pStyle w:val="ListParagraph"/>
        <w:numPr>
          <w:ilvl w:val="1"/>
          <w:numId w:val="2"/>
        </w:numPr>
      </w:pPr>
      <w:r>
        <w:t>Move Unit(s)</w:t>
      </w:r>
    </w:p>
    <w:p w:rsidR="004C2DED" w:rsidRDefault="004C2DED" w:rsidP="004C2DED">
      <w:pPr>
        <w:pStyle w:val="ListParagraph"/>
        <w:numPr>
          <w:ilvl w:val="1"/>
          <w:numId w:val="2"/>
        </w:numPr>
      </w:pPr>
      <w:r>
        <w:t>Attack with Unit(s)</w:t>
      </w:r>
    </w:p>
    <w:p w:rsidR="004C2DED" w:rsidRDefault="004C2DED" w:rsidP="004C2DED">
      <w:pPr>
        <w:pStyle w:val="ListParagraph"/>
        <w:numPr>
          <w:ilvl w:val="1"/>
          <w:numId w:val="2"/>
        </w:numPr>
      </w:pPr>
      <w:r>
        <w:t>Build Units</w:t>
      </w:r>
    </w:p>
    <w:p w:rsidR="004C2DED" w:rsidRDefault="004C2DED" w:rsidP="004C2DED">
      <w:pPr>
        <w:pStyle w:val="ListParagraph"/>
        <w:numPr>
          <w:ilvl w:val="1"/>
          <w:numId w:val="2"/>
        </w:numPr>
      </w:pPr>
      <w:r>
        <w:t>Build Buildings</w:t>
      </w:r>
    </w:p>
    <w:p w:rsidR="004C2DED" w:rsidRDefault="004C2DED" w:rsidP="004C2DED">
      <w:pPr>
        <w:pStyle w:val="ListParagraph"/>
        <w:numPr>
          <w:ilvl w:val="1"/>
          <w:numId w:val="2"/>
        </w:numPr>
      </w:pPr>
      <w:r>
        <w:t>Research</w:t>
      </w:r>
    </w:p>
    <w:p w:rsidR="004C2DED" w:rsidRDefault="004C2DED" w:rsidP="004C2DED">
      <w:pPr>
        <w:pStyle w:val="ListParagraph"/>
        <w:numPr>
          <w:ilvl w:val="0"/>
          <w:numId w:val="2"/>
        </w:numPr>
      </w:pPr>
      <w:r>
        <w:t>Check Unit(s) Attack</w:t>
      </w:r>
    </w:p>
    <w:p w:rsidR="004C2DED" w:rsidRDefault="004C2DED" w:rsidP="004C2DED">
      <w:pPr>
        <w:pStyle w:val="ListParagraph"/>
        <w:numPr>
          <w:ilvl w:val="0"/>
          <w:numId w:val="2"/>
        </w:numPr>
      </w:pPr>
      <w:r>
        <w:t>Check Building(s) Status’s</w:t>
      </w:r>
    </w:p>
    <w:p w:rsidR="004C2DED" w:rsidRDefault="004C2DED" w:rsidP="004C2DED">
      <w:pPr>
        <w:pStyle w:val="ListParagraph"/>
        <w:numPr>
          <w:ilvl w:val="0"/>
          <w:numId w:val="2"/>
        </w:numPr>
      </w:pPr>
      <w:r>
        <w:t>Send data over Network</w:t>
      </w:r>
    </w:p>
    <w:p w:rsidR="00F539D2" w:rsidRDefault="00F539D2" w:rsidP="00F539D2">
      <w:pPr>
        <w:pStyle w:val="Heading1"/>
      </w:pPr>
      <w:r>
        <w:t>Demographics</w:t>
      </w:r>
    </w:p>
    <w:p w:rsidR="009B7AEA" w:rsidRDefault="009B7AEA" w:rsidP="009B7AEA">
      <w:pPr>
        <w:pStyle w:val="ListParagraph"/>
        <w:numPr>
          <w:ilvl w:val="0"/>
          <w:numId w:val="3"/>
        </w:numPr>
      </w:pPr>
      <w:r>
        <w:t>Years 13+</w:t>
      </w:r>
    </w:p>
    <w:p w:rsidR="009B7AEA" w:rsidRDefault="009B7AEA" w:rsidP="009B7AEA">
      <w:pPr>
        <w:pStyle w:val="ListParagraph"/>
        <w:numPr>
          <w:ilvl w:val="1"/>
          <w:numId w:val="3"/>
        </w:numPr>
      </w:pPr>
      <w:r>
        <w:t>Rated T for Teen!</w:t>
      </w:r>
    </w:p>
    <w:p w:rsidR="00820DE5" w:rsidRDefault="009B7AEA" w:rsidP="00820DE5">
      <w:pPr>
        <w:pStyle w:val="ListParagraph"/>
        <w:numPr>
          <w:ilvl w:val="0"/>
          <w:numId w:val="3"/>
        </w:numPr>
      </w:pPr>
      <w:r>
        <w:t>Male</w:t>
      </w:r>
      <w:r w:rsidR="00820DE5" w:rsidRPr="00820DE5">
        <w:t xml:space="preserve"> </w:t>
      </w:r>
    </w:p>
    <w:p w:rsidR="009B7AEA" w:rsidRDefault="00820DE5" w:rsidP="009F4343">
      <w:pPr>
        <w:pStyle w:val="ListParagraph"/>
        <w:numPr>
          <w:ilvl w:val="0"/>
          <w:numId w:val="3"/>
        </w:numPr>
      </w:pPr>
      <w:r>
        <w:t>Windows (Phone) owners (in the future iOS, Android)</w:t>
      </w:r>
    </w:p>
    <w:p w:rsidR="009B7AEA" w:rsidRDefault="00565E36" w:rsidP="009B7AEA">
      <w:pPr>
        <w:pStyle w:val="ListParagraph"/>
        <w:numPr>
          <w:ilvl w:val="0"/>
          <w:numId w:val="3"/>
        </w:numPr>
      </w:pPr>
      <w:r>
        <w:t>Fans of strategy games</w:t>
      </w:r>
    </w:p>
    <w:p w:rsidR="00DA299A" w:rsidRDefault="00820DE5" w:rsidP="00820DE5">
      <w:pPr>
        <w:pStyle w:val="ListParagraph"/>
        <w:numPr>
          <w:ilvl w:val="0"/>
          <w:numId w:val="3"/>
        </w:numPr>
      </w:pPr>
      <w:r>
        <w:t>People who like a little story in their games</w:t>
      </w:r>
    </w:p>
    <w:p w:rsidR="00DA299A" w:rsidRDefault="00DA299A" w:rsidP="00DA299A"/>
    <w:p w:rsidR="008A6B99" w:rsidRDefault="008A6B99" w:rsidP="00C251AF"/>
    <w:p w:rsidR="008A6B99" w:rsidRDefault="008A6B99" w:rsidP="00C251AF"/>
    <w:p w:rsidR="008A6B99" w:rsidRDefault="008A6B99" w:rsidP="00C251AF"/>
    <w:p w:rsidR="008A6B99" w:rsidRDefault="008A6B99" w:rsidP="008A6B99">
      <w:pPr>
        <w:rPr>
          <w:rFonts w:asciiTheme="majorHAnsi" w:eastAsiaTheme="majorEastAsia" w:hAnsiTheme="majorHAnsi" w:cstheme="majorBidi"/>
          <w:color w:val="90C226" w:themeColor="accent1"/>
          <w:sz w:val="32"/>
          <w:szCs w:val="32"/>
        </w:rPr>
      </w:pPr>
    </w:p>
    <w:p w:rsidR="008A6B99" w:rsidRDefault="008A6B99" w:rsidP="008A6B99">
      <w:pPr>
        <w:rPr>
          <w:rFonts w:asciiTheme="majorHAnsi" w:eastAsiaTheme="majorEastAsia" w:hAnsiTheme="majorHAnsi" w:cstheme="majorBidi"/>
          <w:color w:val="90C226" w:themeColor="accent1"/>
          <w:sz w:val="32"/>
          <w:szCs w:val="32"/>
        </w:rPr>
      </w:pPr>
    </w:p>
    <w:p w:rsidR="00C251AF" w:rsidRDefault="00C251AF" w:rsidP="008A6B99">
      <w:pPr>
        <w:rPr>
          <w:rFonts w:asciiTheme="majorHAnsi" w:eastAsiaTheme="majorEastAsia" w:hAnsiTheme="majorHAnsi" w:cstheme="majorBidi"/>
          <w:color w:val="90C226" w:themeColor="accent1"/>
          <w:sz w:val="32"/>
          <w:szCs w:val="32"/>
        </w:rPr>
      </w:pPr>
    </w:p>
    <w:p w:rsidR="00C251AF" w:rsidRDefault="00C251AF" w:rsidP="008A6B99">
      <w:pPr>
        <w:rPr>
          <w:rFonts w:asciiTheme="majorHAnsi" w:eastAsiaTheme="majorEastAsia" w:hAnsiTheme="majorHAnsi" w:cstheme="majorBidi"/>
          <w:color w:val="90C226" w:themeColor="accent1"/>
          <w:sz w:val="32"/>
          <w:szCs w:val="32"/>
        </w:rPr>
      </w:pPr>
    </w:p>
    <w:p w:rsidR="008A6B99" w:rsidRDefault="008A6B99" w:rsidP="008A6B99"/>
    <w:p w:rsidR="008A6B99" w:rsidRDefault="008A6B99" w:rsidP="008A6B99"/>
    <w:p w:rsidR="008A6B99" w:rsidRDefault="008A6B99" w:rsidP="008A6B99"/>
    <w:p w:rsidR="00C251AF" w:rsidRDefault="00C251AF" w:rsidP="008A6B99"/>
    <w:p w:rsidR="00C251AF" w:rsidRDefault="00C251AF" w:rsidP="008A6B99"/>
    <w:p w:rsidR="00C251AF" w:rsidRDefault="00C251AF" w:rsidP="008A6B99"/>
    <w:p w:rsidR="003E1AEF" w:rsidRPr="008A6B99" w:rsidRDefault="003E1AEF" w:rsidP="008A6B99"/>
    <w:p w:rsidR="00820DE5" w:rsidRPr="00DA299A" w:rsidRDefault="00E41A19" w:rsidP="001D3EE8">
      <w:pPr>
        <w:pStyle w:val="Heading1"/>
      </w:pPr>
      <w:r>
        <w:lastRenderedPageBreak/>
        <w:t xml:space="preserve">Storyboard - </w:t>
      </w:r>
      <w:r w:rsidR="00DA299A">
        <w:t>First 5 Minutes</w:t>
      </w:r>
    </w:p>
    <w:p w:rsidR="00DA299A" w:rsidRDefault="00DA299A" w:rsidP="00DA299A"/>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5"/>
        <w:gridCol w:w="2835"/>
        <w:gridCol w:w="2835"/>
      </w:tblGrid>
      <w:tr w:rsidR="001A01A9" w:rsidRPr="001A01A9" w:rsidTr="001A01A9">
        <w:trPr>
          <w:trHeight w:val="2497"/>
        </w:trPr>
        <w:tc>
          <w:tcPr>
            <w:tcW w:w="2835" w:type="dxa"/>
          </w:tcPr>
          <w:p w:rsidR="001A01A9" w:rsidRPr="001A01A9" w:rsidRDefault="00CC1EAF" w:rsidP="001A01A9">
            <w:pPr>
              <w:rPr>
                <w:sz w:val="18"/>
                <w:szCs w:val="18"/>
              </w:rPr>
            </w:pPr>
            <w:r>
              <w:rPr>
                <w:noProof/>
                <w:sz w:val="18"/>
                <w:szCs w:val="18"/>
                <w:lang w:eastAsia="en-US"/>
              </w:rPr>
              <mc:AlternateContent>
                <mc:Choice Requires="wpi">
                  <w:drawing>
                    <wp:anchor distT="0" distB="0" distL="114300" distR="114300" simplePos="0" relativeHeight="251557888" behindDoc="0" locked="0" layoutInCell="1" allowOverlap="1">
                      <wp:simplePos x="0" y="0"/>
                      <wp:positionH relativeFrom="column">
                        <wp:posOffset>825107</wp:posOffset>
                      </wp:positionH>
                      <wp:positionV relativeFrom="paragraph">
                        <wp:posOffset>1364135</wp:posOffset>
                      </wp:positionV>
                      <wp:extent cx="101520" cy="146160"/>
                      <wp:effectExtent l="38100" t="38100" r="51435" b="44450"/>
                      <wp:wrapNone/>
                      <wp:docPr id="50" name="Ink 50"/>
                      <wp:cNvGraphicFramePr/>
                      <a:graphic xmlns:a="http://schemas.openxmlformats.org/drawingml/2006/main">
                        <a:graphicData uri="http://schemas.microsoft.com/office/word/2010/wordprocessingInk">
                          <w14:contentPart bwMode="auto" r:id="rId10">
                            <w14:nvContentPartPr>
                              <w14:cNvContentPartPr/>
                            </w14:nvContentPartPr>
                            <w14:xfrm>
                              <a:off x="0" y="0"/>
                              <a:ext cx="101520" cy="146160"/>
                            </w14:xfrm>
                          </w14:contentPart>
                        </a:graphicData>
                      </a:graphic>
                    </wp:anchor>
                  </w:drawing>
                </mc:Choice>
                <mc:Fallback>
                  <w:pict>
                    <v:shape w14:anchorId="6EEC0D7B" id="Ink 50" o:spid="_x0000_s1026" type="#_x0000_t75" style="position:absolute;margin-left:64.35pt;margin-top:106.6pt;width:9.8pt;height:1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">
                      <v:imagedata r:id="rId11" o:title=""/>
                    </v:shape>
                  </w:pict>
                </mc:Fallback>
              </mc:AlternateContent>
            </w:r>
            <w:r>
              <w:rPr>
                <w:noProof/>
                <w:sz w:val="18"/>
                <w:szCs w:val="18"/>
                <w:lang w:eastAsia="en-US"/>
              </w:rPr>
              <mc:AlternateContent>
                <mc:Choice Requires="wpi">
                  <w:drawing>
                    <wp:anchor distT="0" distB="0" distL="114300" distR="114300" simplePos="0" relativeHeight="251556864" behindDoc="0" locked="0" layoutInCell="1" allowOverlap="1">
                      <wp:simplePos x="0" y="0"/>
                      <wp:positionH relativeFrom="column">
                        <wp:posOffset>672107</wp:posOffset>
                      </wp:positionH>
                      <wp:positionV relativeFrom="paragraph">
                        <wp:posOffset>1386095</wp:posOffset>
                      </wp:positionV>
                      <wp:extent cx="114120" cy="75240"/>
                      <wp:effectExtent l="38100" t="38100" r="38735" b="39370"/>
                      <wp:wrapNone/>
                      <wp:docPr id="49" name="Ink 49"/>
                      <wp:cNvGraphicFramePr/>
                      <a:graphic xmlns:a="http://schemas.openxmlformats.org/drawingml/2006/main">
                        <a:graphicData uri="http://schemas.microsoft.com/office/word/2010/wordprocessingInk">
                          <w14:contentPart bwMode="auto" r:id="rId12">
                            <w14:nvContentPartPr>
                              <w14:cNvContentPartPr/>
                            </w14:nvContentPartPr>
                            <w14:xfrm>
                              <a:off x="0" y="0"/>
                              <a:ext cx="114120" cy="75240"/>
                            </w14:xfrm>
                          </w14:contentPart>
                        </a:graphicData>
                      </a:graphic>
                    </wp:anchor>
                  </w:drawing>
                </mc:Choice>
                <mc:Fallback>
                  <w:pict>
                    <v:shape w14:anchorId="7C44E526" id="Ink 49" o:spid="_x0000_s1026" type="#_x0000_t75" style="position:absolute;margin-left:52.25pt;margin-top:108.5pt;width:10.05pt;height:7.2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">
                      <v:imagedata r:id="rId13" o:title=""/>
                    </v:shape>
                  </w:pict>
                </mc:Fallback>
              </mc:AlternateContent>
            </w:r>
            <w:r>
              <w:rPr>
                <w:noProof/>
                <w:sz w:val="18"/>
                <w:szCs w:val="18"/>
                <w:lang w:eastAsia="en-US"/>
              </w:rPr>
              <mc:AlternateContent>
                <mc:Choice Requires="wpi">
                  <w:drawing>
                    <wp:anchor distT="0" distB="0" distL="114300" distR="114300" simplePos="0" relativeHeight="251555840" behindDoc="0" locked="0" layoutInCell="1" allowOverlap="1">
                      <wp:simplePos x="0" y="0"/>
                      <wp:positionH relativeFrom="column">
                        <wp:posOffset>633587</wp:posOffset>
                      </wp:positionH>
                      <wp:positionV relativeFrom="paragraph">
                        <wp:posOffset>1399415</wp:posOffset>
                      </wp:positionV>
                      <wp:extent cx="156240" cy="19800"/>
                      <wp:effectExtent l="38100" t="38100" r="53340" b="56515"/>
                      <wp:wrapNone/>
                      <wp:docPr id="48" name="Ink 48"/>
                      <wp:cNvGraphicFramePr/>
                      <a:graphic xmlns:a="http://schemas.openxmlformats.org/drawingml/2006/main">
                        <a:graphicData uri="http://schemas.microsoft.com/office/word/2010/wordprocessingInk">
                          <w14:contentPart bwMode="auto" r:id="rId14">
                            <w14:nvContentPartPr>
                              <w14:cNvContentPartPr/>
                            </w14:nvContentPartPr>
                            <w14:xfrm>
                              <a:off x="0" y="0"/>
                              <a:ext cx="156240" cy="19800"/>
                            </w14:xfrm>
                          </w14:contentPart>
                        </a:graphicData>
                      </a:graphic>
                    </wp:anchor>
                  </w:drawing>
                </mc:Choice>
                <mc:Fallback>
                  <w:pict>
                    <v:shape w14:anchorId="106708A8" id="Ink 48" o:spid="_x0000_s1026" type="#_x0000_t75" style="position:absolute;margin-left:49.35pt;margin-top:109.65pt;width:13.7pt;height:3.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">
                      <v:imagedata r:id="rId15" o:title=""/>
                    </v:shape>
                  </w:pict>
                </mc:Fallback>
              </mc:AlternateContent>
            </w:r>
            <w:r>
              <w:rPr>
                <w:noProof/>
                <w:sz w:val="18"/>
                <w:szCs w:val="18"/>
                <w:lang w:eastAsia="en-US"/>
              </w:rPr>
              <mc:AlternateContent>
                <mc:Choice Requires="wpi">
                  <w:drawing>
                    <wp:anchor distT="0" distB="0" distL="114300" distR="114300" simplePos="0" relativeHeight="251554816" behindDoc="0" locked="0" layoutInCell="1" allowOverlap="1">
                      <wp:simplePos x="0" y="0"/>
                      <wp:positionH relativeFrom="column">
                        <wp:posOffset>602987</wp:posOffset>
                      </wp:positionH>
                      <wp:positionV relativeFrom="paragraph">
                        <wp:posOffset>1439015</wp:posOffset>
                      </wp:positionV>
                      <wp:extent cx="13320" cy="55440"/>
                      <wp:effectExtent l="57150" t="57150" r="44450" b="40005"/>
                      <wp:wrapNone/>
                      <wp:docPr id="47" name="Ink 47"/>
                      <wp:cNvGraphicFramePr/>
                      <a:graphic xmlns:a="http://schemas.openxmlformats.org/drawingml/2006/main">
                        <a:graphicData uri="http://schemas.microsoft.com/office/word/2010/wordprocessingInk">
                          <w14:contentPart bwMode="auto" r:id="rId16">
                            <w14:nvContentPartPr>
                              <w14:cNvContentPartPr/>
                            </w14:nvContentPartPr>
                            <w14:xfrm>
                              <a:off x="0" y="0"/>
                              <a:ext cx="13320" cy="55440"/>
                            </w14:xfrm>
                          </w14:contentPart>
                        </a:graphicData>
                      </a:graphic>
                    </wp:anchor>
                  </w:drawing>
                </mc:Choice>
                <mc:Fallback>
                  <w:pict>
                    <v:shape w14:anchorId="06BA4E80" id="Ink 47" o:spid="_x0000_s1026" type="#_x0000_t75" style="position:absolute;margin-left:46.8pt;margin-top:112.65pt;width:2.75pt;height:5.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">
                      <v:imagedata r:id="rId17" o:title=""/>
                    </v:shape>
                  </w:pict>
                </mc:Fallback>
              </mc:AlternateContent>
            </w:r>
            <w:r>
              <w:rPr>
                <w:noProof/>
                <w:sz w:val="18"/>
                <w:szCs w:val="18"/>
                <w:lang w:eastAsia="en-US"/>
              </w:rPr>
              <mc:AlternateContent>
                <mc:Choice Requires="wpi">
                  <w:drawing>
                    <wp:anchor distT="0" distB="0" distL="114300" distR="114300" simplePos="0" relativeHeight="251553792" behindDoc="0" locked="0" layoutInCell="1" allowOverlap="1">
                      <wp:simplePos x="0" y="0"/>
                      <wp:positionH relativeFrom="column">
                        <wp:posOffset>593627</wp:posOffset>
                      </wp:positionH>
                      <wp:positionV relativeFrom="paragraph">
                        <wp:posOffset>1357655</wp:posOffset>
                      </wp:positionV>
                      <wp:extent cx="14040" cy="15840"/>
                      <wp:effectExtent l="38100" t="38100" r="62230" b="60960"/>
                      <wp:wrapNone/>
                      <wp:docPr id="46" name="Ink 46"/>
                      <wp:cNvGraphicFramePr/>
                      <a:graphic xmlns:a="http://schemas.openxmlformats.org/drawingml/2006/main">
                        <a:graphicData uri="http://schemas.microsoft.com/office/word/2010/wordprocessingInk">
                          <w14:contentPart bwMode="auto" r:id="rId18">
                            <w14:nvContentPartPr>
                              <w14:cNvContentPartPr/>
                            </w14:nvContentPartPr>
                            <w14:xfrm>
                              <a:off x="0" y="0"/>
                              <a:ext cx="14040" cy="15840"/>
                            </w14:xfrm>
                          </w14:contentPart>
                        </a:graphicData>
                      </a:graphic>
                    </wp:anchor>
                  </w:drawing>
                </mc:Choice>
                <mc:Fallback>
                  <w:pict>
                    <v:shape w14:anchorId="59732459" id="Ink 46" o:spid="_x0000_s1026" type="#_x0000_t75" style="position:absolute;margin-left:46pt;margin-top:105.85pt;width:2.85pt;height: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">
                      <v:imagedata r:id="rId19" o:title=""/>
                    </v:shape>
                  </w:pict>
                </mc:Fallback>
              </mc:AlternateContent>
            </w:r>
            <w:r>
              <w:rPr>
                <w:noProof/>
                <w:sz w:val="18"/>
                <w:szCs w:val="18"/>
                <w:lang w:eastAsia="en-US"/>
              </w:rPr>
              <mc:AlternateContent>
                <mc:Choice Requires="wpi">
                  <w:drawing>
                    <wp:anchor distT="0" distB="0" distL="114300" distR="114300" simplePos="0" relativeHeight="251552768" behindDoc="0" locked="0" layoutInCell="1" allowOverlap="1">
                      <wp:simplePos x="0" y="0"/>
                      <wp:positionH relativeFrom="column">
                        <wp:posOffset>487067</wp:posOffset>
                      </wp:positionH>
                      <wp:positionV relativeFrom="paragraph">
                        <wp:posOffset>1358735</wp:posOffset>
                      </wp:positionV>
                      <wp:extent cx="26640" cy="104400"/>
                      <wp:effectExtent l="38100" t="38100" r="50165" b="48260"/>
                      <wp:wrapNone/>
                      <wp:docPr id="45" name="Ink 45"/>
                      <wp:cNvGraphicFramePr/>
                      <a:graphic xmlns:a="http://schemas.openxmlformats.org/drawingml/2006/main">
                        <a:graphicData uri="http://schemas.microsoft.com/office/word/2010/wordprocessingInk">
                          <w14:contentPart bwMode="auto" r:id="rId20">
                            <w14:nvContentPartPr>
                              <w14:cNvContentPartPr/>
                            </w14:nvContentPartPr>
                            <w14:xfrm>
                              <a:off x="0" y="0"/>
                              <a:ext cx="26640" cy="104400"/>
                            </w14:xfrm>
                          </w14:contentPart>
                        </a:graphicData>
                      </a:graphic>
                    </wp:anchor>
                  </w:drawing>
                </mc:Choice>
                <mc:Fallback>
                  <w:pict>
                    <v:shape w14:anchorId="7BB589F9" id="Ink 45" o:spid="_x0000_s1026" type="#_x0000_t75" style="position:absolute;margin-left:37.45pt;margin-top:106.15pt;width:3.85pt;height:9.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">
                      <v:imagedata r:id="rId21" o:title=""/>
                    </v:shape>
                  </w:pict>
                </mc:Fallback>
              </mc:AlternateContent>
            </w:r>
            <w:r>
              <w:rPr>
                <w:noProof/>
                <w:sz w:val="18"/>
                <w:szCs w:val="18"/>
                <w:lang w:eastAsia="en-US"/>
              </w:rPr>
              <mc:AlternateContent>
                <mc:Choice Requires="wpi">
                  <w:drawing>
                    <wp:anchor distT="0" distB="0" distL="114300" distR="114300" simplePos="0" relativeHeight="251551744" behindDoc="0" locked="0" layoutInCell="1" allowOverlap="1">
                      <wp:simplePos x="0" y="0"/>
                      <wp:positionH relativeFrom="column">
                        <wp:posOffset>395987</wp:posOffset>
                      </wp:positionH>
                      <wp:positionV relativeFrom="paragraph">
                        <wp:posOffset>1408775</wp:posOffset>
                      </wp:positionV>
                      <wp:extent cx="118800" cy="52200"/>
                      <wp:effectExtent l="19050" t="38100" r="52705" b="62230"/>
                      <wp:wrapNone/>
                      <wp:docPr id="44" name="Ink 44"/>
                      <wp:cNvGraphicFramePr/>
                      <a:graphic xmlns:a="http://schemas.openxmlformats.org/drawingml/2006/main">
                        <a:graphicData uri="http://schemas.microsoft.com/office/word/2010/wordprocessingInk">
                          <w14:contentPart bwMode="auto" r:id="rId22">
                            <w14:nvContentPartPr>
                              <w14:cNvContentPartPr/>
                            </w14:nvContentPartPr>
                            <w14:xfrm>
                              <a:off x="0" y="0"/>
                              <a:ext cx="118800" cy="52200"/>
                            </w14:xfrm>
                          </w14:contentPart>
                        </a:graphicData>
                      </a:graphic>
                    </wp:anchor>
                  </w:drawing>
                </mc:Choice>
                <mc:Fallback>
                  <w:pict>
                    <v:shape w14:anchorId="6373F458" id="Ink 44" o:spid="_x0000_s1026" type="#_x0000_t75" style="position:absolute;margin-left:30.9pt;margin-top:109.85pt;width:10.75pt;height:6.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">
                      <v:imagedata r:id="rId23" o:title=""/>
                    </v:shape>
                  </w:pict>
                </mc:Fallback>
              </mc:AlternateContent>
            </w:r>
            <w:r>
              <w:rPr>
                <w:noProof/>
                <w:sz w:val="18"/>
                <w:szCs w:val="18"/>
                <w:lang w:eastAsia="en-US"/>
              </w:rPr>
              <mc:AlternateContent>
                <mc:Choice Requires="wpi">
                  <w:drawing>
                    <wp:anchor distT="0" distB="0" distL="114300" distR="114300" simplePos="0" relativeHeight="251550720" behindDoc="0" locked="0" layoutInCell="1" allowOverlap="1">
                      <wp:simplePos x="0" y="0"/>
                      <wp:positionH relativeFrom="column">
                        <wp:posOffset>281507</wp:posOffset>
                      </wp:positionH>
                      <wp:positionV relativeFrom="paragraph">
                        <wp:posOffset>1357295</wp:posOffset>
                      </wp:positionV>
                      <wp:extent cx="102960" cy="100080"/>
                      <wp:effectExtent l="38100" t="38100" r="49530" b="52705"/>
                      <wp:wrapNone/>
                      <wp:docPr id="43" name="Ink 43"/>
                      <wp:cNvGraphicFramePr/>
                      <a:graphic xmlns:a="http://schemas.openxmlformats.org/drawingml/2006/main">
                        <a:graphicData uri="http://schemas.microsoft.com/office/word/2010/wordprocessingInk">
                          <w14:contentPart bwMode="auto" r:id="rId24">
                            <w14:nvContentPartPr>
                              <w14:cNvContentPartPr/>
                            </w14:nvContentPartPr>
                            <w14:xfrm>
                              <a:off x="0" y="0"/>
                              <a:ext cx="102960" cy="100080"/>
                            </w14:xfrm>
                          </w14:contentPart>
                        </a:graphicData>
                      </a:graphic>
                    </wp:anchor>
                  </w:drawing>
                </mc:Choice>
                <mc:Fallback>
                  <w:pict>
                    <v:shape w14:anchorId="23BFF68C" id="Ink 43" o:spid="_x0000_s1026" type="#_x0000_t75" style="position:absolute;margin-left:21.5pt;margin-top:105.75pt;width:8.95pt;height: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">
                      <v:imagedata r:id="rId25" o:title=""/>
                    </v:shape>
                  </w:pict>
                </mc:Fallback>
              </mc:AlternateContent>
            </w:r>
            <w:r>
              <w:rPr>
                <w:noProof/>
                <w:sz w:val="18"/>
                <w:szCs w:val="18"/>
                <w:lang w:eastAsia="en-US"/>
              </w:rPr>
              <mc:AlternateContent>
                <mc:Choice Requires="wpi">
                  <w:drawing>
                    <wp:anchor distT="0" distB="0" distL="114300" distR="114300" simplePos="0" relativeHeight="251549696" behindDoc="0" locked="0" layoutInCell="1" allowOverlap="1">
                      <wp:simplePos x="0" y="0"/>
                      <wp:positionH relativeFrom="column">
                        <wp:posOffset>137507</wp:posOffset>
                      </wp:positionH>
                      <wp:positionV relativeFrom="paragraph">
                        <wp:posOffset>1348655</wp:posOffset>
                      </wp:positionV>
                      <wp:extent cx="131400" cy="93960"/>
                      <wp:effectExtent l="38100" t="38100" r="40640" b="59055"/>
                      <wp:wrapNone/>
                      <wp:docPr id="42" name="Ink 42"/>
                      <wp:cNvGraphicFramePr/>
                      <a:graphic xmlns:a="http://schemas.openxmlformats.org/drawingml/2006/main">
                        <a:graphicData uri="http://schemas.microsoft.com/office/word/2010/wordprocessingInk">
                          <w14:contentPart bwMode="auto" r:id="rId26">
                            <w14:nvContentPartPr>
                              <w14:cNvContentPartPr/>
                            </w14:nvContentPartPr>
                            <w14:xfrm>
                              <a:off x="0" y="0"/>
                              <a:ext cx="131400" cy="93960"/>
                            </w14:xfrm>
                          </w14:contentPart>
                        </a:graphicData>
                      </a:graphic>
                    </wp:anchor>
                  </w:drawing>
                </mc:Choice>
                <mc:Fallback>
                  <w:pict>
                    <v:shape w14:anchorId="0A23CAB2" id="Ink 42" o:spid="_x0000_s1026" type="#_x0000_t75" style="position:absolute;margin-left:10.25pt;margin-top:105.1pt;width:11.35pt;height:9.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">
                      <v:imagedata r:id="rId27" o:title=""/>
                    </v:shape>
                  </w:pict>
                </mc:Fallback>
              </mc:AlternateContent>
            </w:r>
            <w:r>
              <w:rPr>
                <w:noProof/>
                <w:sz w:val="18"/>
                <w:szCs w:val="18"/>
                <w:lang w:eastAsia="en-US"/>
              </w:rPr>
              <mc:AlternateContent>
                <mc:Choice Requires="wpi">
                  <w:drawing>
                    <wp:anchor distT="0" distB="0" distL="114300" distR="114300" simplePos="0" relativeHeight="251548672" behindDoc="0" locked="0" layoutInCell="1" allowOverlap="1">
                      <wp:simplePos x="0" y="0"/>
                      <wp:positionH relativeFrom="column">
                        <wp:posOffset>1067</wp:posOffset>
                      </wp:positionH>
                      <wp:positionV relativeFrom="paragraph">
                        <wp:posOffset>1356215</wp:posOffset>
                      </wp:positionV>
                      <wp:extent cx="120240" cy="92520"/>
                      <wp:effectExtent l="57150" t="38100" r="51435" b="60325"/>
                      <wp:wrapNone/>
                      <wp:docPr id="41" name="Ink 41"/>
                      <wp:cNvGraphicFramePr/>
                      <a:graphic xmlns:a="http://schemas.openxmlformats.org/drawingml/2006/main">
                        <a:graphicData uri="http://schemas.microsoft.com/office/word/2010/wordprocessingInk">
                          <w14:contentPart bwMode="auto" r:id="rId28">
                            <w14:nvContentPartPr>
                              <w14:cNvContentPartPr/>
                            </w14:nvContentPartPr>
                            <w14:xfrm>
                              <a:off x="0" y="0"/>
                              <a:ext cx="120240" cy="92520"/>
                            </w14:xfrm>
                          </w14:contentPart>
                        </a:graphicData>
                      </a:graphic>
                    </wp:anchor>
                  </w:drawing>
                </mc:Choice>
                <mc:Fallback>
                  <w:pict>
                    <v:shape w14:anchorId="2766377E" id="Ink 41" o:spid="_x0000_s1026" type="#_x0000_t75" style="position:absolute;margin-left:-1.05pt;margin-top:105.7pt;width:11.65pt;height:9.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">
                      <v:imagedata r:id="rId29" o:title=""/>
                    </v:shape>
                  </w:pict>
                </mc:Fallback>
              </mc:AlternateContent>
            </w:r>
            <w:r>
              <w:rPr>
                <w:noProof/>
                <w:sz w:val="18"/>
                <w:szCs w:val="18"/>
                <w:lang w:eastAsia="en-US"/>
              </w:rPr>
              <mc:AlternateContent>
                <mc:Choice Requires="wpi">
                  <w:drawing>
                    <wp:anchor distT="0" distB="0" distL="114300" distR="114300" simplePos="0" relativeHeight="251547648" behindDoc="0" locked="0" layoutInCell="1" allowOverlap="1">
                      <wp:simplePos x="0" y="0"/>
                      <wp:positionH relativeFrom="column">
                        <wp:posOffset>1012307</wp:posOffset>
                      </wp:positionH>
                      <wp:positionV relativeFrom="paragraph">
                        <wp:posOffset>1100975</wp:posOffset>
                      </wp:positionV>
                      <wp:extent cx="97200" cy="171720"/>
                      <wp:effectExtent l="38100" t="57150" r="17145" b="38100"/>
                      <wp:wrapNone/>
                      <wp:docPr id="40" name="Ink 40"/>
                      <wp:cNvGraphicFramePr/>
                      <a:graphic xmlns:a="http://schemas.openxmlformats.org/drawingml/2006/main">
                        <a:graphicData uri="http://schemas.microsoft.com/office/word/2010/wordprocessingInk">
                          <w14:contentPart bwMode="auto" r:id="rId30">
                            <w14:nvContentPartPr>
                              <w14:cNvContentPartPr/>
                            </w14:nvContentPartPr>
                            <w14:xfrm>
                              <a:off x="0" y="0"/>
                              <a:ext cx="97200" cy="171720"/>
                            </w14:xfrm>
                          </w14:contentPart>
                        </a:graphicData>
                      </a:graphic>
                    </wp:anchor>
                  </w:drawing>
                </mc:Choice>
                <mc:Fallback>
                  <w:pict>
                    <v:shape w14:anchorId="4256FC3B" id="Ink 40" o:spid="_x0000_s1026" type="#_x0000_t75" style="position:absolute;margin-left:78.9pt;margin-top:86pt;width:9.55pt;height:14.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">
                      <v:imagedata r:id="rId31" o:title=""/>
                    </v:shape>
                  </w:pict>
                </mc:Fallback>
              </mc:AlternateContent>
            </w:r>
            <w:r>
              <w:rPr>
                <w:noProof/>
                <w:sz w:val="18"/>
                <w:szCs w:val="18"/>
                <w:lang w:eastAsia="en-US"/>
              </w:rPr>
              <mc:AlternateContent>
                <mc:Choice Requires="wpi">
                  <w:drawing>
                    <wp:anchor distT="0" distB="0" distL="114300" distR="114300" simplePos="0" relativeHeight="251546624" behindDoc="0" locked="0" layoutInCell="1" allowOverlap="1">
                      <wp:simplePos x="0" y="0"/>
                      <wp:positionH relativeFrom="column">
                        <wp:posOffset>838067</wp:posOffset>
                      </wp:positionH>
                      <wp:positionV relativeFrom="paragraph">
                        <wp:posOffset>1196735</wp:posOffset>
                      </wp:positionV>
                      <wp:extent cx="97560" cy="43560"/>
                      <wp:effectExtent l="38100" t="57150" r="55245" b="52070"/>
                      <wp:wrapNone/>
                      <wp:docPr id="39" name="Ink 39"/>
                      <wp:cNvGraphicFramePr/>
                      <a:graphic xmlns:a="http://schemas.openxmlformats.org/drawingml/2006/main">
                        <a:graphicData uri="http://schemas.microsoft.com/office/word/2010/wordprocessingInk">
                          <w14:contentPart bwMode="auto" r:id="rId32">
                            <w14:nvContentPartPr>
                              <w14:cNvContentPartPr/>
                            </w14:nvContentPartPr>
                            <w14:xfrm>
                              <a:off x="0" y="0"/>
                              <a:ext cx="97560" cy="43560"/>
                            </w14:xfrm>
                          </w14:contentPart>
                        </a:graphicData>
                      </a:graphic>
                    </wp:anchor>
                  </w:drawing>
                </mc:Choice>
                <mc:Fallback>
                  <w:pict>
                    <v:shape w14:anchorId="2E89C9B9" id="Ink 39" o:spid="_x0000_s1026" type="#_x0000_t75" style="position:absolute;margin-left:65.25pt;margin-top:93.25pt;width:9.45pt;height:5.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">
                      <v:imagedata r:id="rId33" o:title=""/>
                    </v:shape>
                  </w:pict>
                </mc:Fallback>
              </mc:AlternateContent>
            </w:r>
            <w:r>
              <w:rPr>
                <w:noProof/>
                <w:sz w:val="18"/>
                <w:szCs w:val="18"/>
                <w:lang w:eastAsia="en-US"/>
              </w:rPr>
              <mc:AlternateContent>
                <mc:Choice Requires="wpi">
                  <w:drawing>
                    <wp:anchor distT="0" distB="0" distL="114300" distR="114300" simplePos="0" relativeHeight="251545600" behindDoc="0" locked="0" layoutInCell="1" allowOverlap="1">
                      <wp:simplePos x="0" y="0"/>
                      <wp:positionH relativeFrom="column">
                        <wp:posOffset>684347</wp:posOffset>
                      </wp:positionH>
                      <wp:positionV relativeFrom="paragraph">
                        <wp:posOffset>1146335</wp:posOffset>
                      </wp:positionV>
                      <wp:extent cx="126000" cy="61200"/>
                      <wp:effectExtent l="19050" t="38100" r="45720" b="53340"/>
                      <wp:wrapNone/>
                      <wp:docPr id="38" name="Ink 38"/>
                      <wp:cNvGraphicFramePr/>
                      <a:graphic xmlns:a="http://schemas.openxmlformats.org/drawingml/2006/main">
                        <a:graphicData uri="http://schemas.microsoft.com/office/word/2010/wordprocessingInk">
                          <w14:contentPart bwMode="auto" r:id="rId34">
                            <w14:nvContentPartPr>
                              <w14:cNvContentPartPr/>
                            </w14:nvContentPartPr>
                            <w14:xfrm>
                              <a:off x="0" y="0"/>
                              <a:ext cx="126000" cy="61200"/>
                            </w14:xfrm>
                          </w14:contentPart>
                        </a:graphicData>
                      </a:graphic>
                    </wp:anchor>
                  </w:drawing>
                </mc:Choice>
                <mc:Fallback>
                  <w:pict>
                    <v:shape w14:anchorId="35D91C29" id="Ink 38" o:spid="_x0000_s1026" type="#_x0000_t75" style="position:absolute;margin-left:53.35pt;margin-top:89.2pt;width:11.65pt;height: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">
                      <v:imagedata r:id="rId35" o:title=""/>
                    </v:shape>
                  </w:pict>
                </mc:Fallback>
              </mc:AlternateContent>
            </w:r>
            <w:r>
              <w:rPr>
                <w:noProof/>
                <w:sz w:val="18"/>
                <w:szCs w:val="18"/>
                <w:lang w:eastAsia="en-US"/>
              </w:rPr>
              <mc:AlternateContent>
                <mc:Choice Requires="wpi">
                  <w:drawing>
                    <wp:anchor distT="0" distB="0" distL="114300" distR="114300" simplePos="0" relativeHeight="251544576" behindDoc="0" locked="0" layoutInCell="1" allowOverlap="1">
                      <wp:simplePos x="0" y="0"/>
                      <wp:positionH relativeFrom="column">
                        <wp:posOffset>673907</wp:posOffset>
                      </wp:positionH>
                      <wp:positionV relativeFrom="paragraph">
                        <wp:posOffset>1134095</wp:posOffset>
                      </wp:positionV>
                      <wp:extent cx="9720" cy="76680"/>
                      <wp:effectExtent l="38100" t="19050" r="47625" b="57150"/>
                      <wp:wrapNone/>
                      <wp:docPr id="37" name="Ink 37"/>
                      <wp:cNvGraphicFramePr/>
                      <a:graphic xmlns:a="http://schemas.openxmlformats.org/drawingml/2006/main">
                        <a:graphicData uri="http://schemas.microsoft.com/office/word/2010/wordprocessingInk">
                          <w14:contentPart bwMode="auto" r:id="rId36">
                            <w14:nvContentPartPr>
                              <w14:cNvContentPartPr/>
                            </w14:nvContentPartPr>
                            <w14:xfrm>
                              <a:off x="0" y="0"/>
                              <a:ext cx="9720" cy="76680"/>
                            </w14:xfrm>
                          </w14:contentPart>
                        </a:graphicData>
                      </a:graphic>
                    </wp:anchor>
                  </w:drawing>
                </mc:Choice>
                <mc:Fallback>
                  <w:pict>
                    <v:shape w14:anchorId="3939C6FF" id="Ink 37" o:spid="_x0000_s1026" type="#_x0000_t75" style="position:absolute;margin-left:52.5pt;margin-top:88.8pt;width:2.35pt;height:7.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">
                      <v:imagedata r:id="rId37" o:title=""/>
                    </v:shape>
                  </w:pict>
                </mc:Fallback>
              </mc:AlternateContent>
            </w:r>
            <w:r>
              <w:rPr>
                <w:noProof/>
                <w:sz w:val="18"/>
                <w:szCs w:val="18"/>
                <w:lang w:eastAsia="en-US"/>
              </w:rPr>
              <mc:AlternateContent>
                <mc:Choice Requires="wpi">
                  <w:drawing>
                    <wp:anchor distT="0" distB="0" distL="114300" distR="114300" simplePos="0" relativeHeight="251543552" behindDoc="0" locked="0" layoutInCell="1" allowOverlap="1">
                      <wp:simplePos x="0" y="0"/>
                      <wp:positionH relativeFrom="column">
                        <wp:posOffset>648707</wp:posOffset>
                      </wp:positionH>
                      <wp:positionV relativeFrom="paragraph">
                        <wp:posOffset>1079375</wp:posOffset>
                      </wp:positionV>
                      <wp:extent cx="25200" cy="9000"/>
                      <wp:effectExtent l="19050" t="57150" r="51435" b="48260"/>
                      <wp:wrapNone/>
                      <wp:docPr id="36" name="Ink 36"/>
                      <wp:cNvGraphicFramePr/>
                      <a:graphic xmlns:a="http://schemas.openxmlformats.org/drawingml/2006/main">
                        <a:graphicData uri="http://schemas.microsoft.com/office/word/2010/wordprocessingInk">
                          <w14:contentPart bwMode="auto" r:id="rId38">
                            <w14:nvContentPartPr>
                              <w14:cNvContentPartPr/>
                            </w14:nvContentPartPr>
                            <w14:xfrm>
                              <a:off x="0" y="0"/>
                              <a:ext cx="25200" cy="9000"/>
                            </w14:xfrm>
                          </w14:contentPart>
                        </a:graphicData>
                      </a:graphic>
                    </wp:anchor>
                  </w:drawing>
                </mc:Choice>
                <mc:Fallback>
                  <w:pict>
                    <v:shape w14:anchorId="7914BE82" id="Ink 36" o:spid="_x0000_s1026" type="#_x0000_t75" style="position:absolute;margin-left:50.5pt;margin-top:84.1pt;width:3.55pt;height:2.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">
                      <v:imagedata r:id="rId39" o:title=""/>
                    </v:shape>
                  </w:pict>
                </mc:Fallback>
              </mc:AlternateContent>
            </w:r>
            <w:r>
              <w:rPr>
                <w:noProof/>
                <w:sz w:val="18"/>
                <w:szCs w:val="18"/>
                <w:lang w:eastAsia="en-US"/>
              </w:rPr>
              <mc:AlternateContent>
                <mc:Choice Requires="wpi">
                  <w:drawing>
                    <wp:anchor distT="0" distB="0" distL="114300" distR="114300" simplePos="0" relativeHeight="251542528" behindDoc="0" locked="0" layoutInCell="1" allowOverlap="1">
                      <wp:simplePos x="0" y="0"/>
                      <wp:positionH relativeFrom="column">
                        <wp:posOffset>490667</wp:posOffset>
                      </wp:positionH>
                      <wp:positionV relativeFrom="paragraph">
                        <wp:posOffset>1100255</wp:posOffset>
                      </wp:positionV>
                      <wp:extent cx="53280" cy="118440"/>
                      <wp:effectExtent l="38100" t="38100" r="42545" b="53340"/>
                      <wp:wrapNone/>
                      <wp:docPr id="35" name="Ink 35"/>
                      <wp:cNvGraphicFramePr/>
                      <a:graphic xmlns:a="http://schemas.openxmlformats.org/drawingml/2006/main">
                        <a:graphicData uri="http://schemas.microsoft.com/office/word/2010/wordprocessingInk">
                          <w14:contentPart bwMode="auto" r:id="rId40">
                            <w14:nvContentPartPr>
                              <w14:cNvContentPartPr/>
                            </w14:nvContentPartPr>
                            <w14:xfrm>
                              <a:off x="0" y="0"/>
                              <a:ext cx="53280" cy="118440"/>
                            </w14:xfrm>
                          </w14:contentPart>
                        </a:graphicData>
                      </a:graphic>
                    </wp:anchor>
                  </w:drawing>
                </mc:Choice>
                <mc:Fallback>
                  <w:pict>
                    <v:shape w14:anchorId="7E3852A0" id="Ink 35" o:spid="_x0000_s1026" type="#_x0000_t75" style="position:absolute;margin-left:38.25pt;margin-top:86.25pt;width:5.7pt;height:10.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">
                      <v:imagedata r:id="rId41" o:title=""/>
                    </v:shape>
                  </w:pict>
                </mc:Fallback>
              </mc:AlternateContent>
            </w:r>
            <w:r>
              <w:rPr>
                <w:noProof/>
                <w:sz w:val="18"/>
                <w:szCs w:val="18"/>
                <w:lang w:eastAsia="en-US"/>
              </w:rPr>
              <mc:AlternateContent>
                <mc:Choice Requires="wpi">
                  <w:drawing>
                    <wp:anchor distT="0" distB="0" distL="114300" distR="114300" simplePos="0" relativeHeight="251541504" behindDoc="0" locked="0" layoutInCell="1" allowOverlap="1">
                      <wp:simplePos x="0" y="0"/>
                      <wp:positionH relativeFrom="column">
                        <wp:posOffset>396707</wp:posOffset>
                      </wp:positionH>
                      <wp:positionV relativeFrom="paragraph">
                        <wp:posOffset>1122935</wp:posOffset>
                      </wp:positionV>
                      <wp:extent cx="179280" cy="5760"/>
                      <wp:effectExtent l="38100" t="57150" r="49530" b="51435"/>
                      <wp:wrapNone/>
                      <wp:docPr id="34" name="Ink 34"/>
                      <wp:cNvGraphicFramePr/>
                      <a:graphic xmlns:a="http://schemas.openxmlformats.org/drawingml/2006/main">
                        <a:graphicData uri="http://schemas.microsoft.com/office/word/2010/wordprocessingInk">
                          <w14:contentPart bwMode="auto" r:id="rId42">
                            <w14:nvContentPartPr>
                              <w14:cNvContentPartPr/>
                            </w14:nvContentPartPr>
                            <w14:xfrm>
                              <a:off x="0" y="0"/>
                              <a:ext cx="179280" cy="5760"/>
                            </w14:xfrm>
                          </w14:contentPart>
                        </a:graphicData>
                      </a:graphic>
                    </wp:anchor>
                  </w:drawing>
                </mc:Choice>
                <mc:Fallback>
                  <w:pict>
                    <v:shape w14:anchorId="27B08A3F" id="Ink 34" o:spid="_x0000_s1026" type="#_x0000_t75" style="position:absolute;margin-left:30.15pt;margin-top:87.3pt;width:16.25pt;height:2.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">
                      <v:imagedata r:id="rId43" o:title=""/>
                    </v:shape>
                  </w:pict>
                </mc:Fallback>
              </mc:AlternateContent>
            </w:r>
            <w:r>
              <w:rPr>
                <w:noProof/>
                <w:sz w:val="18"/>
                <w:szCs w:val="18"/>
                <w:lang w:eastAsia="en-US"/>
              </w:rPr>
              <mc:AlternateContent>
                <mc:Choice Requires="wpi">
                  <w:drawing>
                    <wp:anchor distT="0" distB="0" distL="114300" distR="114300" simplePos="0" relativeHeight="251540480" behindDoc="0" locked="0" layoutInCell="1" allowOverlap="1">
                      <wp:simplePos x="0" y="0"/>
                      <wp:positionH relativeFrom="column">
                        <wp:posOffset>217787</wp:posOffset>
                      </wp:positionH>
                      <wp:positionV relativeFrom="paragraph">
                        <wp:posOffset>1054175</wp:posOffset>
                      </wp:positionV>
                      <wp:extent cx="178200" cy="148680"/>
                      <wp:effectExtent l="38100" t="57150" r="31750" b="60960"/>
                      <wp:wrapNone/>
                      <wp:docPr id="33" name="Ink 33"/>
                      <wp:cNvGraphicFramePr/>
                      <a:graphic xmlns:a="http://schemas.openxmlformats.org/drawingml/2006/main">
                        <a:graphicData uri="http://schemas.microsoft.com/office/word/2010/wordprocessingInk">
                          <w14:contentPart bwMode="auto" r:id="rId44">
                            <w14:nvContentPartPr>
                              <w14:cNvContentPartPr/>
                            </w14:nvContentPartPr>
                            <w14:xfrm>
                              <a:off x="0" y="0"/>
                              <a:ext cx="178200" cy="148680"/>
                            </w14:xfrm>
                          </w14:contentPart>
                        </a:graphicData>
                      </a:graphic>
                    </wp:anchor>
                  </w:drawing>
                </mc:Choice>
                <mc:Fallback>
                  <w:pict>
                    <v:shape w14:anchorId="4302D98B" id="Ink 33" o:spid="_x0000_s1026" type="#_x0000_t75" style="position:absolute;margin-left:16.6pt;margin-top:81.85pt;width:15.8pt;height:14.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">
                      <v:imagedata r:id="rId45" o:title=""/>
                    </v:shape>
                  </w:pict>
                </mc:Fallback>
              </mc:AlternateContent>
            </w:r>
            <w:r>
              <w:rPr>
                <w:noProof/>
                <w:sz w:val="18"/>
                <w:szCs w:val="18"/>
                <w:lang w:eastAsia="en-US"/>
              </w:rPr>
              <mc:AlternateContent>
                <mc:Choice Requires="wpi">
                  <w:drawing>
                    <wp:anchor distT="0" distB="0" distL="114300" distR="114300" simplePos="0" relativeHeight="251539456" behindDoc="0" locked="0" layoutInCell="1" allowOverlap="1">
                      <wp:simplePos x="0" y="0"/>
                      <wp:positionH relativeFrom="column">
                        <wp:posOffset>14027</wp:posOffset>
                      </wp:positionH>
                      <wp:positionV relativeFrom="paragraph">
                        <wp:posOffset>1099535</wp:posOffset>
                      </wp:positionV>
                      <wp:extent cx="163440" cy="103680"/>
                      <wp:effectExtent l="38100" t="38100" r="46355" b="67945"/>
                      <wp:wrapNone/>
                      <wp:docPr id="32" name="Ink 32"/>
                      <wp:cNvGraphicFramePr/>
                      <a:graphic xmlns:a="http://schemas.openxmlformats.org/drawingml/2006/main">
                        <a:graphicData uri="http://schemas.microsoft.com/office/word/2010/wordprocessingInk">
                          <w14:contentPart bwMode="auto" r:id="rId46">
                            <w14:nvContentPartPr>
                              <w14:cNvContentPartPr/>
                            </w14:nvContentPartPr>
                            <w14:xfrm>
                              <a:off x="0" y="0"/>
                              <a:ext cx="163440" cy="103680"/>
                            </w14:xfrm>
                          </w14:contentPart>
                        </a:graphicData>
                      </a:graphic>
                    </wp:anchor>
                  </w:drawing>
                </mc:Choice>
                <mc:Fallback>
                  <w:pict>
                    <v:shape w14:anchorId="0A712DC5" id="Ink 32" o:spid="_x0000_s1026" type="#_x0000_t75" style="position:absolute;margin-left:-.05pt;margin-top:85.45pt;width:15.2pt;height:1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">
                      <v:imagedata r:id="rId47" o:title=""/>
                    </v:shape>
                  </w:pict>
                </mc:Fallback>
              </mc:AlternateContent>
            </w:r>
            <w:r>
              <w:rPr>
                <w:noProof/>
                <w:sz w:val="18"/>
                <w:szCs w:val="18"/>
                <w:lang w:eastAsia="en-US"/>
              </w:rPr>
              <mc:AlternateContent>
                <mc:Choice Requires="wpi">
                  <w:drawing>
                    <wp:anchor distT="0" distB="0" distL="114300" distR="114300" simplePos="0" relativeHeight="251538432" behindDoc="0" locked="0" layoutInCell="1" allowOverlap="1">
                      <wp:simplePos x="0" y="0"/>
                      <wp:positionH relativeFrom="column">
                        <wp:posOffset>761747</wp:posOffset>
                      </wp:positionH>
                      <wp:positionV relativeFrom="paragraph">
                        <wp:posOffset>742775</wp:posOffset>
                      </wp:positionV>
                      <wp:extent cx="69120" cy="151200"/>
                      <wp:effectExtent l="38100" t="38100" r="45720" b="58420"/>
                      <wp:wrapNone/>
                      <wp:docPr id="31" name="Ink 31"/>
                      <wp:cNvGraphicFramePr/>
                      <a:graphic xmlns:a="http://schemas.openxmlformats.org/drawingml/2006/main">
                        <a:graphicData uri="http://schemas.microsoft.com/office/word/2010/wordprocessingInk">
                          <w14:contentPart bwMode="auto" r:id="rId48">
                            <w14:nvContentPartPr>
                              <w14:cNvContentPartPr/>
                            </w14:nvContentPartPr>
                            <w14:xfrm>
                              <a:off x="0" y="0"/>
                              <a:ext cx="69120" cy="151200"/>
                            </w14:xfrm>
                          </w14:contentPart>
                        </a:graphicData>
                      </a:graphic>
                    </wp:anchor>
                  </w:drawing>
                </mc:Choice>
                <mc:Fallback>
                  <w:pict>
                    <v:shape w14:anchorId="62809864" id="Ink 31" o:spid="_x0000_s1026" type="#_x0000_t75" style="position:absolute;margin-left:59.65pt;margin-top:57.7pt;width:6.85pt;height:13.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">
                      <v:imagedata r:id="rId49" o:title=""/>
                    </v:shape>
                  </w:pict>
                </mc:Fallback>
              </mc:AlternateContent>
            </w:r>
            <w:r>
              <w:rPr>
                <w:noProof/>
                <w:sz w:val="18"/>
                <w:szCs w:val="18"/>
                <w:lang w:eastAsia="en-US"/>
              </w:rPr>
              <mc:AlternateContent>
                <mc:Choice Requires="wpi">
                  <w:drawing>
                    <wp:anchor distT="0" distB="0" distL="114300" distR="114300" simplePos="0" relativeHeight="251537408" behindDoc="0" locked="0" layoutInCell="1" allowOverlap="1">
                      <wp:simplePos x="0" y="0"/>
                      <wp:positionH relativeFrom="column">
                        <wp:posOffset>599027</wp:posOffset>
                      </wp:positionH>
                      <wp:positionV relativeFrom="paragraph">
                        <wp:posOffset>794615</wp:posOffset>
                      </wp:positionV>
                      <wp:extent cx="169200" cy="108360"/>
                      <wp:effectExtent l="38100" t="38100" r="59690" b="63500"/>
                      <wp:wrapNone/>
                      <wp:docPr id="30" name="Ink 30"/>
                      <wp:cNvGraphicFramePr/>
                      <a:graphic xmlns:a="http://schemas.openxmlformats.org/drawingml/2006/main">
                        <a:graphicData uri="http://schemas.microsoft.com/office/word/2010/wordprocessingInk">
                          <w14:contentPart bwMode="auto" r:id="rId50">
                            <w14:nvContentPartPr>
                              <w14:cNvContentPartPr/>
                            </w14:nvContentPartPr>
                            <w14:xfrm>
                              <a:off x="0" y="0"/>
                              <a:ext cx="169200" cy="108360"/>
                            </w14:xfrm>
                          </w14:contentPart>
                        </a:graphicData>
                      </a:graphic>
                    </wp:anchor>
                  </w:drawing>
                </mc:Choice>
                <mc:Fallback>
                  <w:pict>
                    <v:shape w14:anchorId="4253F0B5" id="Ink 30" o:spid="_x0000_s1026" type="#_x0000_t75" style="position:absolute;margin-left:46.65pt;margin-top:61.5pt;width:14.9pt;height:10.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">
                      <v:imagedata r:id="rId51" o:title=""/>
                    </v:shape>
                  </w:pict>
                </mc:Fallback>
              </mc:AlternateContent>
            </w:r>
            <w:r>
              <w:rPr>
                <w:noProof/>
                <w:sz w:val="18"/>
                <w:szCs w:val="18"/>
                <w:lang w:eastAsia="en-US"/>
              </w:rPr>
              <mc:AlternateContent>
                <mc:Choice Requires="wpi">
                  <w:drawing>
                    <wp:anchor distT="0" distB="0" distL="114300" distR="114300" simplePos="0" relativeHeight="251536384" behindDoc="0" locked="0" layoutInCell="1" allowOverlap="1">
                      <wp:simplePos x="0" y="0"/>
                      <wp:positionH relativeFrom="column">
                        <wp:posOffset>342347</wp:posOffset>
                      </wp:positionH>
                      <wp:positionV relativeFrom="paragraph">
                        <wp:posOffset>814775</wp:posOffset>
                      </wp:positionV>
                      <wp:extent cx="147240" cy="12240"/>
                      <wp:effectExtent l="38100" t="38100" r="43815" b="45085"/>
                      <wp:wrapNone/>
                      <wp:docPr id="29" name="Ink 29"/>
                      <wp:cNvGraphicFramePr/>
                      <a:graphic xmlns:a="http://schemas.openxmlformats.org/drawingml/2006/main">
                        <a:graphicData uri="http://schemas.microsoft.com/office/word/2010/wordprocessingInk">
                          <w14:contentPart bwMode="auto" r:id="rId52">
                            <w14:nvContentPartPr>
                              <w14:cNvContentPartPr/>
                            </w14:nvContentPartPr>
                            <w14:xfrm>
                              <a:off x="0" y="0"/>
                              <a:ext cx="147240" cy="12240"/>
                            </w14:xfrm>
                          </w14:contentPart>
                        </a:graphicData>
                      </a:graphic>
                    </wp:anchor>
                  </w:drawing>
                </mc:Choice>
                <mc:Fallback>
                  <w:pict>
                    <v:shape w14:anchorId="3588D5E4" id="Ink 29" o:spid="_x0000_s1026" type="#_x0000_t75" style="position:absolute;margin-left:26.05pt;margin-top:63.55pt;width:13.15pt;height: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">
                      <v:imagedata r:id="rId53" o:title=""/>
                    </v:shape>
                  </w:pict>
                </mc:Fallback>
              </mc:AlternateContent>
            </w:r>
            <w:r>
              <w:rPr>
                <w:noProof/>
                <w:sz w:val="18"/>
                <w:szCs w:val="18"/>
                <w:lang w:eastAsia="en-US"/>
              </w:rPr>
              <mc:AlternateContent>
                <mc:Choice Requires="wpi">
                  <w:drawing>
                    <wp:anchor distT="0" distB="0" distL="114300" distR="114300" simplePos="0" relativeHeight="251535360" behindDoc="0" locked="0" layoutInCell="1" allowOverlap="1">
                      <wp:simplePos x="0" y="0"/>
                      <wp:positionH relativeFrom="column">
                        <wp:posOffset>375827</wp:posOffset>
                      </wp:positionH>
                      <wp:positionV relativeFrom="paragraph">
                        <wp:posOffset>722975</wp:posOffset>
                      </wp:positionV>
                      <wp:extent cx="130320" cy="134280"/>
                      <wp:effectExtent l="38100" t="38100" r="41275" b="56515"/>
                      <wp:wrapNone/>
                      <wp:docPr id="28" name="Ink 28"/>
                      <wp:cNvGraphicFramePr/>
                      <a:graphic xmlns:a="http://schemas.openxmlformats.org/drawingml/2006/main">
                        <a:graphicData uri="http://schemas.microsoft.com/office/word/2010/wordprocessingInk">
                          <w14:contentPart bwMode="auto" r:id="rId54">
                            <w14:nvContentPartPr>
                              <w14:cNvContentPartPr/>
                            </w14:nvContentPartPr>
                            <w14:xfrm>
                              <a:off x="0" y="0"/>
                              <a:ext cx="130320" cy="134280"/>
                            </w14:xfrm>
                          </w14:contentPart>
                        </a:graphicData>
                      </a:graphic>
                    </wp:anchor>
                  </w:drawing>
                </mc:Choice>
                <mc:Fallback>
                  <w:pict>
                    <v:shape w14:anchorId="56269B29" id="Ink 28" o:spid="_x0000_s1026" type="#_x0000_t75" style="position:absolute;margin-left:29.2pt;margin-top:56.45pt;width:11.5pt;height:11.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">
                      <v:imagedata r:id="rId55" o:title=""/>
                    </v:shape>
                  </w:pict>
                </mc:Fallback>
              </mc:AlternateContent>
            </w:r>
            <w:r>
              <w:rPr>
                <w:noProof/>
                <w:sz w:val="18"/>
                <w:szCs w:val="18"/>
                <w:lang w:eastAsia="en-US"/>
              </w:rPr>
              <mc:AlternateContent>
                <mc:Choice Requires="wpi">
                  <w:drawing>
                    <wp:anchor distT="0" distB="0" distL="114300" distR="114300" simplePos="0" relativeHeight="251534336" behindDoc="0" locked="0" layoutInCell="1" allowOverlap="1">
                      <wp:simplePos x="0" y="0"/>
                      <wp:positionH relativeFrom="column">
                        <wp:posOffset>332987</wp:posOffset>
                      </wp:positionH>
                      <wp:positionV relativeFrom="paragraph">
                        <wp:posOffset>716855</wp:posOffset>
                      </wp:positionV>
                      <wp:extent cx="61560" cy="178200"/>
                      <wp:effectExtent l="38100" t="38100" r="53340" b="50800"/>
                      <wp:wrapNone/>
                      <wp:docPr id="27" name="Ink 27"/>
                      <wp:cNvGraphicFramePr/>
                      <a:graphic xmlns:a="http://schemas.openxmlformats.org/drawingml/2006/main">
                        <a:graphicData uri="http://schemas.microsoft.com/office/word/2010/wordprocessingInk">
                          <w14:contentPart bwMode="auto" r:id="rId56">
                            <w14:nvContentPartPr>
                              <w14:cNvContentPartPr/>
                            </w14:nvContentPartPr>
                            <w14:xfrm>
                              <a:off x="0" y="0"/>
                              <a:ext cx="61560" cy="178200"/>
                            </w14:xfrm>
                          </w14:contentPart>
                        </a:graphicData>
                      </a:graphic>
                    </wp:anchor>
                  </w:drawing>
                </mc:Choice>
                <mc:Fallback>
                  <w:pict>
                    <v:shape w14:anchorId="0F31658F" id="Ink 27" o:spid="_x0000_s1026" type="#_x0000_t75" style="position:absolute;margin-left:25.5pt;margin-top:55.45pt;width:6.6pt;height:16.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">
                      <v:imagedata r:id="rId57" o:title=""/>
                    </v:shape>
                  </w:pict>
                </mc:Fallback>
              </mc:AlternateContent>
            </w:r>
            <w:r>
              <w:rPr>
                <w:noProof/>
                <w:sz w:val="18"/>
                <w:szCs w:val="18"/>
                <w:lang w:eastAsia="en-US"/>
              </w:rPr>
              <mc:AlternateContent>
                <mc:Choice Requires="wpi">
                  <w:drawing>
                    <wp:anchor distT="0" distB="0" distL="114300" distR="114300" simplePos="0" relativeHeight="251533312" behindDoc="0" locked="0" layoutInCell="1" allowOverlap="1">
                      <wp:simplePos x="0" y="0"/>
                      <wp:positionH relativeFrom="column">
                        <wp:posOffset>9707</wp:posOffset>
                      </wp:positionH>
                      <wp:positionV relativeFrom="paragraph">
                        <wp:posOffset>670775</wp:posOffset>
                      </wp:positionV>
                      <wp:extent cx="284760" cy="213480"/>
                      <wp:effectExtent l="38100" t="38100" r="58420" b="53340"/>
                      <wp:wrapNone/>
                      <wp:docPr id="26" name="Ink 26"/>
                      <wp:cNvGraphicFramePr/>
                      <a:graphic xmlns:a="http://schemas.openxmlformats.org/drawingml/2006/main">
                        <a:graphicData uri="http://schemas.microsoft.com/office/word/2010/wordprocessingInk">
                          <w14:contentPart bwMode="auto" r:id="rId58">
                            <w14:nvContentPartPr>
                              <w14:cNvContentPartPr/>
                            </w14:nvContentPartPr>
                            <w14:xfrm>
                              <a:off x="0" y="0"/>
                              <a:ext cx="284760" cy="213480"/>
                            </w14:xfrm>
                          </w14:contentPart>
                        </a:graphicData>
                      </a:graphic>
                    </wp:anchor>
                  </w:drawing>
                </mc:Choice>
                <mc:Fallback>
                  <w:pict>
                    <v:shape w14:anchorId="4BA13CF0" id="Ink 26" o:spid="_x0000_s1026" type="#_x0000_t75" style="position:absolute;margin-left:.3pt;margin-top:52.35pt;width:23.95pt;height:18.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">
                      <v:imagedata r:id="rId59" o:title=""/>
                    </v:shape>
                  </w:pict>
                </mc:Fallback>
              </mc:AlternateContent>
            </w:r>
            <w:r>
              <w:rPr>
                <w:noProof/>
                <w:sz w:val="18"/>
                <w:szCs w:val="18"/>
                <w:lang w:eastAsia="en-US"/>
              </w:rPr>
              <mc:AlternateContent>
                <mc:Choice Requires="wpi">
                  <w:drawing>
                    <wp:anchor distT="0" distB="0" distL="114300" distR="114300" simplePos="0" relativeHeight="251532288" behindDoc="0" locked="0" layoutInCell="1" allowOverlap="1">
                      <wp:simplePos x="0" y="0"/>
                      <wp:positionH relativeFrom="column">
                        <wp:posOffset>1328747</wp:posOffset>
                      </wp:positionH>
                      <wp:positionV relativeFrom="paragraph">
                        <wp:posOffset>445775</wp:posOffset>
                      </wp:positionV>
                      <wp:extent cx="119520" cy="111240"/>
                      <wp:effectExtent l="38100" t="38100" r="52070" b="41275"/>
                      <wp:wrapNone/>
                      <wp:docPr id="25" name="Ink 25"/>
                      <wp:cNvGraphicFramePr/>
                      <a:graphic xmlns:a="http://schemas.openxmlformats.org/drawingml/2006/main">
                        <a:graphicData uri="http://schemas.microsoft.com/office/word/2010/wordprocessingInk">
                          <w14:contentPart bwMode="auto" r:id="rId60">
                            <w14:nvContentPartPr>
                              <w14:cNvContentPartPr/>
                            </w14:nvContentPartPr>
                            <w14:xfrm>
                              <a:off x="0" y="0"/>
                              <a:ext cx="119520" cy="111240"/>
                            </w14:xfrm>
                          </w14:contentPart>
                        </a:graphicData>
                      </a:graphic>
                    </wp:anchor>
                  </w:drawing>
                </mc:Choice>
                <mc:Fallback>
                  <w:pict>
                    <v:shape w14:anchorId="1629AED8" id="Ink 25" o:spid="_x0000_s1026" type="#_x0000_t75" style="position:absolute;margin-left:104.15pt;margin-top:34.2pt;width:10.75pt;height:10.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">
                      <v:imagedata r:id="rId61" o:title=""/>
                    </v:shape>
                  </w:pict>
                </mc:Fallback>
              </mc:AlternateContent>
            </w:r>
            <w:r>
              <w:rPr>
                <w:noProof/>
                <w:sz w:val="18"/>
                <w:szCs w:val="18"/>
                <w:lang w:eastAsia="en-US"/>
              </w:rPr>
              <mc:AlternateContent>
                <mc:Choice Requires="wpi">
                  <w:drawing>
                    <wp:anchor distT="0" distB="0" distL="114300" distR="114300" simplePos="0" relativeHeight="251531264" behindDoc="0" locked="0" layoutInCell="1" allowOverlap="1">
                      <wp:simplePos x="0" y="0"/>
                      <wp:positionH relativeFrom="column">
                        <wp:posOffset>1164227</wp:posOffset>
                      </wp:positionH>
                      <wp:positionV relativeFrom="paragraph">
                        <wp:posOffset>489335</wp:posOffset>
                      </wp:positionV>
                      <wp:extent cx="72360" cy="66960"/>
                      <wp:effectExtent l="19050" t="38100" r="42545" b="47625"/>
                      <wp:wrapNone/>
                      <wp:docPr id="24" name="Ink 24"/>
                      <wp:cNvGraphicFramePr/>
                      <a:graphic xmlns:a="http://schemas.openxmlformats.org/drawingml/2006/main">
                        <a:graphicData uri="http://schemas.microsoft.com/office/word/2010/wordprocessingInk">
                          <w14:contentPart bwMode="auto" r:id="rId62">
                            <w14:nvContentPartPr>
                              <w14:cNvContentPartPr/>
                            </w14:nvContentPartPr>
                            <w14:xfrm>
                              <a:off x="0" y="0"/>
                              <a:ext cx="72360" cy="66960"/>
                            </w14:xfrm>
                          </w14:contentPart>
                        </a:graphicData>
                      </a:graphic>
                    </wp:anchor>
                  </w:drawing>
                </mc:Choice>
                <mc:Fallback>
                  <w:pict>
                    <v:shape w14:anchorId="4E2C047B" id="Ink 24" o:spid="_x0000_s1026" type="#_x0000_t75" style="position:absolute;margin-left:91.1pt;margin-top:37.6pt;width:7.25pt;height:7.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">
                      <v:imagedata r:id="rId63" o:title=""/>
                    </v:shape>
                  </w:pict>
                </mc:Fallback>
              </mc:AlternateContent>
            </w:r>
            <w:r>
              <w:rPr>
                <w:noProof/>
                <w:sz w:val="18"/>
                <w:szCs w:val="18"/>
                <w:lang w:eastAsia="en-US"/>
              </w:rPr>
              <mc:AlternateContent>
                <mc:Choice Requires="wpi">
                  <w:drawing>
                    <wp:anchor distT="0" distB="0" distL="114300" distR="114300" simplePos="0" relativeHeight="251530240" behindDoc="0" locked="0" layoutInCell="1" allowOverlap="1">
                      <wp:simplePos x="0" y="0"/>
                      <wp:positionH relativeFrom="column">
                        <wp:posOffset>1105187</wp:posOffset>
                      </wp:positionH>
                      <wp:positionV relativeFrom="paragraph">
                        <wp:posOffset>476375</wp:posOffset>
                      </wp:positionV>
                      <wp:extent cx="23760" cy="75600"/>
                      <wp:effectExtent l="38100" t="38100" r="52705" b="38735"/>
                      <wp:wrapNone/>
                      <wp:docPr id="23" name="Ink 23"/>
                      <wp:cNvGraphicFramePr/>
                      <a:graphic xmlns:a="http://schemas.openxmlformats.org/drawingml/2006/main">
                        <a:graphicData uri="http://schemas.microsoft.com/office/word/2010/wordprocessingInk">
                          <w14:contentPart bwMode="auto" r:id="rId64">
                            <w14:nvContentPartPr>
                              <w14:cNvContentPartPr/>
                            </w14:nvContentPartPr>
                            <w14:xfrm>
                              <a:off x="0" y="0"/>
                              <a:ext cx="23760" cy="75600"/>
                            </w14:xfrm>
                          </w14:contentPart>
                        </a:graphicData>
                      </a:graphic>
                    </wp:anchor>
                  </w:drawing>
                </mc:Choice>
                <mc:Fallback>
                  <w:pict>
                    <v:shape w14:anchorId="0CC41875" id="Ink 23" o:spid="_x0000_s1026" type="#_x0000_t75" style="position:absolute;margin-left:86.45pt;margin-top:37.2pt;width:3.15pt;height: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">
                      <v:imagedata r:id="rId65" o:title=""/>
                    </v:shape>
                  </w:pict>
                </mc:Fallback>
              </mc:AlternateContent>
            </w:r>
            <w:r>
              <w:rPr>
                <w:noProof/>
                <w:sz w:val="18"/>
                <w:szCs w:val="18"/>
                <w:lang w:eastAsia="en-US"/>
              </w:rPr>
              <mc:AlternateContent>
                <mc:Choice Requires="wpi">
                  <w:drawing>
                    <wp:anchor distT="0" distB="0" distL="114300" distR="114300" simplePos="0" relativeHeight="251529216" behindDoc="0" locked="0" layoutInCell="1" allowOverlap="1">
                      <wp:simplePos x="0" y="0"/>
                      <wp:positionH relativeFrom="column">
                        <wp:posOffset>1058027</wp:posOffset>
                      </wp:positionH>
                      <wp:positionV relativeFrom="paragraph">
                        <wp:posOffset>468815</wp:posOffset>
                      </wp:positionV>
                      <wp:extent cx="65880" cy="31320"/>
                      <wp:effectExtent l="38100" t="38100" r="48895" b="45085"/>
                      <wp:wrapNone/>
                      <wp:docPr id="22" name="Ink 22"/>
                      <wp:cNvGraphicFramePr/>
                      <a:graphic xmlns:a="http://schemas.openxmlformats.org/drawingml/2006/main">
                        <a:graphicData uri="http://schemas.microsoft.com/office/word/2010/wordprocessingInk">
                          <w14:contentPart bwMode="auto" r:id="rId66">
                            <w14:nvContentPartPr>
                              <w14:cNvContentPartPr/>
                            </w14:nvContentPartPr>
                            <w14:xfrm>
                              <a:off x="0" y="0"/>
                              <a:ext cx="65880" cy="31320"/>
                            </w14:xfrm>
                          </w14:contentPart>
                        </a:graphicData>
                      </a:graphic>
                    </wp:anchor>
                  </w:drawing>
                </mc:Choice>
                <mc:Fallback>
                  <w:pict>
                    <v:shape w14:anchorId="53B2729B" id="Ink 22" o:spid="_x0000_s1026" type="#_x0000_t75" style="position:absolute;margin-left:82.75pt;margin-top:36.3pt;width:6.2pt;height:3.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">
                      <v:imagedata r:id="rId67" o:title=""/>
                    </v:shape>
                  </w:pict>
                </mc:Fallback>
              </mc:AlternateContent>
            </w:r>
            <w:r>
              <w:rPr>
                <w:noProof/>
                <w:sz w:val="18"/>
                <w:szCs w:val="18"/>
                <w:lang w:eastAsia="en-US"/>
              </w:rPr>
              <mc:AlternateContent>
                <mc:Choice Requires="wpi">
                  <w:drawing>
                    <wp:anchor distT="0" distB="0" distL="114300" distR="114300" simplePos="0" relativeHeight="251528192" behindDoc="0" locked="0" layoutInCell="1" allowOverlap="1">
                      <wp:simplePos x="0" y="0"/>
                      <wp:positionH relativeFrom="column">
                        <wp:posOffset>928067</wp:posOffset>
                      </wp:positionH>
                      <wp:positionV relativeFrom="paragraph">
                        <wp:posOffset>491135</wp:posOffset>
                      </wp:positionV>
                      <wp:extent cx="133200" cy="49680"/>
                      <wp:effectExtent l="19050" t="38100" r="57785" b="64770"/>
                      <wp:wrapNone/>
                      <wp:docPr id="21" name="Ink 21"/>
                      <wp:cNvGraphicFramePr/>
                      <a:graphic xmlns:a="http://schemas.openxmlformats.org/drawingml/2006/main">
                        <a:graphicData uri="http://schemas.microsoft.com/office/word/2010/wordprocessingInk">
                          <w14:contentPart bwMode="auto" r:id="rId68">
                            <w14:nvContentPartPr>
                              <w14:cNvContentPartPr/>
                            </w14:nvContentPartPr>
                            <w14:xfrm>
                              <a:off x="0" y="0"/>
                              <a:ext cx="133200" cy="49680"/>
                            </w14:xfrm>
                          </w14:contentPart>
                        </a:graphicData>
                      </a:graphic>
                    </wp:anchor>
                  </w:drawing>
                </mc:Choice>
                <mc:Fallback>
                  <w:pict>
                    <v:shape w14:anchorId="5B0DE73F" id="Ink 21" o:spid="_x0000_s1026" type="#_x0000_t75" style="position:absolute;margin-left:72.6pt;margin-top:37.7pt;width:12pt;height:5.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">
                      <v:imagedata r:id="rId69" o:title=""/>
                    </v:shape>
                  </w:pict>
                </mc:Fallback>
              </mc:AlternateContent>
            </w:r>
            <w:r>
              <w:rPr>
                <w:noProof/>
                <w:sz w:val="18"/>
                <w:szCs w:val="18"/>
                <w:lang w:eastAsia="en-US"/>
              </w:rPr>
              <mc:AlternateContent>
                <mc:Choice Requires="wpi">
                  <w:drawing>
                    <wp:anchor distT="0" distB="0" distL="114300" distR="114300" simplePos="0" relativeHeight="251527168" behindDoc="0" locked="0" layoutInCell="1" allowOverlap="1">
                      <wp:simplePos x="0" y="0"/>
                      <wp:positionH relativeFrom="column">
                        <wp:posOffset>893867</wp:posOffset>
                      </wp:positionH>
                      <wp:positionV relativeFrom="paragraph">
                        <wp:posOffset>449375</wp:posOffset>
                      </wp:positionV>
                      <wp:extent cx="30960" cy="103320"/>
                      <wp:effectExtent l="38100" t="38100" r="45720" b="49530"/>
                      <wp:wrapNone/>
                      <wp:docPr id="20" name="Ink 20"/>
                      <wp:cNvGraphicFramePr/>
                      <a:graphic xmlns:a="http://schemas.openxmlformats.org/drawingml/2006/main">
                        <a:graphicData uri="http://schemas.microsoft.com/office/word/2010/wordprocessingInk">
                          <w14:contentPart bwMode="auto" r:id="rId70">
                            <w14:nvContentPartPr>
                              <w14:cNvContentPartPr/>
                            </w14:nvContentPartPr>
                            <w14:xfrm>
                              <a:off x="0" y="0"/>
                              <a:ext cx="30960" cy="103320"/>
                            </w14:xfrm>
                          </w14:contentPart>
                        </a:graphicData>
                      </a:graphic>
                    </wp:anchor>
                  </w:drawing>
                </mc:Choice>
                <mc:Fallback>
                  <w:pict>
                    <v:shape w14:anchorId="0C3DB989" id="Ink 20" o:spid="_x0000_s1026" type="#_x0000_t75" style="position:absolute;margin-left:70.15pt;margin-top:35.1pt;width:3.65pt;height:9.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">
                      <v:imagedata r:id="rId71" o:title=""/>
                    </v:shape>
                  </w:pict>
                </mc:Fallback>
              </mc:AlternateContent>
            </w:r>
            <w:r>
              <w:rPr>
                <w:noProof/>
                <w:sz w:val="18"/>
                <w:szCs w:val="18"/>
                <w:lang w:eastAsia="en-US"/>
              </w:rPr>
              <mc:AlternateContent>
                <mc:Choice Requires="wpi">
                  <w:drawing>
                    <wp:anchor distT="0" distB="0" distL="114300" distR="114300" simplePos="0" relativeHeight="251526144" behindDoc="0" locked="0" layoutInCell="1" allowOverlap="1">
                      <wp:simplePos x="0" y="0"/>
                      <wp:positionH relativeFrom="column">
                        <wp:posOffset>688307</wp:posOffset>
                      </wp:positionH>
                      <wp:positionV relativeFrom="paragraph">
                        <wp:posOffset>410855</wp:posOffset>
                      </wp:positionV>
                      <wp:extent cx="182880" cy="158760"/>
                      <wp:effectExtent l="38100" t="57150" r="26670" b="50800"/>
                      <wp:wrapNone/>
                      <wp:docPr id="19" name="Ink 19"/>
                      <wp:cNvGraphicFramePr/>
                      <a:graphic xmlns:a="http://schemas.openxmlformats.org/drawingml/2006/main">
                        <a:graphicData uri="http://schemas.microsoft.com/office/word/2010/wordprocessingInk">
                          <w14:contentPart bwMode="auto" r:id="rId72">
                            <w14:nvContentPartPr>
                              <w14:cNvContentPartPr/>
                            </w14:nvContentPartPr>
                            <w14:xfrm>
                              <a:off x="0" y="0"/>
                              <a:ext cx="182880" cy="158760"/>
                            </w14:xfrm>
                          </w14:contentPart>
                        </a:graphicData>
                      </a:graphic>
                    </wp:anchor>
                  </w:drawing>
                </mc:Choice>
                <mc:Fallback>
                  <w:pict>
                    <v:shape w14:anchorId="1355D4F0" id="Ink 19" o:spid="_x0000_s1026" type="#_x0000_t75" style="position:absolute;margin-left:53.75pt;margin-top:31.2pt;width:16pt;height:14.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">
                      <v:imagedata r:id="rId73" o:title=""/>
                    </v:shape>
                  </w:pict>
                </mc:Fallback>
              </mc:AlternateContent>
            </w:r>
            <w:r>
              <w:rPr>
                <w:noProof/>
                <w:sz w:val="18"/>
                <w:szCs w:val="18"/>
                <w:lang w:eastAsia="en-US"/>
              </w:rPr>
              <mc:AlternateContent>
                <mc:Choice Requires="wpi">
                  <w:drawing>
                    <wp:anchor distT="0" distB="0" distL="114300" distR="114300" simplePos="0" relativeHeight="251525120" behindDoc="0" locked="0" layoutInCell="1" allowOverlap="1">
                      <wp:simplePos x="0" y="0"/>
                      <wp:positionH relativeFrom="column">
                        <wp:posOffset>512987</wp:posOffset>
                      </wp:positionH>
                      <wp:positionV relativeFrom="paragraph">
                        <wp:posOffset>463775</wp:posOffset>
                      </wp:positionV>
                      <wp:extent cx="122760" cy="104760"/>
                      <wp:effectExtent l="57150" t="38100" r="48895" b="48260"/>
                      <wp:wrapNone/>
                      <wp:docPr id="18" name="Ink 18"/>
                      <wp:cNvGraphicFramePr/>
                      <a:graphic xmlns:a="http://schemas.openxmlformats.org/drawingml/2006/main">
                        <a:graphicData uri="http://schemas.microsoft.com/office/word/2010/wordprocessingInk">
                          <w14:contentPart bwMode="auto" r:id="rId74">
                            <w14:nvContentPartPr>
                              <w14:cNvContentPartPr/>
                            </w14:nvContentPartPr>
                            <w14:xfrm>
                              <a:off x="0" y="0"/>
                              <a:ext cx="122760" cy="104760"/>
                            </w14:xfrm>
                          </w14:contentPart>
                        </a:graphicData>
                      </a:graphic>
                    </wp:anchor>
                  </w:drawing>
                </mc:Choice>
                <mc:Fallback>
                  <w:pict>
                    <v:shape w14:anchorId="0D9A1B30" id="Ink 18" o:spid="_x0000_s1026" type="#_x0000_t75" style="position:absolute;margin-left:39.75pt;margin-top:35.6pt;width:11.05pt;height:10.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">
                      <v:imagedata r:id="rId75" o:title=""/>
                    </v:shape>
                  </w:pict>
                </mc:Fallback>
              </mc:AlternateContent>
            </w:r>
            <w:r>
              <w:rPr>
                <w:noProof/>
                <w:sz w:val="18"/>
                <w:szCs w:val="18"/>
                <w:lang w:eastAsia="en-US"/>
              </w:rPr>
              <mc:AlternateContent>
                <mc:Choice Requires="wpi">
                  <w:drawing>
                    <wp:anchor distT="0" distB="0" distL="114300" distR="114300" simplePos="0" relativeHeight="251524096" behindDoc="0" locked="0" layoutInCell="1" allowOverlap="1">
                      <wp:simplePos x="0" y="0"/>
                      <wp:positionH relativeFrom="column">
                        <wp:posOffset>442787</wp:posOffset>
                      </wp:positionH>
                      <wp:positionV relativeFrom="paragraph">
                        <wp:posOffset>461255</wp:posOffset>
                      </wp:positionV>
                      <wp:extent cx="29160" cy="89280"/>
                      <wp:effectExtent l="38100" t="38100" r="47625" b="44450"/>
                      <wp:wrapNone/>
                      <wp:docPr id="17" name="Ink 17"/>
                      <wp:cNvGraphicFramePr/>
                      <a:graphic xmlns:a="http://schemas.openxmlformats.org/drawingml/2006/main">
                        <a:graphicData uri="http://schemas.microsoft.com/office/word/2010/wordprocessingInk">
                          <w14:contentPart bwMode="auto" r:id="rId76">
                            <w14:nvContentPartPr>
                              <w14:cNvContentPartPr/>
                            </w14:nvContentPartPr>
                            <w14:xfrm>
                              <a:off x="0" y="0"/>
                              <a:ext cx="29160" cy="89280"/>
                            </w14:xfrm>
                          </w14:contentPart>
                        </a:graphicData>
                      </a:graphic>
                    </wp:anchor>
                  </w:drawing>
                </mc:Choice>
                <mc:Fallback>
                  <w:pict>
                    <v:shape w14:anchorId="4A23FB52" id="Ink 17" o:spid="_x0000_s1026" type="#_x0000_t75" style="position:absolute;margin-left:34.2pt;margin-top:35.65pt;width:3.85pt;height:8.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">
                      <v:imagedata r:id="rId77" o:title=""/>
                    </v:shape>
                  </w:pict>
                </mc:Fallback>
              </mc:AlternateContent>
            </w:r>
            <w:r>
              <w:rPr>
                <w:noProof/>
                <w:sz w:val="18"/>
                <w:szCs w:val="18"/>
                <w:lang w:eastAsia="en-US"/>
              </w:rPr>
              <mc:AlternateContent>
                <mc:Choice Requires="wpi">
                  <w:drawing>
                    <wp:anchor distT="0" distB="0" distL="114300" distR="114300" simplePos="0" relativeHeight="251523072" behindDoc="0" locked="0" layoutInCell="1" allowOverlap="1">
                      <wp:simplePos x="0" y="0"/>
                      <wp:positionH relativeFrom="column">
                        <wp:posOffset>340547</wp:posOffset>
                      </wp:positionH>
                      <wp:positionV relativeFrom="paragraph">
                        <wp:posOffset>485375</wp:posOffset>
                      </wp:positionV>
                      <wp:extent cx="101160" cy="84960"/>
                      <wp:effectExtent l="38100" t="38100" r="51435" b="67945"/>
                      <wp:wrapNone/>
                      <wp:docPr id="16" name="Ink 16"/>
                      <wp:cNvGraphicFramePr/>
                      <a:graphic xmlns:a="http://schemas.openxmlformats.org/drawingml/2006/main">
                        <a:graphicData uri="http://schemas.microsoft.com/office/word/2010/wordprocessingInk">
                          <w14:contentPart bwMode="auto" r:id="rId78">
                            <w14:nvContentPartPr>
                              <w14:cNvContentPartPr/>
                            </w14:nvContentPartPr>
                            <w14:xfrm>
                              <a:off x="0" y="0"/>
                              <a:ext cx="101160" cy="84960"/>
                            </w14:xfrm>
                          </w14:contentPart>
                        </a:graphicData>
                      </a:graphic>
                    </wp:anchor>
                  </w:drawing>
                </mc:Choice>
                <mc:Fallback>
                  <w:pict>
                    <v:shape w14:anchorId="189CBA09" id="Ink 16" o:spid="_x0000_s1026" type="#_x0000_t75" style="position:absolute;margin-left:26.15pt;margin-top:37.15pt;width:9.75pt;height:8.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">
                      <v:imagedata r:id="rId79" o:title=""/>
                    </v:shape>
                  </w:pict>
                </mc:Fallback>
              </mc:AlternateContent>
            </w:r>
            <w:r>
              <w:rPr>
                <w:noProof/>
                <w:sz w:val="18"/>
                <w:szCs w:val="18"/>
                <w:lang w:eastAsia="en-US"/>
              </w:rPr>
              <mc:AlternateContent>
                <mc:Choice Requires="wpi">
                  <w:drawing>
                    <wp:anchor distT="0" distB="0" distL="114300" distR="114300" simplePos="0" relativeHeight="251522048" behindDoc="0" locked="0" layoutInCell="1" allowOverlap="1">
                      <wp:simplePos x="0" y="0"/>
                      <wp:positionH relativeFrom="column">
                        <wp:posOffset>251267</wp:posOffset>
                      </wp:positionH>
                      <wp:positionV relativeFrom="paragraph">
                        <wp:posOffset>493295</wp:posOffset>
                      </wp:positionV>
                      <wp:extent cx="79200" cy="81360"/>
                      <wp:effectExtent l="57150" t="57150" r="16510" b="52070"/>
                      <wp:wrapNone/>
                      <wp:docPr id="15" name="Ink 15"/>
                      <wp:cNvGraphicFramePr/>
                      <a:graphic xmlns:a="http://schemas.openxmlformats.org/drawingml/2006/main">
                        <a:graphicData uri="http://schemas.microsoft.com/office/word/2010/wordprocessingInk">
                          <w14:contentPart bwMode="auto" r:id="rId80">
                            <w14:nvContentPartPr>
                              <w14:cNvContentPartPr/>
                            </w14:nvContentPartPr>
                            <w14:xfrm>
                              <a:off x="0" y="0"/>
                              <a:ext cx="79200" cy="81360"/>
                            </w14:xfrm>
                          </w14:contentPart>
                        </a:graphicData>
                      </a:graphic>
                    </wp:anchor>
                  </w:drawing>
                </mc:Choice>
                <mc:Fallback>
                  <w:pict>
                    <v:shape w14:anchorId="4EF7F36F" id="Ink 15" o:spid="_x0000_s1026" type="#_x0000_t75" style="position:absolute;margin-left:19pt;margin-top:37.75pt;width:8.15pt;height:8.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">
                      <v:imagedata r:id="rId81" o:title=""/>
                    </v:shape>
                  </w:pict>
                </mc:Fallback>
              </mc:AlternateContent>
            </w:r>
            <w:r>
              <w:rPr>
                <w:noProof/>
                <w:sz w:val="18"/>
                <w:szCs w:val="18"/>
                <w:lang w:eastAsia="en-US"/>
              </w:rPr>
              <mc:AlternateContent>
                <mc:Choice Requires="wpi">
                  <w:drawing>
                    <wp:anchor distT="0" distB="0" distL="114300" distR="114300" simplePos="0" relativeHeight="251521024" behindDoc="0" locked="0" layoutInCell="1" allowOverlap="1">
                      <wp:simplePos x="0" y="0"/>
                      <wp:positionH relativeFrom="column">
                        <wp:posOffset>173147</wp:posOffset>
                      </wp:positionH>
                      <wp:positionV relativeFrom="paragraph">
                        <wp:posOffset>510575</wp:posOffset>
                      </wp:positionV>
                      <wp:extent cx="15480" cy="58320"/>
                      <wp:effectExtent l="38100" t="38100" r="41910" b="56515"/>
                      <wp:wrapNone/>
                      <wp:docPr id="14" name="Ink 14"/>
                      <wp:cNvGraphicFramePr/>
                      <a:graphic xmlns:a="http://schemas.openxmlformats.org/drawingml/2006/main">
                        <a:graphicData uri="http://schemas.microsoft.com/office/word/2010/wordprocessingInk">
                          <w14:contentPart bwMode="auto" r:id="rId82">
                            <w14:nvContentPartPr>
                              <w14:cNvContentPartPr/>
                            </w14:nvContentPartPr>
                            <w14:xfrm>
                              <a:off x="0" y="0"/>
                              <a:ext cx="15480" cy="58320"/>
                            </w14:xfrm>
                          </w14:contentPart>
                        </a:graphicData>
                      </a:graphic>
                    </wp:anchor>
                  </w:drawing>
                </mc:Choice>
                <mc:Fallback>
                  <w:pict>
                    <v:shape w14:anchorId="53ED6DF8" id="Ink 14" o:spid="_x0000_s1026" type="#_x0000_t75" style="position:absolute;margin-left:13.2pt;margin-top:39.75pt;width:2.6pt;height: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">
                      <v:imagedata r:id="rId83" o:title=""/>
                    </v:shape>
                  </w:pict>
                </mc:Fallback>
              </mc:AlternateContent>
            </w:r>
            <w:r>
              <w:rPr>
                <w:noProof/>
                <w:sz w:val="18"/>
                <w:szCs w:val="18"/>
                <w:lang w:eastAsia="en-US"/>
              </w:rPr>
              <mc:AlternateContent>
                <mc:Choice Requires="wpi">
                  <w:drawing>
                    <wp:anchor distT="0" distB="0" distL="114300" distR="114300" simplePos="0" relativeHeight="251520000" behindDoc="0" locked="0" layoutInCell="1" allowOverlap="1">
                      <wp:simplePos x="0" y="0"/>
                      <wp:positionH relativeFrom="column">
                        <wp:posOffset>157667</wp:posOffset>
                      </wp:positionH>
                      <wp:positionV relativeFrom="paragraph">
                        <wp:posOffset>429215</wp:posOffset>
                      </wp:positionV>
                      <wp:extent cx="20160" cy="11520"/>
                      <wp:effectExtent l="38100" t="57150" r="56515" b="45720"/>
                      <wp:wrapNone/>
                      <wp:docPr id="13" name="Ink 13"/>
                      <wp:cNvGraphicFramePr/>
                      <a:graphic xmlns:a="http://schemas.openxmlformats.org/drawingml/2006/main">
                        <a:graphicData uri="http://schemas.microsoft.com/office/word/2010/wordprocessingInk">
                          <w14:contentPart bwMode="auto" r:id="rId84">
                            <w14:nvContentPartPr>
                              <w14:cNvContentPartPr/>
                            </w14:nvContentPartPr>
                            <w14:xfrm>
                              <a:off x="0" y="0"/>
                              <a:ext cx="20160" cy="11520"/>
                            </w14:xfrm>
                          </w14:contentPart>
                        </a:graphicData>
                      </a:graphic>
                    </wp:anchor>
                  </w:drawing>
                </mc:Choice>
                <mc:Fallback>
                  <w:pict>
                    <v:shape w14:anchorId="1A56E1BC" id="Ink 13" o:spid="_x0000_s1026" type="#_x0000_t75" style="position:absolute;margin-left:11.75pt;margin-top:33.15pt;width:3.1pt;height:2.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">
                      <v:imagedata r:id="rId85" o:title=""/>
                    </v:shape>
                  </w:pict>
                </mc:Fallback>
              </mc:AlternateContent>
            </w:r>
            <w:r>
              <w:rPr>
                <w:noProof/>
                <w:sz w:val="18"/>
                <w:szCs w:val="18"/>
                <w:lang w:eastAsia="en-US"/>
              </w:rPr>
              <mc:AlternateContent>
                <mc:Choice Requires="wpi">
                  <w:drawing>
                    <wp:anchor distT="0" distB="0" distL="114300" distR="114300" simplePos="0" relativeHeight="251518976" behindDoc="0" locked="0" layoutInCell="1" allowOverlap="1">
                      <wp:simplePos x="0" y="0"/>
                      <wp:positionH relativeFrom="column">
                        <wp:posOffset>-42133</wp:posOffset>
                      </wp:positionH>
                      <wp:positionV relativeFrom="paragraph">
                        <wp:posOffset>397895</wp:posOffset>
                      </wp:positionV>
                      <wp:extent cx="123480" cy="123480"/>
                      <wp:effectExtent l="38100" t="38100" r="67310" b="67310"/>
                      <wp:wrapNone/>
                      <wp:docPr id="12" name="Ink 12"/>
                      <wp:cNvGraphicFramePr/>
                      <a:graphic xmlns:a="http://schemas.openxmlformats.org/drawingml/2006/main">
                        <a:graphicData uri="http://schemas.microsoft.com/office/word/2010/wordprocessingInk">
                          <w14:contentPart bwMode="auto" r:id="rId86">
                            <w14:nvContentPartPr>
                              <w14:cNvContentPartPr/>
                            </w14:nvContentPartPr>
                            <w14:xfrm>
                              <a:off x="0" y="0"/>
                              <a:ext cx="123480" cy="123480"/>
                            </w14:xfrm>
                          </w14:contentPart>
                        </a:graphicData>
                      </a:graphic>
                    </wp:anchor>
                  </w:drawing>
                </mc:Choice>
                <mc:Fallback>
                  <w:pict>
                    <v:shape w14:anchorId="2394453F" id="Ink 12" o:spid="_x0000_s1026" type="#_x0000_t75" style="position:absolute;margin-left:-4.35pt;margin-top:30.35pt;width:11.9pt;height:11.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">
                      <v:imagedata r:id="rId87" o:title=""/>
                    </v:shape>
                  </w:pict>
                </mc:Fallback>
              </mc:AlternateContent>
            </w:r>
          </w:p>
        </w:tc>
        <w:tc>
          <w:tcPr>
            <w:tcW w:w="2835" w:type="dxa"/>
          </w:tcPr>
          <w:p w:rsidR="00CC1EAF" w:rsidRDefault="00CC1EAF" w:rsidP="001A01A9">
            <w:pPr>
              <w:rPr>
                <w:sz w:val="18"/>
                <w:szCs w:val="18"/>
              </w:rPr>
            </w:pPr>
            <w:r>
              <w:rPr>
                <w:noProof/>
                <w:sz w:val="18"/>
                <w:szCs w:val="18"/>
                <w:lang w:eastAsia="en-US"/>
              </w:rPr>
              <mc:AlternateContent>
                <mc:Choice Requires="wpi">
                  <w:drawing>
                    <wp:anchor distT="0" distB="0" distL="114300" distR="114300" simplePos="0" relativeHeight="251597824" behindDoc="0" locked="0" layoutInCell="1" allowOverlap="1">
                      <wp:simplePos x="0" y="0"/>
                      <wp:positionH relativeFrom="column">
                        <wp:posOffset>117122</wp:posOffset>
                      </wp:positionH>
                      <wp:positionV relativeFrom="paragraph">
                        <wp:posOffset>1073615</wp:posOffset>
                      </wp:positionV>
                      <wp:extent cx="231120" cy="184680"/>
                      <wp:effectExtent l="57150" t="38100" r="55245" b="44450"/>
                      <wp:wrapNone/>
                      <wp:docPr id="125" name="Ink 125"/>
                      <wp:cNvGraphicFramePr/>
                      <a:graphic xmlns:a="http://schemas.openxmlformats.org/drawingml/2006/main">
                        <a:graphicData uri="http://schemas.microsoft.com/office/word/2010/wordprocessingInk">
                          <w14:contentPart bwMode="auto" r:id="rId88">
                            <w14:nvContentPartPr>
                              <w14:cNvContentPartPr/>
                            </w14:nvContentPartPr>
                            <w14:xfrm>
                              <a:off x="0" y="0"/>
                              <a:ext cx="231120" cy="184680"/>
                            </w14:xfrm>
                          </w14:contentPart>
                        </a:graphicData>
                      </a:graphic>
                    </wp:anchor>
                  </w:drawing>
                </mc:Choice>
                <mc:Fallback>
                  <w:pict>
                    <v:shape w14:anchorId="30BFC863" id="Ink 125" o:spid="_x0000_s1026" type="#_x0000_t75" style="position:absolute;margin-left:8.15pt;margin-top:83.4pt;width:20.45pt;height:16.2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">
                      <v:imagedata r:id="rId89" o:title=""/>
                    </v:shape>
                  </w:pict>
                </mc:Fallback>
              </mc:AlternateContent>
            </w:r>
            <w:r>
              <w:rPr>
                <w:noProof/>
                <w:sz w:val="18"/>
                <w:szCs w:val="18"/>
                <w:lang w:eastAsia="en-US"/>
              </w:rPr>
              <mc:AlternateContent>
                <mc:Choice Requires="wpi">
                  <w:drawing>
                    <wp:anchor distT="0" distB="0" distL="114300" distR="114300" simplePos="0" relativeHeight="251596800" behindDoc="0" locked="0" layoutInCell="1" allowOverlap="1">
                      <wp:simplePos x="0" y="0"/>
                      <wp:positionH relativeFrom="column">
                        <wp:posOffset>57362</wp:posOffset>
                      </wp:positionH>
                      <wp:positionV relativeFrom="paragraph">
                        <wp:posOffset>954095</wp:posOffset>
                      </wp:positionV>
                      <wp:extent cx="314640" cy="73440"/>
                      <wp:effectExtent l="38100" t="57150" r="66675" b="60325"/>
                      <wp:wrapNone/>
                      <wp:docPr id="118" name="Ink 118"/>
                      <wp:cNvGraphicFramePr/>
                      <a:graphic xmlns:a="http://schemas.openxmlformats.org/drawingml/2006/main">
                        <a:graphicData uri="http://schemas.microsoft.com/office/word/2010/wordprocessingInk">
                          <w14:contentPart bwMode="auto" r:id="rId90">
                            <w14:nvContentPartPr>
                              <w14:cNvContentPartPr/>
                            </w14:nvContentPartPr>
                            <w14:xfrm>
                              <a:off x="0" y="0"/>
                              <a:ext cx="314640" cy="73440"/>
                            </w14:xfrm>
                          </w14:contentPart>
                        </a:graphicData>
                      </a:graphic>
                    </wp:anchor>
                  </w:drawing>
                </mc:Choice>
                <mc:Fallback>
                  <w:pict>
                    <v:shape w14:anchorId="080340AB" id="Ink 118" o:spid="_x0000_s1026" type="#_x0000_t75" style="position:absolute;margin-left:3.35pt;margin-top:74pt;width:27.1pt;height:8.1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">
                      <v:imagedata r:id="rId91" o:title=""/>
                    </v:shape>
                  </w:pict>
                </mc:Fallback>
              </mc:AlternateContent>
            </w:r>
            <w:r>
              <w:rPr>
                <w:noProof/>
                <w:sz w:val="18"/>
                <w:szCs w:val="18"/>
                <w:lang w:eastAsia="en-US"/>
              </w:rPr>
              <mc:AlternateContent>
                <mc:Choice Requires="wpi">
                  <w:drawing>
                    <wp:anchor distT="0" distB="0" distL="114300" distR="114300" simplePos="0" relativeHeight="251595776" behindDoc="0" locked="0" layoutInCell="1" allowOverlap="1">
                      <wp:simplePos x="0" y="0"/>
                      <wp:positionH relativeFrom="column">
                        <wp:posOffset>130442</wp:posOffset>
                      </wp:positionH>
                      <wp:positionV relativeFrom="paragraph">
                        <wp:posOffset>783455</wp:posOffset>
                      </wp:positionV>
                      <wp:extent cx="11160" cy="63720"/>
                      <wp:effectExtent l="57150" t="38100" r="46355" b="50800"/>
                      <wp:wrapNone/>
                      <wp:docPr id="117" name="Ink 117"/>
                      <wp:cNvGraphicFramePr/>
                      <a:graphic xmlns:a="http://schemas.openxmlformats.org/drawingml/2006/main">
                        <a:graphicData uri="http://schemas.microsoft.com/office/word/2010/wordprocessingInk">
                          <w14:contentPart bwMode="auto" r:id="rId92">
                            <w14:nvContentPartPr>
                              <w14:cNvContentPartPr/>
                            </w14:nvContentPartPr>
                            <w14:xfrm>
                              <a:off x="0" y="0"/>
                              <a:ext cx="11160" cy="63720"/>
                            </w14:xfrm>
                          </w14:contentPart>
                        </a:graphicData>
                      </a:graphic>
                    </wp:anchor>
                  </w:drawing>
                </mc:Choice>
                <mc:Fallback>
                  <w:pict>
                    <v:shape w14:anchorId="5042EA2F" id="Ink 117" o:spid="_x0000_s1026" type="#_x0000_t75" style="position:absolute;margin-left:9.35pt;margin-top:60.9pt;width:2.5pt;height:6.6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">
                      <v:imagedata r:id="rId93" o:title=""/>
                    </v:shape>
                  </w:pict>
                </mc:Fallback>
              </mc:AlternateContent>
            </w:r>
            <w:r>
              <w:rPr>
                <w:noProof/>
                <w:sz w:val="18"/>
                <w:szCs w:val="18"/>
                <w:lang w:eastAsia="en-US"/>
              </w:rPr>
              <mc:AlternateContent>
                <mc:Choice Requires="wpi">
                  <w:drawing>
                    <wp:anchor distT="0" distB="0" distL="114300" distR="114300" simplePos="0" relativeHeight="251594752" behindDoc="0" locked="0" layoutInCell="1" allowOverlap="1">
                      <wp:simplePos x="0" y="0"/>
                      <wp:positionH relativeFrom="column">
                        <wp:posOffset>76442</wp:posOffset>
                      </wp:positionH>
                      <wp:positionV relativeFrom="paragraph">
                        <wp:posOffset>803975</wp:posOffset>
                      </wp:positionV>
                      <wp:extent cx="312480" cy="27720"/>
                      <wp:effectExtent l="38100" t="38100" r="49530" b="48895"/>
                      <wp:wrapNone/>
                      <wp:docPr id="116" name="Ink 116"/>
                      <wp:cNvGraphicFramePr/>
                      <a:graphic xmlns:a="http://schemas.openxmlformats.org/drawingml/2006/main">
                        <a:graphicData uri="http://schemas.microsoft.com/office/word/2010/wordprocessingInk">
                          <w14:contentPart bwMode="auto" r:id="rId94">
                            <w14:nvContentPartPr>
                              <w14:cNvContentPartPr/>
                            </w14:nvContentPartPr>
                            <w14:xfrm>
                              <a:off x="0" y="0"/>
                              <a:ext cx="312480" cy="27720"/>
                            </w14:xfrm>
                          </w14:contentPart>
                        </a:graphicData>
                      </a:graphic>
                    </wp:anchor>
                  </w:drawing>
                </mc:Choice>
                <mc:Fallback>
                  <w:pict>
                    <v:shape w14:anchorId="484E8795" id="Ink 116" o:spid="_x0000_s1026" type="#_x0000_t75" style="position:absolute;margin-left:5.25pt;margin-top:62.1pt;width:26.25pt;height:4.2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">
                      <v:imagedata r:id="rId95" o:title=""/>
                    </v:shape>
                  </w:pict>
                </mc:Fallback>
              </mc:AlternateContent>
            </w:r>
            <w:r>
              <w:rPr>
                <w:noProof/>
                <w:sz w:val="18"/>
                <w:szCs w:val="18"/>
                <w:lang w:eastAsia="en-US"/>
              </w:rPr>
              <mc:AlternateContent>
                <mc:Choice Requires="wpi">
                  <w:drawing>
                    <wp:anchor distT="0" distB="0" distL="114300" distR="114300" simplePos="0" relativeHeight="251593728" behindDoc="0" locked="0" layoutInCell="1" allowOverlap="1">
                      <wp:simplePos x="0" y="0"/>
                      <wp:positionH relativeFrom="column">
                        <wp:posOffset>76802</wp:posOffset>
                      </wp:positionH>
                      <wp:positionV relativeFrom="paragraph">
                        <wp:posOffset>613535</wp:posOffset>
                      </wp:positionV>
                      <wp:extent cx="266040" cy="99000"/>
                      <wp:effectExtent l="57150" t="38100" r="58420" b="53975"/>
                      <wp:wrapNone/>
                      <wp:docPr id="115" name="Ink 115"/>
                      <wp:cNvGraphicFramePr/>
                      <a:graphic xmlns:a="http://schemas.openxmlformats.org/drawingml/2006/main">
                        <a:graphicData uri="http://schemas.microsoft.com/office/word/2010/wordprocessingInk">
                          <w14:contentPart bwMode="auto" r:id="rId96">
                            <w14:nvContentPartPr>
                              <w14:cNvContentPartPr/>
                            </w14:nvContentPartPr>
                            <w14:xfrm>
                              <a:off x="0" y="0"/>
                              <a:ext cx="266040" cy="99000"/>
                            </w14:xfrm>
                          </w14:contentPart>
                        </a:graphicData>
                      </a:graphic>
                    </wp:anchor>
                  </w:drawing>
                </mc:Choice>
                <mc:Fallback>
                  <w:pict>
                    <v:shape w14:anchorId="0F7B2E27" id="Ink 115" o:spid="_x0000_s1026" type="#_x0000_t75" style="position:absolute;margin-left:4.9pt;margin-top:47.15pt;width:23.35pt;height:10.2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">
                      <v:imagedata r:id="rId97" o:title=""/>
                    </v:shape>
                  </w:pict>
                </mc:Fallback>
              </mc:AlternateContent>
            </w:r>
            <w:r>
              <w:rPr>
                <w:noProof/>
                <w:sz w:val="18"/>
                <w:szCs w:val="18"/>
                <w:lang w:eastAsia="en-US"/>
              </w:rPr>
              <mc:AlternateContent>
                <mc:Choice Requires="wpi">
                  <w:drawing>
                    <wp:anchor distT="0" distB="0" distL="114300" distR="114300" simplePos="0" relativeHeight="251592704" behindDoc="0" locked="0" layoutInCell="1" allowOverlap="1">
                      <wp:simplePos x="0" y="0"/>
                      <wp:positionH relativeFrom="column">
                        <wp:posOffset>-8158</wp:posOffset>
                      </wp:positionH>
                      <wp:positionV relativeFrom="paragraph">
                        <wp:posOffset>304655</wp:posOffset>
                      </wp:positionV>
                      <wp:extent cx="67320" cy="955800"/>
                      <wp:effectExtent l="19050" t="57150" r="66040" b="53975"/>
                      <wp:wrapNone/>
                      <wp:docPr id="114" name="Ink 114"/>
                      <wp:cNvGraphicFramePr/>
                      <a:graphic xmlns:a="http://schemas.openxmlformats.org/drawingml/2006/main">
                        <a:graphicData uri="http://schemas.microsoft.com/office/word/2010/wordprocessingInk">
                          <w14:contentPart bwMode="auto" r:id="rId98">
                            <w14:nvContentPartPr>
                              <w14:cNvContentPartPr/>
                            </w14:nvContentPartPr>
                            <w14:xfrm>
                              <a:off x="0" y="0"/>
                              <a:ext cx="67320" cy="955800"/>
                            </w14:xfrm>
                          </w14:contentPart>
                        </a:graphicData>
                      </a:graphic>
                    </wp:anchor>
                  </w:drawing>
                </mc:Choice>
                <mc:Fallback>
                  <w:pict>
                    <v:shape w14:anchorId="11E66401" id="Ink 114" o:spid="_x0000_s1026" type="#_x0000_t75" style="position:absolute;margin-left:-1.65pt;margin-top:23.25pt;width:7.3pt;height:76.9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">
                      <v:imagedata r:id="rId99" o:title=""/>
                    </v:shape>
                  </w:pict>
                </mc:Fallback>
              </mc:AlternateContent>
            </w:r>
            <w:r>
              <w:rPr>
                <w:noProof/>
                <w:sz w:val="18"/>
                <w:szCs w:val="18"/>
                <w:lang w:eastAsia="en-US"/>
              </w:rPr>
              <mc:AlternateContent>
                <mc:Choice Requires="wpi">
                  <w:drawing>
                    <wp:anchor distT="0" distB="0" distL="114300" distR="114300" simplePos="0" relativeHeight="251591680" behindDoc="0" locked="0" layoutInCell="1" allowOverlap="1">
                      <wp:simplePos x="0" y="0"/>
                      <wp:positionH relativeFrom="column">
                        <wp:posOffset>373802</wp:posOffset>
                      </wp:positionH>
                      <wp:positionV relativeFrom="paragraph">
                        <wp:posOffset>306815</wp:posOffset>
                      </wp:positionV>
                      <wp:extent cx="68400" cy="962280"/>
                      <wp:effectExtent l="38100" t="19050" r="65405" b="47625"/>
                      <wp:wrapNone/>
                      <wp:docPr id="113" name="Ink 113"/>
                      <wp:cNvGraphicFramePr/>
                      <a:graphic xmlns:a="http://schemas.openxmlformats.org/drawingml/2006/main">
                        <a:graphicData uri="http://schemas.microsoft.com/office/word/2010/wordprocessingInk">
                          <w14:contentPart bwMode="auto" r:id="rId100">
                            <w14:nvContentPartPr>
                              <w14:cNvContentPartPr/>
                            </w14:nvContentPartPr>
                            <w14:xfrm>
                              <a:off x="0" y="0"/>
                              <a:ext cx="68400" cy="962280"/>
                            </w14:xfrm>
                          </w14:contentPart>
                        </a:graphicData>
                      </a:graphic>
                    </wp:anchor>
                  </w:drawing>
                </mc:Choice>
                <mc:Fallback>
                  <w:pict>
                    <v:shape w14:anchorId="44090DB8" id="Ink 113" o:spid="_x0000_s1026" type="#_x0000_t75" style="position:absolute;margin-left:28.5pt;margin-top:24pt;width:7.35pt;height:76.4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">
                      <v:imagedata r:id="rId101" o:title=""/>
                    </v:shape>
                  </w:pict>
                </mc:Fallback>
              </mc:AlternateContent>
            </w:r>
            <w:r>
              <w:rPr>
                <w:noProof/>
                <w:sz w:val="18"/>
                <w:szCs w:val="18"/>
                <w:lang w:eastAsia="en-US"/>
              </w:rPr>
              <mc:AlternateContent>
                <mc:Choice Requires="wpi">
                  <w:drawing>
                    <wp:anchor distT="0" distB="0" distL="114300" distR="114300" simplePos="0" relativeHeight="251590656" behindDoc="0" locked="0" layoutInCell="1" allowOverlap="1">
                      <wp:simplePos x="0" y="0"/>
                      <wp:positionH relativeFrom="column">
                        <wp:posOffset>530042</wp:posOffset>
                      </wp:positionH>
                      <wp:positionV relativeFrom="paragraph">
                        <wp:posOffset>976055</wp:posOffset>
                      </wp:positionV>
                      <wp:extent cx="439560" cy="24840"/>
                      <wp:effectExtent l="38100" t="38100" r="36830" b="51435"/>
                      <wp:wrapNone/>
                      <wp:docPr id="107" name="Ink 107"/>
                      <wp:cNvGraphicFramePr/>
                      <a:graphic xmlns:a="http://schemas.openxmlformats.org/drawingml/2006/main">
                        <a:graphicData uri="http://schemas.microsoft.com/office/word/2010/wordprocessingInk">
                          <w14:contentPart bwMode="auto" r:id="rId102">
                            <w14:nvContentPartPr>
                              <w14:cNvContentPartPr/>
                            </w14:nvContentPartPr>
                            <w14:xfrm>
                              <a:off x="0" y="0"/>
                              <a:ext cx="439560" cy="24840"/>
                            </w14:xfrm>
                          </w14:contentPart>
                        </a:graphicData>
                      </a:graphic>
                    </wp:anchor>
                  </w:drawing>
                </mc:Choice>
                <mc:Fallback>
                  <w:pict>
                    <v:shape w14:anchorId="5C155594" id="Ink 107" o:spid="_x0000_s1026" type="#_x0000_t75" style="position:absolute;margin-left:41.1pt;margin-top:76.05pt;width:35.45pt;height:3.5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">
                      <v:imagedata r:id="rId103" o:title=""/>
                    </v:shape>
                  </w:pict>
                </mc:Fallback>
              </mc:AlternateContent>
            </w:r>
            <w:r>
              <w:rPr>
                <w:noProof/>
                <w:sz w:val="18"/>
                <w:szCs w:val="18"/>
                <w:lang w:eastAsia="en-US"/>
              </w:rPr>
              <mc:AlternateContent>
                <mc:Choice Requires="wpi">
                  <w:drawing>
                    <wp:anchor distT="0" distB="0" distL="114300" distR="114300" simplePos="0" relativeHeight="251589632" behindDoc="0" locked="0" layoutInCell="1" allowOverlap="1">
                      <wp:simplePos x="0" y="0"/>
                      <wp:positionH relativeFrom="column">
                        <wp:posOffset>556682</wp:posOffset>
                      </wp:positionH>
                      <wp:positionV relativeFrom="paragraph">
                        <wp:posOffset>605255</wp:posOffset>
                      </wp:positionV>
                      <wp:extent cx="412920" cy="28800"/>
                      <wp:effectExtent l="19050" t="38100" r="44450" b="47625"/>
                      <wp:wrapNone/>
                      <wp:docPr id="106" name="Ink 106"/>
                      <wp:cNvGraphicFramePr/>
                      <a:graphic xmlns:a="http://schemas.openxmlformats.org/drawingml/2006/main">
                        <a:graphicData uri="http://schemas.microsoft.com/office/word/2010/wordprocessingInk">
                          <w14:contentPart bwMode="auto" r:id="rId104">
                            <w14:nvContentPartPr>
                              <w14:cNvContentPartPr/>
                            </w14:nvContentPartPr>
                            <w14:xfrm>
                              <a:off x="0" y="0"/>
                              <a:ext cx="412920" cy="28800"/>
                            </w14:xfrm>
                          </w14:contentPart>
                        </a:graphicData>
                      </a:graphic>
                    </wp:anchor>
                  </w:drawing>
                </mc:Choice>
                <mc:Fallback>
                  <w:pict>
                    <v:shape w14:anchorId="19F56D82" id="Ink 106" o:spid="_x0000_s1026" type="#_x0000_t75" style="position:absolute;margin-left:43.25pt;margin-top:46.95pt;width:33.3pt;height:3.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">
                      <v:imagedata r:id="rId105" o:title=""/>
                    </v:shape>
                  </w:pict>
                </mc:Fallback>
              </mc:AlternateContent>
            </w:r>
            <w:r>
              <w:rPr>
                <w:noProof/>
                <w:sz w:val="18"/>
                <w:szCs w:val="18"/>
                <w:lang w:eastAsia="en-US"/>
              </w:rPr>
              <mc:AlternateContent>
                <mc:Choice Requires="wpi">
                  <w:drawing>
                    <wp:anchor distT="0" distB="0" distL="114300" distR="114300" simplePos="0" relativeHeight="251588608" behindDoc="0" locked="0" layoutInCell="1" allowOverlap="1">
                      <wp:simplePos x="0" y="0"/>
                      <wp:positionH relativeFrom="column">
                        <wp:posOffset>1297202</wp:posOffset>
                      </wp:positionH>
                      <wp:positionV relativeFrom="paragraph">
                        <wp:posOffset>838895</wp:posOffset>
                      </wp:positionV>
                      <wp:extent cx="302400" cy="25560"/>
                      <wp:effectExtent l="38100" t="38100" r="40640" b="50800"/>
                      <wp:wrapNone/>
                      <wp:docPr id="82" name="Ink 82"/>
                      <wp:cNvGraphicFramePr/>
                      <a:graphic xmlns:a="http://schemas.openxmlformats.org/drawingml/2006/main">
                        <a:graphicData uri="http://schemas.microsoft.com/office/word/2010/wordprocessingInk">
                          <w14:contentPart bwMode="auto" r:id="rId106">
                            <w14:nvContentPartPr>
                              <w14:cNvContentPartPr/>
                            </w14:nvContentPartPr>
                            <w14:xfrm>
                              <a:off x="0" y="0"/>
                              <a:ext cx="302400" cy="25560"/>
                            </w14:xfrm>
                          </w14:contentPart>
                        </a:graphicData>
                      </a:graphic>
                    </wp:anchor>
                  </w:drawing>
                </mc:Choice>
                <mc:Fallback>
                  <w:pict>
                    <v:shape w14:anchorId="0A8023BE" id="Ink 82" o:spid="_x0000_s1026" type="#_x0000_t75" style="position:absolute;margin-left:101.25pt;margin-top:65.15pt;width:24.9pt;height:3.8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">
                      <v:imagedata r:id="rId107" o:title=""/>
                    </v:shape>
                  </w:pict>
                </mc:Fallback>
              </mc:AlternateContent>
            </w:r>
            <w:r>
              <w:rPr>
                <w:noProof/>
                <w:sz w:val="18"/>
                <w:szCs w:val="18"/>
                <w:lang w:eastAsia="en-US"/>
              </w:rPr>
              <mc:AlternateContent>
                <mc:Choice Requires="wpi">
                  <w:drawing>
                    <wp:anchor distT="0" distB="0" distL="114300" distR="114300" simplePos="0" relativeHeight="251587584" behindDoc="0" locked="0" layoutInCell="1" allowOverlap="1">
                      <wp:simplePos x="0" y="0"/>
                      <wp:positionH relativeFrom="column">
                        <wp:posOffset>1308362</wp:posOffset>
                      </wp:positionH>
                      <wp:positionV relativeFrom="paragraph">
                        <wp:posOffset>723335</wp:posOffset>
                      </wp:positionV>
                      <wp:extent cx="278280" cy="28440"/>
                      <wp:effectExtent l="57150" t="38100" r="45720" b="48260"/>
                      <wp:wrapNone/>
                      <wp:docPr id="81" name="Ink 81"/>
                      <wp:cNvGraphicFramePr/>
                      <a:graphic xmlns:a="http://schemas.openxmlformats.org/drawingml/2006/main">
                        <a:graphicData uri="http://schemas.microsoft.com/office/word/2010/wordprocessingInk">
                          <w14:contentPart bwMode="auto" r:id="rId108">
                            <w14:nvContentPartPr>
                              <w14:cNvContentPartPr/>
                            </w14:nvContentPartPr>
                            <w14:xfrm>
                              <a:off x="0" y="0"/>
                              <a:ext cx="278280" cy="28440"/>
                            </w14:xfrm>
                          </w14:contentPart>
                        </a:graphicData>
                      </a:graphic>
                    </wp:anchor>
                  </w:drawing>
                </mc:Choice>
                <mc:Fallback>
                  <w:pict>
                    <v:shape w14:anchorId="55299CDA" id="Ink 81" o:spid="_x0000_s1026" type="#_x0000_t75" style="position:absolute;margin-left:102pt;margin-top:55.95pt;width:23.05pt;height:4.3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">
                      <v:imagedata r:id="rId109" o:title=""/>
                    </v:shape>
                  </w:pict>
                </mc:Fallback>
              </mc:AlternateContent>
            </w:r>
            <w:r>
              <w:rPr>
                <w:noProof/>
                <w:sz w:val="18"/>
                <w:szCs w:val="18"/>
                <w:lang w:eastAsia="en-US"/>
              </w:rPr>
              <mc:AlternateContent>
                <mc:Choice Requires="wpi">
                  <w:drawing>
                    <wp:anchor distT="0" distB="0" distL="114300" distR="114300" simplePos="0" relativeHeight="251586560" behindDoc="0" locked="0" layoutInCell="1" allowOverlap="1">
                      <wp:simplePos x="0" y="0"/>
                      <wp:positionH relativeFrom="column">
                        <wp:posOffset>1287122</wp:posOffset>
                      </wp:positionH>
                      <wp:positionV relativeFrom="paragraph">
                        <wp:posOffset>634415</wp:posOffset>
                      </wp:positionV>
                      <wp:extent cx="303120" cy="22680"/>
                      <wp:effectExtent l="38100" t="38100" r="40005" b="53975"/>
                      <wp:wrapNone/>
                      <wp:docPr id="80" name="Ink 80"/>
                      <wp:cNvGraphicFramePr/>
                      <a:graphic xmlns:a="http://schemas.openxmlformats.org/drawingml/2006/main">
                        <a:graphicData uri="http://schemas.microsoft.com/office/word/2010/wordprocessingInk">
                          <w14:contentPart bwMode="auto" r:id="rId110">
                            <w14:nvContentPartPr>
                              <w14:cNvContentPartPr/>
                            </w14:nvContentPartPr>
                            <w14:xfrm>
                              <a:off x="0" y="0"/>
                              <a:ext cx="303120" cy="22680"/>
                            </w14:xfrm>
                          </w14:contentPart>
                        </a:graphicData>
                      </a:graphic>
                    </wp:anchor>
                  </w:drawing>
                </mc:Choice>
                <mc:Fallback>
                  <w:pict>
                    <v:shape w14:anchorId="3D383479" id="Ink 80" o:spid="_x0000_s1026" type="#_x0000_t75" style="position:absolute;margin-left:100.45pt;margin-top:49.05pt;width:25.15pt;height:3.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">
                      <v:imagedata r:id="rId111" o:title=""/>
                    </v:shape>
                  </w:pict>
                </mc:Fallback>
              </mc:AlternateContent>
            </w:r>
            <w:r>
              <w:rPr>
                <w:noProof/>
                <w:sz w:val="18"/>
                <w:szCs w:val="18"/>
                <w:lang w:eastAsia="en-US"/>
              </w:rPr>
              <mc:AlternateContent>
                <mc:Choice Requires="wpi">
                  <w:drawing>
                    <wp:anchor distT="0" distB="0" distL="114300" distR="114300" simplePos="0" relativeHeight="251585536" behindDoc="0" locked="0" layoutInCell="1" allowOverlap="1">
                      <wp:simplePos x="0" y="0"/>
                      <wp:positionH relativeFrom="column">
                        <wp:posOffset>1283522</wp:posOffset>
                      </wp:positionH>
                      <wp:positionV relativeFrom="paragraph">
                        <wp:posOffset>548375</wp:posOffset>
                      </wp:positionV>
                      <wp:extent cx="288360" cy="19800"/>
                      <wp:effectExtent l="38100" t="38100" r="54610" b="56515"/>
                      <wp:wrapNone/>
                      <wp:docPr id="79" name="Ink 79"/>
                      <wp:cNvGraphicFramePr/>
                      <a:graphic xmlns:a="http://schemas.openxmlformats.org/drawingml/2006/main">
                        <a:graphicData uri="http://schemas.microsoft.com/office/word/2010/wordprocessingInk">
                          <w14:contentPart bwMode="auto" r:id="rId112">
                            <w14:nvContentPartPr>
                              <w14:cNvContentPartPr/>
                            </w14:nvContentPartPr>
                            <w14:xfrm>
                              <a:off x="0" y="0"/>
                              <a:ext cx="288360" cy="19800"/>
                            </w14:xfrm>
                          </w14:contentPart>
                        </a:graphicData>
                      </a:graphic>
                    </wp:anchor>
                  </w:drawing>
                </mc:Choice>
                <mc:Fallback>
                  <w:pict>
                    <v:shape w14:anchorId="12DA2DBE" id="Ink 79" o:spid="_x0000_s1026" type="#_x0000_t75" style="position:absolute;margin-left:100.25pt;margin-top:42.4pt;width:23.8pt;height:3.1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">
                      <v:imagedata r:id="rId113" o:title=""/>
                    </v:shape>
                  </w:pict>
                </mc:Fallback>
              </mc:AlternateContent>
            </w:r>
            <w:r>
              <w:rPr>
                <w:noProof/>
                <w:sz w:val="18"/>
                <w:szCs w:val="18"/>
                <w:lang w:eastAsia="en-US"/>
              </w:rPr>
              <mc:AlternateContent>
                <mc:Choice Requires="wpi">
                  <w:drawing>
                    <wp:anchor distT="0" distB="0" distL="114300" distR="114300" simplePos="0" relativeHeight="251584512" behindDoc="0" locked="0" layoutInCell="1" allowOverlap="1">
                      <wp:simplePos x="0" y="0"/>
                      <wp:positionH relativeFrom="column">
                        <wp:posOffset>1305842</wp:posOffset>
                      </wp:positionH>
                      <wp:positionV relativeFrom="paragraph">
                        <wp:posOffset>455135</wp:posOffset>
                      </wp:positionV>
                      <wp:extent cx="249480" cy="12240"/>
                      <wp:effectExtent l="57150" t="38100" r="36830" b="45085"/>
                      <wp:wrapNone/>
                      <wp:docPr id="78" name="Ink 78"/>
                      <wp:cNvGraphicFramePr/>
                      <a:graphic xmlns:a="http://schemas.openxmlformats.org/drawingml/2006/main">
                        <a:graphicData uri="http://schemas.microsoft.com/office/word/2010/wordprocessingInk">
                          <w14:contentPart bwMode="auto" r:id="rId114">
                            <w14:nvContentPartPr>
                              <w14:cNvContentPartPr/>
                            </w14:nvContentPartPr>
                            <w14:xfrm>
                              <a:off x="0" y="0"/>
                              <a:ext cx="249480" cy="12240"/>
                            </w14:xfrm>
                          </w14:contentPart>
                        </a:graphicData>
                      </a:graphic>
                    </wp:anchor>
                  </w:drawing>
                </mc:Choice>
                <mc:Fallback>
                  <w:pict>
                    <v:shape w14:anchorId="108C0C09" id="Ink 78" o:spid="_x0000_s1026" type="#_x0000_t75" style="position:absolute;margin-left:102.05pt;margin-top:35.3pt;width:20.65pt;height:2.3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">
                      <v:imagedata r:id="rId115" o:title=""/>
                    </v:shape>
                  </w:pict>
                </mc:Fallback>
              </mc:AlternateContent>
            </w:r>
            <w:r>
              <w:rPr>
                <w:noProof/>
                <w:sz w:val="18"/>
                <w:szCs w:val="18"/>
                <w:lang w:eastAsia="en-US"/>
              </w:rPr>
              <mc:AlternateContent>
                <mc:Choice Requires="wpi">
                  <w:drawing>
                    <wp:anchor distT="0" distB="0" distL="114300" distR="114300" simplePos="0" relativeHeight="251583488" behindDoc="0" locked="0" layoutInCell="1" allowOverlap="1">
                      <wp:simplePos x="0" y="0"/>
                      <wp:positionH relativeFrom="column">
                        <wp:posOffset>1151402</wp:posOffset>
                      </wp:positionH>
                      <wp:positionV relativeFrom="paragraph">
                        <wp:posOffset>370175</wp:posOffset>
                      </wp:positionV>
                      <wp:extent cx="476280" cy="675360"/>
                      <wp:effectExtent l="19050" t="38100" r="57150" b="67945"/>
                      <wp:wrapNone/>
                      <wp:docPr id="77" name="Ink 77"/>
                      <wp:cNvGraphicFramePr/>
                      <a:graphic xmlns:a="http://schemas.openxmlformats.org/drawingml/2006/main">
                        <a:graphicData uri="http://schemas.microsoft.com/office/word/2010/wordprocessingInk">
                          <w14:contentPart bwMode="auto" r:id="rId116">
                            <w14:nvContentPartPr>
                              <w14:cNvContentPartPr/>
                            </w14:nvContentPartPr>
                            <w14:xfrm>
                              <a:off x="0" y="0"/>
                              <a:ext cx="476280" cy="675360"/>
                            </w14:xfrm>
                          </w14:contentPart>
                        </a:graphicData>
                      </a:graphic>
                    </wp:anchor>
                  </w:drawing>
                </mc:Choice>
                <mc:Fallback>
                  <w:pict>
                    <v:shape w14:anchorId="2B1FCAF4" id="Ink 77" o:spid="_x0000_s1026" type="#_x0000_t75" style="position:absolute;margin-left:89.5pt;margin-top:28.15pt;width:39.85pt;height:55.4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">
                      <v:imagedata r:id="rId117" o:title=""/>
                    </v:shape>
                  </w:pict>
                </mc:Fallback>
              </mc:AlternateContent>
            </w:r>
            <w:r>
              <w:rPr>
                <w:noProof/>
                <w:sz w:val="18"/>
                <w:szCs w:val="18"/>
                <w:lang w:eastAsia="en-US"/>
              </w:rPr>
              <mc:AlternateContent>
                <mc:Choice Requires="wpi">
                  <w:drawing>
                    <wp:anchor distT="0" distB="0" distL="114300" distR="114300" simplePos="0" relativeHeight="251582464" behindDoc="0" locked="0" layoutInCell="1" allowOverlap="1">
                      <wp:simplePos x="0" y="0"/>
                      <wp:positionH relativeFrom="column">
                        <wp:posOffset>1186322</wp:posOffset>
                      </wp:positionH>
                      <wp:positionV relativeFrom="paragraph">
                        <wp:posOffset>1113575</wp:posOffset>
                      </wp:positionV>
                      <wp:extent cx="304200" cy="96480"/>
                      <wp:effectExtent l="57150" t="38100" r="38735" b="56515"/>
                      <wp:wrapNone/>
                      <wp:docPr id="76" name="Ink 76"/>
                      <wp:cNvGraphicFramePr/>
                      <a:graphic xmlns:a="http://schemas.openxmlformats.org/drawingml/2006/main">
                        <a:graphicData uri="http://schemas.microsoft.com/office/word/2010/wordprocessingInk">
                          <w14:contentPart bwMode="auto" r:id="rId118">
                            <w14:nvContentPartPr>
                              <w14:cNvContentPartPr/>
                            </w14:nvContentPartPr>
                            <w14:xfrm>
                              <a:off x="0" y="0"/>
                              <a:ext cx="304200" cy="96480"/>
                            </w14:xfrm>
                          </w14:contentPart>
                        </a:graphicData>
                      </a:graphic>
                    </wp:anchor>
                  </w:drawing>
                </mc:Choice>
                <mc:Fallback>
                  <w:pict>
                    <v:shape w14:anchorId="5BB4B6D2" id="Ink 76" o:spid="_x0000_s1026" type="#_x0000_t75" style="position:absolute;margin-left:92.25pt;margin-top:86.65pt;width:26.1pt;height:9.8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">
                      <v:imagedata r:id="rId119" o:title=""/>
                    </v:shape>
                  </w:pict>
                </mc:Fallback>
              </mc:AlternateContent>
            </w:r>
            <w:r>
              <w:rPr>
                <w:noProof/>
                <w:sz w:val="18"/>
                <w:szCs w:val="18"/>
                <w:lang w:eastAsia="en-US"/>
              </w:rPr>
              <mc:AlternateContent>
                <mc:Choice Requires="wpi">
                  <w:drawing>
                    <wp:anchor distT="0" distB="0" distL="114300" distR="114300" simplePos="0" relativeHeight="251581440" behindDoc="0" locked="0" layoutInCell="1" allowOverlap="1">
                      <wp:simplePos x="0" y="0"/>
                      <wp:positionH relativeFrom="column">
                        <wp:posOffset>1440842</wp:posOffset>
                      </wp:positionH>
                      <wp:positionV relativeFrom="paragraph">
                        <wp:posOffset>1102775</wp:posOffset>
                      </wp:positionV>
                      <wp:extent cx="219960" cy="68040"/>
                      <wp:effectExtent l="57150" t="57150" r="66040" b="65405"/>
                      <wp:wrapNone/>
                      <wp:docPr id="75" name="Ink 75"/>
                      <wp:cNvGraphicFramePr/>
                      <a:graphic xmlns:a="http://schemas.openxmlformats.org/drawingml/2006/main">
                        <a:graphicData uri="http://schemas.microsoft.com/office/word/2010/wordprocessingInk">
                          <w14:contentPart bwMode="auto" r:id="rId120">
                            <w14:nvContentPartPr>
                              <w14:cNvContentPartPr/>
                            </w14:nvContentPartPr>
                            <w14:xfrm>
                              <a:off x="0" y="0"/>
                              <a:ext cx="219960" cy="68040"/>
                            </w14:xfrm>
                          </w14:contentPart>
                        </a:graphicData>
                      </a:graphic>
                    </wp:anchor>
                  </w:drawing>
                </mc:Choice>
                <mc:Fallback>
                  <w:pict>
                    <v:shape w14:anchorId="093C8278" id="Ink 75" o:spid="_x0000_s1026" type="#_x0000_t75" style="position:absolute;margin-left:112.3pt;margin-top:85.7pt;width:19.65pt;height:7.7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">
                      <v:imagedata r:id="rId121" o:title=""/>
                    </v:shape>
                  </w:pict>
                </mc:Fallback>
              </mc:AlternateContent>
            </w:r>
            <w:r>
              <w:rPr>
                <w:noProof/>
                <w:sz w:val="18"/>
                <w:szCs w:val="18"/>
                <w:lang w:eastAsia="en-US"/>
              </w:rPr>
              <mc:AlternateContent>
                <mc:Choice Requires="wpi">
                  <w:drawing>
                    <wp:anchor distT="0" distB="0" distL="114300" distR="114300" simplePos="0" relativeHeight="251580416" behindDoc="0" locked="0" layoutInCell="1" allowOverlap="1">
                      <wp:simplePos x="0" y="0"/>
                      <wp:positionH relativeFrom="column">
                        <wp:posOffset>969602</wp:posOffset>
                      </wp:positionH>
                      <wp:positionV relativeFrom="paragraph">
                        <wp:posOffset>1124735</wp:posOffset>
                      </wp:positionV>
                      <wp:extent cx="36000" cy="89280"/>
                      <wp:effectExtent l="38100" t="57150" r="40640" b="44450"/>
                      <wp:wrapNone/>
                      <wp:docPr id="74" name="Ink 74"/>
                      <wp:cNvGraphicFramePr/>
                      <a:graphic xmlns:a="http://schemas.openxmlformats.org/drawingml/2006/main">
                        <a:graphicData uri="http://schemas.microsoft.com/office/word/2010/wordprocessingInk">
                          <w14:contentPart bwMode="auto" r:id="rId122">
                            <w14:nvContentPartPr>
                              <w14:cNvContentPartPr/>
                            </w14:nvContentPartPr>
                            <w14:xfrm>
                              <a:off x="0" y="0"/>
                              <a:ext cx="36000" cy="89280"/>
                            </w14:xfrm>
                          </w14:contentPart>
                        </a:graphicData>
                      </a:graphic>
                    </wp:anchor>
                  </w:drawing>
                </mc:Choice>
                <mc:Fallback>
                  <w:pict>
                    <v:shape w14:anchorId="7634DF0D" id="Ink 74" o:spid="_x0000_s1026" type="#_x0000_t75" style="position:absolute;margin-left:75.75pt;margin-top:87.9pt;width:4.2pt;height:8.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">
                      <v:imagedata r:id="rId123" o:title=""/>
                    </v:shape>
                  </w:pict>
                </mc:Fallback>
              </mc:AlternateContent>
            </w:r>
            <w:r>
              <w:rPr>
                <w:noProof/>
                <w:sz w:val="18"/>
                <w:szCs w:val="18"/>
                <w:lang w:eastAsia="en-US"/>
              </w:rPr>
              <mc:AlternateContent>
                <mc:Choice Requires="wpi">
                  <w:drawing>
                    <wp:anchor distT="0" distB="0" distL="114300" distR="114300" simplePos="0" relativeHeight="251579392" behindDoc="0" locked="0" layoutInCell="1" allowOverlap="1">
                      <wp:simplePos x="0" y="0"/>
                      <wp:positionH relativeFrom="column">
                        <wp:posOffset>913802</wp:posOffset>
                      </wp:positionH>
                      <wp:positionV relativeFrom="paragraph">
                        <wp:posOffset>1131575</wp:posOffset>
                      </wp:positionV>
                      <wp:extent cx="33120" cy="65520"/>
                      <wp:effectExtent l="38100" t="38100" r="43180" b="48895"/>
                      <wp:wrapNone/>
                      <wp:docPr id="73" name="Ink 73"/>
                      <wp:cNvGraphicFramePr/>
                      <a:graphic xmlns:a="http://schemas.openxmlformats.org/drawingml/2006/main">
                        <a:graphicData uri="http://schemas.microsoft.com/office/word/2010/wordprocessingInk">
                          <w14:contentPart bwMode="auto" r:id="rId124">
                            <w14:nvContentPartPr>
                              <w14:cNvContentPartPr/>
                            </w14:nvContentPartPr>
                            <w14:xfrm>
                              <a:off x="0" y="0"/>
                              <a:ext cx="33120" cy="65520"/>
                            </w14:xfrm>
                          </w14:contentPart>
                        </a:graphicData>
                      </a:graphic>
                    </wp:anchor>
                  </w:drawing>
                </mc:Choice>
                <mc:Fallback>
                  <w:pict>
                    <v:shape w14:anchorId="10A6BB3D" id="Ink 73" o:spid="_x0000_s1026" type="#_x0000_t75" style="position:absolute;margin-left:71.15pt;margin-top:88.3pt;width:3.75pt;height:6.6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">
                      <v:imagedata r:id="rId125" o:title=""/>
                    </v:shape>
                  </w:pict>
                </mc:Fallback>
              </mc:AlternateContent>
            </w:r>
            <w:r>
              <w:rPr>
                <w:noProof/>
                <w:sz w:val="18"/>
                <w:szCs w:val="18"/>
                <w:lang w:eastAsia="en-US"/>
              </w:rPr>
              <mc:AlternateContent>
                <mc:Choice Requires="wpi">
                  <w:drawing>
                    <wp:anchor distT="0" distB="0" distL="114300" distR="114300" simplePos="0" relativeHeight="251578368" behindDoc="0" locked="0" layoutInCell="1" allowOverlap="1">
                      <wp:simplePos x="0" y="0"/>
                      <wp:positionH relativeFrom="column">
                        <wp:posOffset>826322</wp:posOffset>
                      </wp:positionH>
                      <wp:positionV relativeFrom="paragraph">
                        <wp:posOffset>1145255</wp:posOffset>
                      </wp:positionV>
                      <wp:extent cx="71640" cy="40680"/>
                      <wp:effectExtent l="38100" t="57150" r="43180" b="54610"/>
                      <wp:wrapNone/>
                      <wp:docPr id="72" name="Ink 72"/>
                      <wp:cNvGraphicFramePr/>
                      <a:graphic xmlns:a="http://schemas.openxmlformats.org/drawingml/2006/main">
                        <a:graphicData uri="http://schemas.microsoft.com/office/word/2010/wordprocessingInk">
                          <w14:contentPart bwMode="auto" r:id="rId126">
                            <w14:nvContentPartPr>
                              <w14:cNvContentPartPr/>
                            </w14:nvContentPartPr>
                            <w14:xfrm>
                              <a:off x="0" y="0"/>
                              <a:ext cx="71640" cy="40680"/>
                            </w14:xfrm>
                          </w14:contentPart>
                        </a:graphicData>
                      </a:graphic>
                    </wp:anchor>
                  </w:drawing>
                </mc:Choice>
                <mc:Fallback>
                  <w:pict>
                    <v:shape w14:anchorId="17807A63" id="Ink 72" o:spid="_x0000_s1026" type="#_x0000_t75" style="position:absolute;margin-left:64.15pt;margin-top:89.35pt;width:7.2pt;height:4.9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">
                      <v:imagedata r:id="rId127" o:title=""/>
                    </v:shape>
                  </w:pict>
                </mc:Fallback>
              </mc:AlternateContent>
            </w:r>
            <w:r>
              <w:rPr>
                <w:noProof/>
                <w:sz w:val="18"/>
                <w:szCs w:val="18"/>
                <w:lang w:eastAsia="en-US"/>
              </w:rPr>
              <mc:AlternateContent>
                <mc:Choice Requires="wpi">
                  <w:drawing>
                    <wp:anchor distT="0" distB="0" distL="114300" distR="114300" simplePos="0" relativeHeight="251577344" behindDoc="0" locked="0" layoutInCell="1" allowOverlap="1">
                      <wp:simplePos x="0" y="0"/>
                      <wp:positionH relativeFrom="column">
                        <wp:posOffset>784202</wp:posOffset>
                      </wp:positionH>
                      <wp:positionV relativeFrom="paragraph">
                        <wp:posOffset>1118255</wp:posOffset>
                      </wp:positionV>
                      <wp:extent cx="10080" cy="43560"/>
                      <wp:effectExtent l="57150" t="19050" r="47625" b="52070"/>
                      <wp:wrapNone/>
                      <wp:docPr id="71" name="Ink 71"/>
                      <wp:cNvGraphicFramePr/>
                      <a:graphic xmlns:a="http://schemas.openxmlformats.org/drawingml/2006/main">
                        <a:graphicData uri="http://schemas.microsoft.com/office/word/2010/wordprocessingInk">
                          <w14:contentPart bwMode="auto" r:id="rId128">
                            <w14:nvContentPartPr>
                              <w14:cNvContentPartPr/>
                            </w14:nvContentPartPr>
                            <w14:xfrm>
                              <a:off x="0" y="0"/>
                              <a:ext cx="10080" cy="43560"/>
                            </w14:xfrm>
                          </w14:contentPart>
                        </a:graphicData>
                      </a:graphic>
                    </wp:anchor>
                  </w:drawing>
                </mc:Choice>
                <mc:Fallback>
                  <w:pict>
                    <v:shape w14:anchorId="704F420D" id="Ink 71" o:spid="_x0000_s1026" type="#_x0000_t75" style="position:absolute;margin-left:60.95pt;margin-top:87.75pt;width:1.95pt;height:4.5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">
                      <v:imagedata r:id="rId129" o:title=""/>
                    </v:shape>
                  </w:pict>
                </mc:Fallback>
              </mc:AlternateContent>
            </w:r>
            <w:r>
              <w:rPr>
                <w:noProof/>
                <w:sz w:val="18"/>
                <w:szCs w:val="18"/>
                <w:lang w:eastAsia="en-US"/>
              </w:rPr>
              <mc:AlternateContent>
                <mc:Choice Requires="wpi">
                  <w:drawing>
                    <wp:anchor distT="0" distB="0" distL="114300" distR="114300" simplePos="0" relativeHeight="251576320" behindDoc="0" locked="0" layoutInCell="1" allowOverlap="1">
                      <wp:simplePos x="0" y="0"/>
                      <wp:positionH relativeFrom="column">
                        <wp:posOffset>714002</wp:posOffset>
                      </wp:positionH>
                      <wp:positionV relativeFrom="paragraph">
                        <wp:posOffset>1124375</wp:posOffset>
                      </wp:positionV>
                      <wp:extent cx="123480" cy="2880"/>
                      <wp:effectExtent l="57150" t="57150" r="48260" b="54610"/>
                      <wp:wrapNone/>
                      <wp:docPr id="70" name="Ink 70"/>
                      <wp:cNvGraphicFramePr/>
                      <a:graphic xmlns:a="http://schemas.openxmlformats.org/drawingml/2006/main">
                        <a:graphicData uri="http://schemas.microsoft.com/office/word/2010/wordprocessingInk">
                          <w14:contentPart bwMode="auto" r:id="rId130">
                            <w14:nvContentPartPr>
                              <w14:cNvContentPartPr/>
                            </w14:nvContentPartPr>
                            <w14:xfrm>
                              <a:off x="0" y="0"/>
                              <a:ext cx="123480" cy="2880"/>
                            </w14:xfrm>
                          </w14:contentPart>
                        </a:graphicData>
                      </a:graphic>
                    </wp:anchor>
                  </w:drawing>
                </mc:Choice>
                <mc:Fallback>
                  <w:pict>
                    <v:shape w14:anchorId="0BD3E8F9" id="Ink 70" o:spid="_x0000_s1026" type="#_x0000_t75" style="position:absolute;margin-left:55.45pt;margin-top:87.75pt;width:11.1pt;height:2.0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">
                      <v:imagedata r:id="rId131" o:title=""/>
                    </v:shape>
                  </w:pict>
                </mc:Fallback>
              </mc:AlternateContent>
            </w:r>
            <w:r>
              <w:rPr>
                <w:noProof/>
                <w:sz w:val="18"/>
                <w:szCs w:val="18"/>
                <w:lang w:eastAsia="en-US"/>
              </w:rPr>
              <mc:AlternateContent>
                <mc:Choice Requires="wpi">
                  <w:drawing>
                    <wp:anchor distT="0" distB="0" distL="114300" distR="114300" simplePos="0" relativeHeight="251575296" behindDoc="0" locked="0" layoutInCell="1" allowOverlap="1">
                      <wp:simplePos x="0" y="0"/>
                      <wp:positionH relativeFrom="column">
                        <wp:posOffset>607442</wp:posOffset>
                      </wp:positionH>
                      <wp:positionV relativeFrom="paragraph">
                        <wp:posOffset>1101695</wp:posOffset>
                      </wp:positionV>
                      <wp:extent cx="81360" cy="61560"/>
                      <wp:effectExtent l="38100" t="38100" r="52070" b="53340"/>
                      <wp:wrapNone/>
                      <wp:docPr id="69" name="Ink 69"/>
                      <wp:cNvGraphicFramePr/>
                      <a:graphic xmlns:a="http://schemas.openxmlformats.org/drawingml/2006/main">
                        <a:graphicData uri="http://schemas.microsoft.com/office/word/2010/wordprocessingInk">
                          <w14:contentPart bwMode="auto" r:id="rId132">
                            <w14:nvContentPartPr>
                              <w14:cNvContentPartPr/>
                            </w14:nvContentPartPr>
                            <w14:xfrm>
                              <a:off x="0" y="0"/>
                              <a:ext cx="81360" cy="61560"/>
                            </w14:xfrm>
                          </w14:contentPart>
                        </a:graphicData>
                      </a:graphic>
                    </wp:anchor>
                  </w:drawing>
                </mc:Choice>
                <mc:Fallback>
                  <w:pict>
                    <v:shape w14:anchorId="5A89B3F6" id="Ink 69" o:spid="_x0000_s1026" type="#_x0000_t75" style="position:absolute;margin-left:46.85pt;margin-top:85.8pt;width:8.45pt;height:6.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">
                      <v:imagedata r:id="rId133" o:title=""/>
                    </v:shape>
                  </w:pict>
                </mc:Fallback>
              </mc:AlternateContent>
            </w:r>
            <w:r>
              <w:rPr>
                <w:noProof/>
                <w:sz w:val="18"/>
                <w:szCs w:val="18"/>
                <w:lang w:eastAsia="en-US"/>
              </w:rPr>
              <mc:AlternateContent>
                <mc:Choice Requires="wpi">
                  <w:drawing>
                    <wp:anchor distT="0" distB="0" distL="114300" distR="114300" simplePos="0" relativeHeight="251574272" behindDoc="0" locked="0" layoutInCell="1" allowOverlap="1">
                      <wp:simplePos x="0" y="0"/>
                      <wp:positionH relativeFrom="column">
                        <wp:posOffset>882482</wp:posOffset>
                      </wp:positionH>
                      <wp:positionV relativeFrom="paragraph">
                        <wp:posOffset>868055</wp:posOffset>
                      </wp:positionV>
                      <wp:extent cx="59400" cy="60120"/>
                      <wp:effectExtent l="38100" t="38100" r="55245" b="54610"/>
                      <wp:wrapNone/>
                      <wp:docPr id="68" name="Ink 68"/>
                      <wp:cNvGraphicFramePr/>
                      <a:graphic xmlns:a="http://schemas.openxmlformats.org/drawingml/2006/main">
                        <a:graphicData uri="http://schemas.microsoft.com/office/word/2010/wordprocessingInk">
                          <w14:contentPart bwMode="auto" r:id="rId134">
                            <w14:nvContentPartPr>
                              <w14:cNvContentPartPr/>
                            </w14:nvContentPartPr>
                            <w14:xfrm>
                              <a:off x="0" y="0"/>
                              <a:ext cx="59400" cy="60120"/>
                            </w14:xfrm>
                          </w14:contentPart>
                        </a:graphicData>
                      </a:graphic>
                    </wp:anchor>
                  </w:drawing>
                </mc:Choice>
                <mc:Fallback>
                  <w:pict>
                    <v:shape w14:anchorId="71202FD2" id="Ink 68" o:spid="_x0000_s1026" type="#_x0000_t75" style="position:absolute;margin-left:68.6pt;margin-top:67.35pt;width:6.5pt;height:6.6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">
                      <v:imagedata r:id="rId135" o:title=""/>
                    </v:shape>
                  </w:pict>
                </mc:Fallback>
              </mc:AlternateContent>
            </w:r>
            <w:r>
              <w:rPr>
                <w:noProof/>
                <w:sz w:val="18"/>
                <w:szCs w:val="18"/>
                <w:lang w:eastAsia="en-US"/>
              </w:rPr>
              <mc:AlternateContent>
                <mc:Choice Requires="wpi">
                  <w:drawing>
                    <wp:anchor distT="0" distB="0" distL="114300" distR="114300" simplePos="0" relativeHeight="251573248" behindDoc="0" locked="0" layoutInCell="1" allowOverlap="1">
                      <wp:simplePos x="0" y="0"/>
                      <wp:positionH relativeFrom="column">
                        <wp:posOffset>748922</wp:posOffset>
                      </wp:positionH>
                      <wp:positionV relativeFrom="paragraph">
                        <wp:posOffset>871295</wp:posOffset>
                      </wp:positionV>
                      <wp:extent cx="98640" cy="48240"/>
                      <wp:effectExtent l="38100" t="57150" r="53975" b="47625"/>
                      <wp:wrapNone/>
                      <wp:docPr id="67" name="Ink 67"/>
                      <wp:cNvGraphicFramePr/>
                      <a:graphic xmlns:a="http://schemas.openxmlformats.org/drawingml/2006/main">
                        <a:graphicData uri="http://schemas.microsoft.com/office/word/2010/wordprocessingInk">
                          <w14:contentPart bwMode="auto" r:id="rId136">
                            <w14:nvContentPartPr>
                              <w14:cNvContentPartPr/>
                            </w14:nvContentPartPr>
                            <w14:xfrm>
                              <a:off x="0" y="0"/>
                              <a:ext cx="98640" cy="48240"/>
                            </w14:xfrm>
                          </w14:contentPart>
                        </a:graphicData>
                      </a:graphic>
                    </wp:anchor>
                  </w:drawing>
                </mc:Choice>
                <mc:Fallback>
                  <w:pict>
                    <v:shape w14:anchorId="272E455A" id="Ink 67" o:spid="_x0000_s1026" type="#_x0000_t75" style="position:absolute;margin-left:58.1pt;margin-top:67.7pt;width:9pt;height:5.3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">
                      <v:imagedata r:id="rId137" o:title=""/>
                    </v:shape>
                  </w:pict>
                </mc:Fallback>
              </mc:AlternateContent>
            </w:r>
            <w:r>
              <w:rPr>
                <w:noProof/>
                <w:sz w:val="18"/>
                <w:szCs w:val="18"/>
                <w:lang w:eastAsia="en-US"/>
              </w:rPr>
              <mc:AlternateContent>
                <mc:Choice Requires="wpi">
                  <w:drawing>
                    <wp:anchor distT="0" distB="0" distL="114300" distR="114300" simplePos="0" relativeHeight="251572224" behindDoc="0" locked="0" layoutInCell="1" allowOverlap="1">
                      <wp:simplePos x="0" y="0"/>
                      <wp:positionH relativeFrom="column">
                        <wp:posOffset>649562</wp:posOffset>
                      </wp:positionH>
                      <wp:positionV relativeFrom="paragraph">
                        <wp:posOffset>869495</wp:posOffset>
                      </wp:positionV>
                      <wp:extent cx="86400" cy="32400"/>
                      <wp:effectExtent l="57150" t="38100" r="46990" b="43815"/>
                      <wp:wrapNone/>
                      <wp:docPr id="66" name="Ink 66"/>
                      <wp:cNvGraphicFramePr/>
                      <a:graphic xmlns:a="http://schemas.openxmlformats.org/drawingml/2006/main">
                        <a:graphicData uri="http://schemas.microsoft.com/office/word/2010/wordprocessingInk">
                          <w14:contentPart bwMode="auto" r:id="rId138">
                            <w14:nvContentPartPr>
                              <w14:cNvContentPartPr/>
                            </w14:nvContentPartPr>
                            <w14:xfrm>
                              <a:off x="0" y="0"/>
                              <a:ext cx="86400" cy="32400"/>
                            </w14:xfrm>
                          </w14:contentPart>
                        </a:graphicData>
                      </a:graphic>
                    </wp:anchor>
                  </w:drawing>
                </mc:Choice>
                <mc:Fallback>
                  <w:pict>
                    <v:shape w14:anchorId="6CBFEB19" id="Ink 66" o:spid="_x0000_s1026" type="#_x0000_t75" style="position:absolute;margin-left:50.45pt;margin-top:67.7pt;width:7.65pt;height:4.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">
                      <v:imagedata r:id="rId139" o:title=""/>
                    </v:shape>
                  </w:pict>
                </mc:Fallback>
              </mc:AlternateContent>
            </w:r>
            <w:r>
              <w:rPr>
                <w:noProof/>
                <w:sz w:val="18"/>
                <w:szCs w:val="18"/>
                <w:lang w:eastAsia="en-US"/>
              </w:rPr>
              <mc:AlternateContent>
                <mc:Choice Requires="wpi">
                  <w:drawing>
                    <wp:anchor distT="0" distB="0" distL="114300" distR="114300" simplePos="0" relativeHeight="251571200" behindDoc="0" locked="0" layoutInCell="1" allowOverlap="1">
                      <wp:simplePos x="0" y="0"/>
                      <wp:positionH relativeFrom="column">
                        <wp:posOffset>559202</wp:posOffset>
                      </wp:positionH>
                      <wp:positionV relativeFrom="paragraph">
                        <wp:posOffset>854735</wp:posOffset>
                      </wp:positionV>
                      <wp:extent cx="72000" cy="40320"/>
                      <wp:effectExtent l="57150" t="57150" r="42545" b="55245"/>
                      <wp:wrapNone/>
                      <wp:docPr id="65" name="Ink 65"/>
                      <wp:cNvGraphicFramePr/>
                      <a:graphic xmlns:a="http://schemas.openxmlformats.org/drawingml/2006/main">
                        <a:graphicData uri="http://schemas.microsoft.com/office/word/2010/wordprocessingInk">
                          <w14:contentPart bwMode="auto" r:id="rId140">
                            <w14:nvContentPartPr>
                              <w14:cNvContentPartPr/>
                            </w14:nvContentPartPr>
                            <w14:xfrm>
                              <a:off x="0" y="0"/>
                              <a:ext cx="72000" cy="40320"/>
                            </w14:xfrm>
                          </w14:contentPart>
                        </a:graphicData>
                      </a:graphic>
                    </wp:anchor>
                  </w:drawing>
                </mc:Choice>
                <mc:Fallback>
                  <w:pict>
                    <v:shape w14:anchorId="73FAAB53" id="Ink 65" o:spid="_x0000_s1026" type="#_x0000_t75" style="position:absolute;margin-left:42.95pt;margin-top:66.25pt;width:7.75pt;height: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">
                      <v:imagedata r:id="rId141" o:title=""/>
                    </v:shape>
                  </w:pict>
                </mc:Fallback>
              </mc:AlternateContent>
            </w:r>
            <w:r>
              <w:rPr>
                <w:noProof/>
                <w:sz w:val="18"/>
                <w:szCs w:val="18"/>
                <w:lang w:eastAsia="en-US"/>
              </w:rPr>
              <mc:AlternateContent>
                <mc:Choice Requires="wpi">
                  <w:drawing>
                    <wp:anchor distT="0" distB="0" distL="114300" distR="114300" simplePos="0" relativeHeight="251570176" behindDoc="0" locked="0" layoutInCell="1" allowOverlap="1">
                      <wp:simplePos x="0" y="0"/>
                      <wp:positionH relativeFrom="column">
                        <wp:posOffset>489002</wp:posOffset>
                      </wp:positionH>
                      <wp:positionV relativeFrom="paragraph">
                        <wp:posOffset>826655</wp:posOffset>
                      </wp:positionV>
                      <wp:extent cx="32040" cy="94680"/>
                      <wp:effectExtent l="38100" t="38100" r="44450" b="38735"/>
                      <wp:wrapNone/>
                      <wp:docPr id="64" name="Ink 64"/>
                      <wp:cNvGraphicFramePr/>
                      <a:graphic xmlns:a="http://schemas.openxmlformats.org/drawingml/2006/main">
                        <a:graphicData uri="http://schemas.microsoft.com/office/word/2010/wordprocessingInk">
                          <w14:contentPart bwMode="auto" r:id="rId142">
                            <w14:nvContentPartPr>
                              <w14:cNvContentPartPr/>
                            </w14:nvContentPartPr>
                            <w14:xfrm>
                              <a:off x="0" y="0"/>
                              <a:ext cx="32040" cy="94680"/>
                            </w14:xfrm>
                          </w14:contentPart>
                        </a:graphicData>
                      </a:graphic>
                    </wp:anchor>
                  </w:drawing>
                </mc:Choice>
                <mc:Fallback>
                  <w:pict>
                    <v:shape w14:anchorId="1C9D94F1" id="Ink 64" o:spid="_x0000_s1026" type="#_x0000_t75" style="position:absolute;margin-left:38.35pt;margin-top:64.95pt;width:3.7pt;height:8.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">
                      <v:imagedata r:id="rId143" o:title=""/>
                    </v:shape>
                  </w:pict>
                </mc:Fallback>
              </mc:AlternateContent>
            </w:r>
            <w:r>
              <w:rPr>
                <w:noProof/>
                <w:sz w:val="18"/>
                <w:szCs w:val="18"/>
                <w:lang w:eastAsia="en-US"/>
              </w:rPr>
              <mc:AlternateContent>
                <mc:Choice Requires="wpi">
                  <w:drawing>
                    <wp:anchor distT="0" distB="0" distL="114300" distR="114300" simplePos="0" relativeHeight="251569152" behindDoc="0" locked="0" layoutInCell="1" allowOverlap="1">
                      <wp:simplePos x="0" y="0"/>
                      <wp:positionH relativeFrom="column">
                        <wp:posOffset>450122</wp:posOffset>
                      </wp:positionH>
                      <wp:positionV relativeFrom="paragraph">
                        <wp:posOffset>816215</wp:posOffset>
                      </wp:positionV>
                      <wp:extent cx="108720" cy="24480"/>
                      <wp:effectExtent l="57150" t="38100" r="62865" b="52070"/>
                      <wp:wrapNone/>
                      <wp:docPr id="63" name="Ink 63"/>
                      <wp:cNvGraphicFramePr/>
                      <a:graphic xmlns:a="http://schemas.openxmlformats.org/drawingml/2006/main">
                        <a:graphicData uri="http://schemas.microsoft.com/office/word/2010/wordprocessingInk">
                          <w14:contentPart bwMode="auto" r:id="rId144">
                            <w14:nvContentPartPr>
                              <w14:cNvContentPartPr/>
                            </w14:nvContentPartPr>
                            <w14:xfrm>
                              <a:off x="0" y="0"/>
                              <a:ext cx="108720" cy="24480"/>
                            </w14:xfrm>
                          </w14:contentPart>
                        </a:graphicData>
                      </a:graphic>
                    </wp:anchor>
                  </w:drawing>
                </mc:Choice>
                <mc:Fallback>
                  <w:pict>
                    <v:shape w14:anchorId="2A4E05FE" id="Ink 63" o:spid="_x0000_s1026" type="#_x0000_t75" style="position:absolute;margin-left:34.35pt;margin-top:63.85pt;width:10.8pt;height:3.5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">
                      <v:imagedata r:id="rId145" o:title=""/>
                    </v:shape>
                  </w:pict>
                </mc:Fallback>
              </mc:AlternateContent>
            </w:r>
            <w:r>
              <w:rPr>
                <w:noProof/>
                <w:sz w:val="18"/>
                <w:szCs w:val="18"/>
                <w:lang w:eastAsia="en-US"/>
              </w:rPr>
              <mc:AlternateContent>
                <mc:Choice Requires="wpi">
                  <w:drawing>
                    <wp:anchor distT="0" distB="0" distL="114300" distR="114300" simplePos="0" relativeHeight="251568128" behindDoc="0" locked="0" layoutInCell="1" allowOverlap="1">
                      <wp:simplePos x="0" y="0"/>
                      <wp:positionH relativeFrom="column">
                        <wp:posOffset>912722</wp:posOffset>
                      </wp:positionH>
                      <wp:positionV relativeFrom="paragraph">
                        <wp:posOffset>506975</wp:posOffset>
                      </wp:positionV>
                      <wp:extent cx="2160" cy="77400"/>
                      <wp:effectExtent l="57150" t="38100" r="55245" b="56515"/>
                      <wp:wrapNone/>
                      <wp:docPr id="62" name="Ink 62"/>
                      <wp:cNvGraphicFramePr/>
                      <a:graphic xmlns:a="http://schemas.openxmlformats.org/drawingml/2006/main">
                        <a:graphicData uri="http://schemas.microsoft.com/office/word/2010/wordprocessingInk">
                          <w14:contentPart bwMode="auto" r:id="rId146">
                            <w14:nvContentPartPr>
                              <w14:cNvContentPartPr/>
                            </w14:nvContentPartPr>
                            <w14:xfrm>
                              <a:off x="0" y="0"/>
                              <a:ext cx="2160" cy="77400"/>
                            </w14:xfrm>
                          </w14:contentPart>
                        </a:graphicData>
                      </a:graphic>
                    </wp:anchor>
                  </w:drawing>
                </mc:Choice>
                <mc:Fallback>
                  <w:pict>
                    <v:shape w14:anchorId="4227D16C" id="Ink 62" o:spid="_x0000_s1026" type="#_x0000_t75" style="position:absolute;margin-left:70.9pt;margin-top:39.15pt;width:2.1pt;height:7.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">
                      <v:imagedata r:id="rId147" o:title=""/>
                    </v:shape>
                  </w:pict>
                </mc:Fallback>
              </mc:AlternateContent>
            </w:r>
            <w:r>
              <w:rPr>
                <w:noProof/>
                <w:sz w:val="18"/>
                <w:szCs w:val="18"/>
                <w:lang w:eastAsia="en-US"/>
              </w:rPr>
              <mc:AlternateContent>
                <mc:Choice Requires="wpi">
                  <w:drawing>
                    <wp:anchor distT="0" distB="0" distL="114300" distR="114300" simplePos="0" relativeHeight="251567104" behindDoc="0" locked="0" layoutInCell="1" allowOverlap="1">
                      <wp:simplePos x="0" y="0"/>
                      <wp:positionH relativeFrom="column">
                        <wp:posOffset>760802</wp:posOffset>
                      </wp:positionH>
                      <wp:positionV relativeFrom="paragraph">
                        <wp:posOffset>518855</wp:posOffset>
                      </wp:positionV>
                      <wp:extent cx="99000" cy="42120"/>
                      <wp:effectExtent l="38100" t="57150" r="53975" b="53340"/>
                      <wp:wrapNone/>
                      <wp:docPr id="61" name="Ink 61"/>
                      <wp:cNvGraphicFramePr/>
                      <a:graphic xmlns:a="http://schemas.openxmlformats.org/drawingml/2006/main">
                        <a:graphicData uri="http://schemas.microsoft.com/office/word/2010/wordprocessingInk">
                          <w14:contentPart bwMode="auto" r:id="rId148">
                            <w14:nvContentPartPr>
                              <w14:cNvContentPartPr/>
                            </w14:nvContentPartPr>
                            <w14:xfrm>
                              <a:off x="0" y="0"/>
                              <a:ext cx="99000" cy="42120"/>
                            </w14:xfrm>
                          </w14:contentPart>
                        </a:graphicData>
                      </a:graphic>
                    </wp:anchor>
                  </w:drawing>
                </mc:Choice>
                <mc:Fallback>
                  <w:pict>
                    <v:shape w14:anchorId="7C19A8DD" id="Ink 61" o:spid="_x0000_s1026" type="#_x0000_t75" style="position:absolute;margin-left:58.95pt;margin-top:39.9pt;width:9.15pt;height:5.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">
                      <v:imagedata r:id="rId149" o:title=""/>
                    </v:shape>
                  </w:pict>
                </mc:Fallback>
              </mc:AlternateContent>
            </w:r>
            <w:r>
              <w:rPr>
                <w:noProof/>
                <w:sz w:val="18"/>
                <w:szCs w:val="18"/>
                <w:lang w:eastAsia="en-US"/>
              </w:rPr>
              <mc:AlternateContent>
                <mc:Choice Requires="wpi">
                  <w:drawing>
                    <wp:anchor distT="0" distB="0" distL="114300" distR="114300" simplePos="0" relativeHeight="251566080" behindDoc="0" locked="0" layoutInCell="1" allowOverlap="1">
                      <wp:simplePos x="0" y="0"/>
                      <wp:positionH relativeFrom="column">
                        <wp:posOffset>658922</wp:posOffset>
                      </wp:positionH>
                      <wp:positionV relativeFrom="paragraph">
                        <wp:posOffset>519215</wp:posOffset>
                      </wp:positionV>
                      <wp:extent cx="83160" cy="28800"/>
                      <wp:effectExtent l="57150" t="38100" r="50800" b="47625"/>
                      <wp:wrapNone/>
                      <wp:docPr id="60" name="Ink 60"/>
                      <wp:cNvGraphicFramePr/>
                      <a:graphic xmlns:a="http://schemas.openxmlformats.org/drawingml/2006/main">
                        <a:graphicData uri="http://schemas.microsoft.com/office/word/2010/wordprocessingInk">
                          <w14:contentPart bwMode="auto" r:id="rId150">
                            <w14:nvContentPartPr>
                              <w14:cNvContentPartPr/>
                            </w14:nvContentPartPr>
                            <w14:xfrm>
                              <a:off x="0" y="0"/>
                              <a:ext cx="83160" cy="28800"/>
                            </w14:xfrm>
                          </w14:contentPart>
                        </a:graphicData>
                      </a:graphic>
                    </wp:anchor>
                  </w:drawing>
                </mc:Choice>
                <mc:Fallback>
                  <w:pict>
                    <v:shape w14:anchorId="2088334F" id="Ink 60" o:spid="_x0000_s1026" type="#_x0000_t75" style="position:absolute;margin-left:50.95pt;margin-top:39.95pt;width:8.1pt;height:4.1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">
                      <v:imagedata r:id="rId151" o:title=""/>
                    </v:shape>
                  </w:pict>
                </mc:Fallback>
              </mc:AlternateContent>
            </w:r>
            <w:r>
              <w:rPr>
                <w:noProof/>
                <w:sz w:val="18"/>
                <w:szCs w:val="18"/>
                <w:lang w:eastAsia="en-US"/>
              </w:rPr>
              <mc:AlternateContent>
                <mc:Choice Requires="wpi">
                  <w:drawing>
                    <wp:anchor distT="0" distB="0" distL="114300" distR="114300" simplePos="0" relativeHeight="251565056" behindDoc="0" locked="0" layoutInCell="1" allowOverlap="1">
                      <wp:simplePos x="0" y="0"/>
                      <wp:positionH relativeFrom="column">
                        <wp:posOffset>569282</wp:posOffset>
                      </wp:positionH>
                      <wp:positionV relativeFrom="paragraph">
                        <wp:posOffset>508775</wp:posOffset>
                      </wp:positionV>
                      <wp:extent cx="78480" cy="28440"/>
                      <wp:effectExtent l="57150" t="38100" r="55245" b="67310"/>
                      <wp:wrapNone/>
                      <wp:docPr id="59" name="Ink 59"/>
                      <wp:cNvGraphicFramePr/>
                      <a:graphic xmlns:a="http://schemas.openxmlformats.org/drawingml/2006/main">
                        <a:graphicData uri="http://schemas.microsoft.com/office/word/2010/wordprocessingInk">
                          <w14:contentPart bwMode="auto" r:id="rId152">
                            <w14:nvContentPartPr>
                              <w14:cNvContentPartPr/>
                            </w14:nvContentPartPr>
                            <w14:xfrm>
                              <a:off x="0" y="0"/>
                              <a:ext cx="78480" cy="28440"/>
                            </w14:xfrm>
                          </w14:contentPart>
                        </a:graphicData>
                      </a:graphic>
                    </wp:anchor>
                  </w:drawing>
                </mc:Choice>
                <mc:Fallback>
                  <w:pict>
                    <v:shape w14:anchorId="6B9F4B5F" id="Ink 59" o:spid="_x0000_s1026" type="#_x0000_t75" style="position:absolute;margin-left:43.7pt;margin-top:38.95pt;width:8.5pt;height:4.5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">
                      <v:imagedata r:id="rId153" o:title=""/>
                    </v:shape>
                  </w:pict>
                </mc:Fallback>
              </mc:AlternateContent>
            </w:r>
            <w:r>
              <w:rPr>
                <w:noProof/>
                <w:sz w:val="18"/>
                <w:szCs w:val="18"/>
                <w:lang w:eastAsia="en-US"/>
              </w:rPr>
              <mc:AlternateContent>
                <mc:Choice Requires="wpi">
                  <w:drawing>
                    <wp:anchor distT="0" distB="0" distL="114300" distR="114300" simplePos="0" relativeHeight="251564032" behindDoc="0" locked="0" layoutInCell="1" allowOverlap="1">
                      <wp:simplePos x="0" y="0"/>
                      <wp:positionH relativeFrom="column">
                        <wp:posOffset>504482</wp:posOffset>
                      </wp:positionH>
                      <wp:positionV relativeFrom="paragraph">
                        <wp:posOffset>474935</wp:posOffset>
                      </wp:positionV>
                      <wp:extent cx="28800" cy="66240"/>
                      <wp:effectExtent l="38100" t="38100" r="47625" b="48260"/>
                      <wp:wrapNone/>
                      <wp:docPr id="58" name="Ink 58"/>
                      <wp:cNvGraphicFramePr/>
                      <a:graphic xmlns:a="http://schemas.openxmlformats.org/drawingml/2006/main">
                        <a:graphicData uri="http://schemas.microsoft.com/office/word/2010/wordprocessingInk">
                          <w14:contentPart bwMode="auto" r:id="rId154">
                            <w14:nvContentPartPr>
                              <w14:cNvContentPartPr/>
                            </w14:nvContentPartPr>
                            <w14:xfrm>
                              <a:off x="0" y="0"/>
                              <a:ext cx="28800" cy="66240"/>
                            </w14:xfrm>
                          </w14:contentPart>
                        </a:graphicData>
                      </a:graphic>
                    </wp:anchor>
                  </w:drawing>
                </mc:Choice>
                <mc:Fallback>
                  <w:pict>
                    <v:shape w14:anchorId="43C7979E" id="Ink 58" o:spid="_x0000_s1026" type="#_x0000_t75" style="position:absolute;margin-left:39.5pt;margin-top:37.2pt;width:2.85pt;height:6.1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">
                      <v:imagedata r:id="rId155" o:title=""/>
                    </v:shape>
                  </w:pict>
                </mc:Fallback>
              </mc:AlternateContent>
            </w:r>
            <w:r>
              <w:rPr>
                <w:noProof/>
                <w:sz w:val="18"/>
                <w:szCs w:val="18"/>
                <w:lang w:eastAsia="en-US"/>
              </w:rPr>
              <mc:AlternateContent>
                <mc:Choice Requires="wpi">
                  <w:drawing>
                    <wp:anchor distT="0" distB="0" distL="114300" distR="114300" simplePos="0" relativeHeight="251563008" behindDoc="0" locked="0" layoutInCell="1" allowOverlap="1">
                      <wp:simplePos x="0" y="0"/>
                      <wp:positionH relativeFrom="column">
                        <wp:posOffset>504482</wp:posOffset>
                      </wp:positionH>
                      <wp:positionV relativeFrom="paragraph">
                        <wp:posOffset>474935</wp:posOffset>
                      </wp:positionV>
                      <wp:extent cx="7560" cy="2520"/>
                      <wp:effectExtent l="38100" t="38100" r="31115" b="36195"/>
                      <wp:wrapNone/>
                      <wp:docPr id="57" name="Ink 57"/>
                      <wp:cNvGraphicFramePr/>
                      <a:graphic xmlns:a="http://schemas.openxmlformats.org/drawingml/2006/main">
                        <a:graphicData uri="http://schemas.microsoft.com/office/word/2010/wordprocessingInk">
                          <w14:contentPart bwMode="auto" r:id="rId156">
                            <w14:nvContentPartPr>
                              <w14:cNvContentPartPr/>
                            </w14:nvContentPartPr>
                            <w14:xfrm>
                              <a:off x="0" y="0"/>
                              <a:ext cx="7560" cy="2520"/>
                            </w14:xfrm>
                          </w14:contentPart>
                        </a:graphicData>
                      </a:graphic>
                    </wp:anchor>
                  </w:drawing>
                </mc:Choice>
                <mc:Fallback>
                  <w:pict>
                    <v:shape w14:anchorId="3E4FCD46" id="Ink 57" o:spid="_x0000_s1026" type="#_x0000_t75" style="position:absolute;margin-left:39.5pt;margin-top:37.2pt;width:1.1pt;height:.7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">
                      <v:imagedata r:id="rId157" o:title=""/>
                    </v:shape>
                  </w:pict>
                </mc:Fallback>
              </mc:AlternateContent>
            </w:r>
            <w:r>
              <w:rPr>
                <w:noProof/>
                <w:sz w:val="18"/>
                <w:szCs w:val="18"/>
                <w:lang w:eastAsia="en-US"/>
              </w:rPr>
              <mc:AlternateContent>
                <mc:Choice Requires="wpi">
                  <w:drawing>
                    <wp:anchor distT="0" distB="0" distL="114300" distR="114300" simplePos="0" relativeHeight="251561984" behindDoc="0" locked="0" layoutInCell="1" allowOverlap="1">
                      <wp:simplePos x="0" y="0"/>
                      <wp:positionH relativeFrom="column">
                        <wp:posOffset>472442</wp:posOffset>
                      </wp:positionH>
                      <wp:positionV relativeFrom="paragraph">
                        <wp:posOffset>469535</wp:posOffset>
                      </wp:positionV>
                      <wp:extent cx="111960" cy="15840"/>
                      <wp:effectExtent l="57150" t="38100" r="59690" b="60960"/>
                      <wp:wrapNone/>
                      <wp:docPr id="56" name="Ink 56"/>
                      <wp:cNvGraphicFramePr/>
                      <a:graphic xmlns:a="http://schemas.openxmlformats.org/drawingml/2006/main">
                        <a:graphicData uri="http://schemas.microsoft.com/office/word/2010/wordprocessingInk">
                          <w14:contentPart bwMode="auto" r:id="rId158">
                            <w14:nvContentPartPr>
                              <w14:cNvContentPartPr/>
                            </w14:nvContentPartPr>
                            <w14:xfrm>
                              <a:off x="0" y="0"/>
                              <a:ext cx="111960" cy="15840"/>
                            </w14:xfrm>
                          </w14:contentPart>
                        </a:graphicData>
                      </a:graphic>
                    </wp:anchor>
                  </w:drawing>
                </mc:Choice>
                <mc:Fallback>
                  <w:pict>
                    <v:shape w14:anchorId="3A9F8FD3" id="Ink 56" o:spid="_x0000_s1026" type="#_x0000_t75" style="position:absolute;margin-left:36.1pt;margin-top:36.15pt;width:11.05pt;height:3.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">
                      <v:imagedata r:id="rId159" o:title=""/>
                    </v:shape>
                  </w:pict>
                </mc:Fallback>
              </mc:AlternateContent>
            </w:r>
            <w:r>
              <w:rPr>
                <w:noProof/>
                <w:sz w:val="18"/>
                <w:szCs w:val="18"/>
                <w:lang w:eastAsia="en-US"/>
              </w:rPr>
              <mc:AlternateContent>
                <mc:Choice Requires="wpi">
                  <w:drawing>
                    <wp:anchor distT="0" distB="0" distL="114300" distR="114300" simplePos="0" relativeHeight="251560960" behindDoc="0" locked="0" layoutInCell="1" allowOverlap="1">
                      <wp:simplePos x="0" y="0"/>
                      <wp:positionH relativeFrom="column">
                        <wp:posOffset>1647842</wp:posOffset>
                      </wp:positionH>
                      <wp:positionV relativeFrom="paragraph">
                        <wp:posOffset>321575</wp:posOffset>
                      </wp:positionV>
                      <wp:extent cx="46800" cy="892440"/>
                      <wp:effectExtent l="38100" t="38100" r="67945" b="60325"/>
                      <wp:wrapNone/>
                      <wp:docPr id="54" name="Ink 54"/>
                      <wp:cNvGraphicFramePr/>
                      <a:graphic xmlns:a="http://schemas.openxmlformats.org/drawingml/2006/main">
                        <a:graphicData uri="http://schemas.microsoft.com/office/word/2010/wordprocessingInk">
                          <w14:contentPart bwMode="auto" r:id="rId160">
                            <w14:nvContentPartPr>
                              <w14:cNvContentPartPr/>
                            </w14:nvContentPartPr>
                            <w14:xfrm>
                              <a:off x="0" y="0"/>
                              <a:ext cx="46800" cy="892440"/>
                            </w14:xfrm>
                          </w14:contentPart>
                        </a:graphicData>
                      </a:graphic>
                    </wp:anchor>
                  </w:drawing>
                </mc:Choice>
                <mc:Fallback>
                  <w:pict>
                    <v:shape w14:anchorId="2E095285" id="Ink 54" o:spid="_x0000_s1026" type="#_x0000_t75" style="position:absolute;margin-left:128.6pt;margin-top:24.2pt;width:6pt;height:1in;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">
                      <v:imagedata r:id="rId161" o:title=""/>
                    </v:shape>
                  </w:pict>
                </mc:Fallback>
              </mc:AlternateContent>
            </w:r>
            <w:r>
              <w:rPr>
                <w:noProof/>
                <w:sz w:val="18"/>
                <w:szCs w:val="18"/>
                <w:lang w:eastAsia="en-US"/>
              </w:rPr>
              <mc:AlternateContent>
                <mc:Choice Requires="wpi">
                  <w:drawing>
                    <wp:anchor distT="0" distB="0" distL="114300" distR="114300" simplePos="0" relativeHeight="251559936" behindDoc="0" locked="0" layoutInCell="1" allowOverlap="1">
                      <wp:simplePos x="0" y="0"/>
                      <wp:positionH relativeFrom="column">
                        <wp:posOffset>36122</wp:posOffset>
                      </wp:positionH>
                      <wp:positionV relativeFrom="paragraph">
                        <wp:posOffset>1219415</wp:posOffset>
                      </wp:positionV>
                      <wp:extent cx="1640880" cy="35280"/>
                      <wp:effectExtent l="38100" t="57150" r="54610" b="60325"/>
                      <wp:wrapNone/>
                      <wp:docPr id="53" name="Ink 53"/>
                      <wp:cNvGraphicFramePr/>
                      <a:graphic xmlns:a="http://schemas.openxmlformats.org/drawingml/2006/main">
                        <a:graphicData uri="http://schemas.microsoft.com/office/word/2010/wordprocessingInk">
                          <w14:contentPart bwMode="auto" r:id="rId162">
                            <w14:nvContentPartPr>
                              <w14:cNvContentPartPr/>
                            </w14:nvContentPartPr>
                            <w14:xfrm>
                              <a:off x="0" y="0"/>
                              <a:ext cx="1640880" cy="35280"/>
                            </w14:xfrm>
                          </w14:contentPart>
                        </a:graphicData>
                      </a:graphic>
                    </wp:anchor>
                  </w:drawing>
                </mc:Choice>
                <mc:Fallback>
                  <w:pict>
                    <v:shape w14:anchorId="4C6E19E6" id="Ink 53" o:spid="_x0000_s1026" type="#_x0000_t75" style="position:absolute;margin-left:2.25pt;margin-top:94.85pt;width:131pt;height:5.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">
                      <v:imagedata r:id="rId163" o:title=""/>
                    </v:shape>
                  </w:pict>
                </mc:Fallback>
              </mc:AlternateContent>
            </w:r>
            <w:r>
              <w:rPr>
                <w:noProof/>
                <w:sz w:val="18"/>
                <w:szCs w:val="18"/>
                <w:lang w:eastAsia="en-US"/>
              </w:rPr>
              <mc:AlternateContent>
                <mc:Choice Requires="wpi">
                  <w:drawing>
                    <wp:anchor distT="0" distB="0" distL="114300" distR="114300" simplePos="0" relativeHeight="251558912" behindDoc="0" locked="0" layoutInCell="1" allowOverlap="1">
                      <wp:simplePos x="0" y="0"/>
                      <wp:positionH relativeFrom="column">
                        <wp:posOffset>5162</wp:posOffset>
                      </wp:positionH>
                      <wp:positionV relativeFrom="paragraph">
                        <wp:posOffset>289895</wp:posOffset>
                      </wp:positionV>
                      <wp:extent cx="1686600" cy="33480"/>
                      <wp:effectExtent l="0" t="57150" r="0" b="62230"/>
                      <wp:wrapNone/>
                      <wp:docPr id="51" name="Ink 51"/>
                      <wp:cNvGraphicFramePr/>
                      <a:graphic xmlns:a="http://schemas.openxmlformats.org/drawingml/2006/main">
                        <a:graphicData uri="http://schemas.microsoft.com/office/word/2010/wordprocessingInk">
                          <w14:contentPart bwMode="auto" r:id="rId164">
                            <w14:nvContentPartPr>
                              <w14:cNvContentPartPr/>
                            </w14:nvContentPartPr>
                            <w14:xfrm>
                              <a:off x="0" y="0"/>
                              <a:ext cx="1686600" cy="33480"/>
                            </w14:xfrm>
                          </w14:contentPart>
                        </a:graphicData>
                      </a:graphic>
                    </wp:anchor>
                  </w:drawing>
                </mc:Choice>
                <mc:Fallback>
                  <w:pict>
                    <v:shape w14:anchorId="0E7CE068" id="Ink 51" o:spid="_x0000_s1026" type="#_x0000_t75" style="position:absolute;margin-left:-.4pt;margin-top:21.7pt;width:134.65pt;height:5.0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">
                      <v:imagedata r:id="rId165" o:title=""/>
                    </v:shape>
                  </w:pict>
                </mc:Fallback>
              </mc:AlternateContent>
            </w:r>
          </w:p>
          <w:p w:rsidR="001A01A9" w:rsidRPr="00CC1EAF" w:rsidRDefault="00CC1EAF" w:rsidP="00CC1EAF">
            <w:pPr>
              <w:rPr>
                <w:sz w:val="18"/>
                <w:szCs w:val="18"/>
              </w:rPr>
            </w:pPr>
            <w:r>
              <w:rPr>
                <w:noProof/>
                <w:sz w:val="18"/>
                <w:szCs w:val="18"/>
                <w:lang w:eastAsia="en-US"/>
              </w:rPr>
              <mc:AlternateContent>
                <mc:Choice Requires="wpi">
                  <w:drawing>
                    <wp:anchor distT="0" distB="0" distL="114300" distR="114300" simplePos="0" relativeHeight="251599872" behindDoc="0" locked="0" layoutInCell="1" allowOverlap="1">
                      <wp:simplePos x="0" y="0"/>
                      <wp:positionH relativeFrom="column">
                        <wp:posOffset>57154</wp:posOffset>
                      </wp:positionH>
                      <wp:positionV relativeFrom="paragraph">
                        <wp:posOffset>230979</wp:posOffset>
                      </wp:positionV>
                      <wp:extent cx="329760" cy="12960"/>
                      <wp:effectExtent l="38100" t="38100" r="51435" b="63500"/>
                      <wp:wrapNone/>
                      <wp:docPr id="127" name="Ink 127"/>
                      <wp:cNvGraphicFramePr/>
                      <a:graphic xmlns:a="http://schemas.openxmlformats.org/drawingml/2006/main">
                        <a:graphicData uri="http://schemas.microsoft.com/office/word/2010/wordprocessingInk">
                          <w14:contentPart bwMode="auto" r:id="rId166">
                            <w14:nvContentPartPr>
                              <w14:cNvContentPartPr/>
                            </w14:nvContentPartPr>
                            <w14:xfrm>
                              <a:off x="0" y="0"/>
                              <a:ext cx="329760" cy="12960"/>
                            </w14:xfrm>
                          </w14:contentPart>
                        </a:graphicData>
                      </a:graphic>
                    </wp:anchor>
                  </w:drawing>
                </mc:Choice>
                <mc:Fallback>
                  <w:pict>
                    <v:shape w14:anchorId="27169261" id="Ink 127" o:spid="_x0000_s1026" type="#_x0000_t75" style="position:absolute;margin-left:4pt;margin-top:17.25pt;width:27.2pt;height:2.9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">
                      <v:imagedata r:id="rId167" o:title=""/>
                    </v:shape>
                  </w:pict>
                </mc:Fallback>
              </mc:AlternateContent>
            </w:r>
            <w:r>
              <w:rPr>
                <w:noProof/>
                <w:sz w:val="18"/>
                <w:szCs w:val="18"/>
                <w:lang w:eastAsia="en-US"/>
              </w:rPr>
              <mc:AlternateContent>
                <mc:Choice Requires="wpi">
                  <w:drawing>
                    <wp:anchor distT="0" distB="0" distL="114300" distR="114300" simplePos="0" relativeHeight="251598848" behindDoc="0" locked="0" layoutInCell="1" allowOverlap="1">
                      <wp:simplePos x="0" y="0"/>
                      <wp:positionH relativeFrom="column">
                        <wp:posOffset>49954</wp:posOffset>
                      </wp:positionH>
                      <wp:positionV relativeFrom="paragraph">
                        <wp:posOffset>150699</wp:posOffset>
                      </wp:positionV>
                      <wp:extent cx="297000" cy="15120"/>
                      <wp:effectExtent l="38100" t="57150" r="0" b="42545"/>
                      <wp:wrapNone/>
                      <wp:docPr id="126" name="Ink 126"/>
                      <wp:cNvGraphicFramePr/>
                      <a:graphic xmlns:a="http://schemas.openxmlformats.org/drawingml/2006/main">
                        <a:graphicData uri="http://schemas.microsoft.com/office/word/2010/wordprocessingInk">
                          <w14:contentPart bwMode="auto" r:id="rId168">
                            <w14:nvContentPartPr>
                              <w14:cNvContentPartPr/>
                            </w14:nvContentPartPr>
                            <w14:xfrm>
                              <a:off x="0" y="0"/>
                              <a:ext cx="297000" cy="15120"/>
                            </w14:xfrm>
                          </w14:contentPart>
                        </a:graphicData>
                      </a:graphic>
                    </wp:anchor>
                  </w:drawing>
                </mc:Choice>
                <mc:Fallback>
                  <w:pict>
                    <v:shape w14:anchorId="40559CD5" id="Ink 126" o:spid="_x0000_s1026" type="#_x0000_t75" style="position:absolute;margin-left:3.35pt;margin-top:11.2pt;width:24.75pt;height:2.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">
                      <v:imagedata r:id="rId169" o:title=""/>
                    </v:shape>
                  </w:pict>
                </mc:Fallback>
              </mc:AlternateContent>
            </w:r>
          </w:p>
        </w:tc>
        <w:tc>
          <w:tcPr>
            <w:tcW w:w="2835" w:type="dxa"/>
          </w:tcPr>
          <w:p w:rsidR="001A01A9" w:rsidRPr="001A01A9" w:rsidRDefault="00B54A04" w:rsidP="001A01A9">
            <w:pPr>
              <w:rPr>
                <w:sz w:val="18"/>
                <w:szCs w:val="18"/>
              </w:rPr>
            </w:pPr>
            <w:r>
              <w:rPr>
                <w:noProof/>
                <w:sz w:val="18"/>
                <w:szCs w:val="18"/>
                <w:lang w:eastAsia="en-US"/>
              </w:rPr>
              <mc:AlternateContent>
                <mc:Choice Requires="wpi">
                  <w:drawing>
                    <wp:anchor distT="0" distB="0" distL="114300" distR="114300" simplePos="0" relativeHeight="251613184" behindDoc="0" locked="0" layoutInCell="1" allowOverlap="1">
                      <wp:simplePos x="0" y="0"/>
                      <wp:positionH relativeFrom="column">
                        <wp:posOffset>1068570</wp:posOffset>
                      </wp:positionH>
                      <wp:positionV relativeFrom="paragraph">
                        <wp:posOffset>-32982</wp:posOffset>
                      </wp:positionV>
                      <wp:extent cx="253080" cy="681120"/>
                      <wp:effectExtent l="38100" t="38100" r="52070" b="43180"/>
                      <wp:wrapNone/>
                      <wp:docPr id="142" name="Ink 142"/>
                      <wp:cNvGraphicFramePr/>
                      <a:graphic xmlns:a="http://schemas.openxmlformats.org/drawingml/2006/main">
                        <a:graphicData uri="http://schemas.microsoft.com/office/word/2010/wordprocessingInk">
                          <w14:contentPart bwMode="auto" r:id="rId170">
                            <w14:nvContentPartPr>
                              <w14:cNvContentPartPr/>
                            </w14:nvContentPartPr>
                            <w14:xfrm>
                              <a:off x="0" y="0"/>
                              <a:ext cx="253080" cy="681120"/>
                            </w14:xfrm>
                          </w14:contentPart>
                        </a:graphicData>
                      </a:graphic>
                    </wp:anchor>
                  </w:drawing>
                </mc:Choice>
                <mc:Fallback>
                  <w:pict>
                    <v:shape w14:anchorId="01DB4F3D" id="Ink 142" o:spid="_x0000_s1026" type="#_x0000_t75" style="position:absolute;margin-left:83.25pt;margin-top:-3.5pt;width:21.45pt;height:54.8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">
                      <v:imagedata r:id="rId171" o:title=""/>
                    </v:shape>
                  </w:pict>
                </mc:Fallback>
              </mc:AlternateContent>
            </w:r>
            <w:r>
              <w:rPr>
                <w:noProof/>
                <w:sz w:val="18"/>
                <w:szCs w:val="18"/>
                <w:lang w:eastAsia="en-US"/>
              </w:rPr>
              <mc:AlternateContent>
                <mc:Choice Requires="wpi">
                  <w:drawing>
                    <wp:anchor distT="0" distB="0" distL="114300" distR="114300" simplePos="0" relativeHeight="251612160" behindDoc="0" locked="0" layoutInCell="1" allowOverlap="1">
                      <wp:simplePos x="0" y="0"/>
                      <wp:positionH relativeFrom="column">
                        <wp:posOffset>220770</wp:posOffset>
                      </wp:positionH>
                      <wp:positionV relativeFrom="paragraph">
                        <wp:posOffset>10578</wp:posOffset>
                      </wp:positionV>
                      <wp:extent cx="353160" cy="557280"/>
                      <wp:effectExtent l="57150" t="38100" r="27940" b="52705"/>
                      <wp:wrapNone/>
                      <wp:docPr id="141" name="Ink 141"/>
                      <wp:cNvGraphicFramePr/>
                      <a:graphic xmlns:a="http://schemas.openxmlformats.org/drawingml/2006/main">
                        <a:graphicData uri="http://schemas.microsoft.com/office/word/2010/wordprocessingInk">
                          <w14:contentPart bwMode="auto" r:id="rId172">
                            <w14:nvContentPartPr>
                              <w14:cNvContentPartPr/>
                            </w14:nvContentPartPr>
                            <w14:xfrm>
                              <a:off x="0" y="0"/>
                              <a:ext cx="353160" cy="557280"/>
                            </w14:xfrm>
                          </w14:contentPart>
                        </a:graphicData>
                      </a:graphic>
                    </wp:anchor>
                  </w:drawing>
                </mc:Choice>
                <mc:Fallback>
                  <w:pict>
                    <v:shape w14:anchorId="2F49AF69" id="Ink 141" o:spid="_x0000_s1026" type="#_x0000_t75" style="position:absolute;margin-left:16.65pt;margin-top:-.05pt;width:28.75pt;height:4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">
                      <v:imagedata r:id="rId173" o:title=""/>
                    </v:shape>
                  </w:pict>
                </mc:Fallback>
              </mc:AlternateContent>
            </w:r>
            <w:r>
              <w:rPr>
                <w:noProof/>
                <w:sz w:val="18"/>
                <w:szCs w:val="18"/>
                <w:lang w:eastAsia="en-US"/>
              </w:rPr>
              <mc:AlternateContent>
                <mc:Choice Requires="wpi">
                  <w:drawing>
                    <wp:anchor distT="0" distB="0" distL="114300" distR="114300" simplePos="0" relativeHeight="251611136" behindDoc="0" locked="0" layoutInCell="1" allowOverlap="1">
                      <wp:simplePos x="0" y="0"/>
                      <wp:positionH relativeFrom="column">
                        <wp:posOffset>234090</wp:posOffset>
                      </wp:positionH>
                      <wp:positionV relativeFrom="paragraph">
                        <wp:posOffset>567498</wp:posOffset>
                      </wp:positionV>
                      <wp:extent cx="360" cy="360"/>
                      <wp:effectExtent l="0" t="0" r="0" b="0"/>
                      <wp:wrapNone/>
                      <wp:docPr id="140" name="Ink 140"/>
                      <wp:cNvGraphicFramePr/>
                      <a:graphic xmlns:a="http://schemas.openxmlformats.org/drawingml/2006/main">
                        <a:graphicData uri="http://schemas.microsoft.com/office/word/2010/wordprocessingInk">
                          <w14:contentPart bwMode="auto" r:id="rId174">
                            <w14:nvContentPartPr>
                              <w14:cNvContentPartPr/>
                            </w14:nvContentPartPr>
                            <w14:xfrm>
                              <a:off x="0" y="0"/>
                              <a:ext cx="360" cy="360"/>
                            </w14:xfrm>
                          </w14:contentPart>
                        </a:graphicData>
                      </a:graphic>
                    </wp:anchor>
                  </w:drawing>
                </mc:Choice>
                <mc:Fallback>
                  <w:pict>
                    <v:shape w14:anchorId="44B20E3D" id="Ink 140" o:spid="_x0000_s1026" type="#_x0000_t75" style="position:absolute;margin-left:18.3pt;margin-top:44.55pt;width:.4pt;height:.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">
                      <v:imagedata r:id="rId175" o:title=""/>
                    </v:shape>
                  </w:pict>
                </mc:Fallback>
              </mc:AlternateContent>
            </w:r>
            <w:r>
              <w:rPr>
                <w:noProof/>
                <w:sz w:val="18"/>
                <w:szCs w:val="18"/>
                <w:lang w:eastAsia="en-US"/>
              </w:rPr>
              <mc:AlternateContent>
                <mc:Choice Requires="wpi">
                  <w:drawing>
                    <wp:anchor distT="0" distB="0" distL="114300" distR="114300" simplePos="0" relativeHeight="251610112" behindDoc="0" locked="0" layoutInCell="1" allowOverlap="1">
                      <wp:simplePos x="0" y="0"/>
                      <wp:positionH relativeFrom="column">
                        <wp:posOffset>563130</wp:posOffset>
                      </wp:positionH>
                      <wp:positionV relativeFrom="paragraph">
                        <wp:posOffset>362298</wp:posOffset>
                      </wp:positionV>
                      <wp:extent cx="17640" cy="91440"/>
                      <wp:effectExtent l="38100" t="57150" r="40005" b="41910"/>
                      <wp:wrapNone/>
                      <wp:docPr id="139" name="Ink 139"/>
                      <wp:cNvGraphicFramePr/>
                      <a:graphic xmlns:a="http://schemas.openxmlformats.org/drawingml/2006/main">
                        <a:graphicData uri="http://schemas.microsoft.com/office/word/2010/wordprocessingInk">
                          <w14:contentPart bwMode="auto" r:id="rId176">
                            <w14:nvContentPartPr>
                              <w14:cNvContentPartPr/>
                            </w14:nvContentPartPr>
                            <w14:xfrm>
                              <a:off x="0" y="0"/>
                              <a:ext cx="17640" cy="91440"/>
                            </w14:xfrm>
                          </w14:contentPart>
                        </a:graphicData>
                      </a:graphic>
                    </wp:anchor>
                  </w:drawing>
                </mc:Choice>
                <mc:Fallback>
                  <w:pict>
                    <v:shape w14:anchorId="56D5A9FF" id="Ink 139" o:spid="_x0000_s1026" type="#_x0000_t75" style="position:absolute;margin-left:43.5pt;margin-top:27.75pt;width:2.8pt;height:8.2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">
                      <v:imagedata r:id="rId177" o:title=""/>
                    </v:shape>
                  </w:pict>
                </mc:Fallback>
              </mc:AlternateContent>
            </w:r>
            <w:r>
              <w:rPr>
                <w:noProof/>
                <w:sz w:val="18"/>
                <w:szCs w:val="18"/>
                <w:lang w:eastAsia="en-US"/>
              </w:rPr>
              <mc:AlternateContent>
                <mc:Choice Requires="wpi">
                  <w:drawing>
                    <wp:anchor distT="0" distB="0" distL="114300" distR="114300" simplePos="0" relativeHeight="251609088" behindDoc="0" locked="0" layoutInCell="1" allowOverlap="1">
                      <wp:simplePos x="0" y="0"/>
                      <wp:positionH relativeFrom="column">
                        <wp:posOffset>869130</wp:posOffset>
                      </wp:positionH>
                      <wp:positionV relativeFrom="paragraph">
                        <wp:posOffset>341058</wp:posOffset>
                      </wp:positionV>
                      <wp:extent cx="23760" cy="234720"/>
                      <wp:effectExtent l="38100" t="57150" r="52705" b="51435"/>
                      <wp:wrapNone/>
                      <wp:docPr id="138" name="Ink 138"/>
                      <wp:cNvGraphicFramePr/>
                      <a:graphic xmlns:a="http://schemas.openxmlformats.org/drawingml/2006/main">
                        <a:graphicData uri="http://schemas.microsoft.com/office/word/2010/wordprocessingInk">
                          <w14:contentPart bwMode="auto" r:id="rId178">
                            <w14:nvContentPartPr>
                              <w14:cNvContentPartPr/>
                            </w14:nvContentPartPr>
                            <w14:xfrm>
                              <a:off x="0" y="0"/>
                              <a:ext cx="23760" cy="234720"/>
                            </w14:xfrm>
                          </w14:contentPart>
                        </a:graphicData>
                      </a:graphic>
                    </wp:anchor>
                  </w:drawing>
                </mc:Choice>
                <mc:Fallback>
                  <w:pict>
                    <v:shape w14:anchorId="708F170A" id="Ink 138" o:spid="_x0000_s1026" type="#_x0000_t75" style="position:absolute;margin-left:67.6pt;margin-top:26.1pt;width:3.25pt;height:20.0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">
                      <v:imagedata r:id="rId179" o:title=""/>
                    </v:shape>
                  </w:pict>
                </mc:Fallback>
              </mc:AlternateContent>
            </w:r>
            <w:r>
              <w:rPr>
                <w:noProof/>
                <w:sz w:val="18"/>
                <w:szCs w:val="18"/>
                <w:lang w:eastAsia="en-US"/>
              </w:rPr>
              <mc:AlternateContent>
                <mc:Choice Requires="wpi">
                  <w:drawing>
                    <wp:anchor distT="0" distB="0" distL="114300" distR="114300" simplePos="0" relativeHeight="251608064" behindDoc="0" locked="0" layoutInCell="1" allowOverlap="1">
                      <wp:simplePos x="0" y="0"/>
                      <wp:positionH relativeFrom="column">
                        <wp:posOffset>567810</wp:posOffset>
                      </wp:positionH>
                      <wp:positionV relativeFrom="paragraph">
                        <wp:posOffset>442218</wp:posOffset>
                      </wp:positionV>
                      <wp:extent cx="63720" cy="140760"/>
                      <wp:effectExtent l="38100" t="38100" r="50800" b="50165"/>
                      <wp:wrapNone/>
                      <wp:docPr id="137" name="Ink 137"/>
                      <wp:cNvGraphicFramePr/>
                      <a:graphic xmlns:a="http://schemas.openxmlformats.org/drawingml/2006/main">
                        <a:graphicData uri="http://schemas.microsoft.com/office/word/2010/wordprocessingInk">
                          <w14:contentPart bwMode="auto" r:id="rId180">
                            <w14:nvContentPartPr>
                              <w14:cNvContentPartPr/>
                            </w14:nvContentPartPr>
                            <w14:xfrm>
                              <a:off x="0" y="0"/>
                              <a:ext cx="63720" cy="140760"/>
                            </w14:xfrm>
                          </w14:contentPart>
                        </a:graphicData>
                      </a:graphic>
                    </wp:anchor>
                  </w:drawing>
                </mc:Choice>
                <mc:Fallback>
                  <w:pict>
                    <v:shape w14:anchorId="0E6259F7" id="Ink 137" o:spid="_x0000_s1026" type="#_x0000_t75" style="position:absolute;margin-left:44pt;margin-top:34.1pt;width:6.3pt;height:12.4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">
                      <v:imagedata r:id="rId181" o:title=""/>
                    </v:shape>
                  </w:pict>
                </mc:Fallback>
              </mc:AlternateContent>
            </w:r>
            <w:r>
              <w:rPr>
                <w:noProof/>
                <w:sz w:val="18"/>
                <w:szCs w:val="18"/>
                <w:lang w:eastAsia="en-US"/>
              </w:rPr>
              <mc:AlternateContent>
                <mc:Choice Requires="wpi">
                  <w:drawing>
                    <wp:anchor distT="0" distB="0" distL="114300" distR="114300" simplePos="0" relativeHeight="251607040" behindDoc="0" locked="0" layoutInCell="1" allowOverlap="1">
                      <wp:simplePos x="0" y="0"/>
                      <wp:positionH relativeFrom="column">
                        <wp:posOffset>630450</wp:posOffset>
                      </wp:positionH>
                      <wp:positionV relativeFrom="paragraph">
                        <wp:posOffset>583698</wp:posOffset>
                      </wp:positionV>
                      <wp:extent cx="90720" cy="145440"/>
                      <wp:effectExtent l="38100" t="38100" r="43180" b="45085"/>
                      <wp:wrapNone/>
                      <wp:docPr id="136" name="Ink 136"/>
                      <wp:cNvGraphicFramePr/>
                      <a:graphic xmlns:a="http://schemas.openxmlformats.org/drawingml/2006/main">
                        <a:graphicData uri="http://schemas.microsoft.com/office/word/2010/wordprocessingInk">
                          <w14:contentPart bwMode="auto" r:id="rId182">
                            <w14:nvContentPartPr>
                              <w14:cNvContentPartPr/>
                            </w14:nvContentPartPr>
                            <w14:xfrm>
                              <a:off x="0" y="0"/>
                              <a:ext cx="90720" cy="145440"/>
                            </w14:xfrm>
                          </w14:contentPart>
                        </a:graphicData>
                      </a:graphic>
                    </wp:anchor>
                  </w:drawing>
                </mc:Choice>
                <mc:Fallback>
                  <w:pict>
                    <v:shape w14:anchorId="761C62D9" id="Ink 136" o:spid="_x0000_s1026" type="#_x0000_t75" style="position:absolute;margin-left:49.2pt;margin-top:45.35pt;width:7.8pt;height:12.2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">
                      <v:imagedata r:id="rId183" o:title=""/>
                    </v:shape>
                  </w:pict>
                </mc:Fallback>
              </mc:AlternateContent>
            </w:r>
            <w:r>
              <w:rPr>
                <w:noProof/>
                <w:sz w:val="18"/>
                <w:szCs w:val="18"/>
                <w:lang w:eastAsia="en-US"/>
              </w:rPr>
              <mc:AlternateContent>
                <mc:Choice Requires="wpi">
                  <w:drawing>
                    <wp:anchor distT="0" distB="0" distL="114300" distR="114300" simplePos="0" relativeHeight="251606016" behindDoc="0" locked="0" layoutInCell="1" allowOverlap="1">
                      <wp:simplePos x="0" y="0"/>
                      <wp:positionH relativeFrom="column">
                        <wp:posOffset>807930</wp:posOffset>
                      </wp:positionH>
                      <wp:positionV relativeFrom="paragraph">
                        <wp:posOffset>585858</wp:posOffset>
                      </wp:positionV>
                      <wp:extent cx="36720" cy="115920"/>
                      <wp:effectExtent l="38100" t="38100" r="40005" b="36830"/>
                      <wp:wrapNone/>
                      <wp:docPr id="135" name="Ink 135"/>
                      <wp:cNvGraphicFramePr/>
                      <a:graphic xmlns:a="http://schemas.openxmlformats.org/drawingml/2006/main">
                        <a:graphicData uri="http://schemas.microsoft.com/office/word/2010/wordprocessingInk">
                          <w14:contentPart bwMode="auto" r:id="rId184">
                            <w14:nvContentPartPr>
                              <w14:cNvContentPartPr/>
                            </w14:nvContentPartPr>
                            <w14:xfrm>
                              <a:off x="0" y="0"/>
                              <a:ext cx="36720" cy="115920"/>
                            </w14:xfrm>
                          </w14:contentPart>
                        </a:graphicData>
                      </a:graphic>
                    </wp:anchor>
                  </w:drawing>
                </mc:Choice>
                <mc:Fallback>
                  <w:pict>
                    <v:shape w14:anchorId="0E4D0381" id="Ink 135" o:spid="_x0000_s1026" type="#_x0000_t75" style="position:absolute;margin-left:63.05pt;margin-top:45.5pt;width:4.15pt;height:10.0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">
                      <v:imagedata r:id="rId185" o:title=""/>
                    </v:shape>
                  </w:pict>
                </mc:Fallback>
              </mc:AlternateContent>
            </w:r>
            <w:r>
              <w:rPr>
                <w:noProof/>
                <w:sz w:val="18"/>
                <w:szCs w:val="18"/>
                <w:lang w:eastAsia="en-US"/>
              </w:rPr>
              <mc:AlternateContent>
                <mc:Choice Requires="wpi">
                  <w:drawing>
                    <wp:anchor distT="0" distB="0" distL="114300" distR="114300" simplePos="0" relativeHeight="251604992" behindDoc="0" locked="0" layoutInCell="1" allowOverlap="1">
                      <wp:simplePos x="0" y="0"/>
                      <wp:positionH relativeFrom="column">
                        <wp:posOffset>716850</wp:posOffset>
                      </wp:positionH>
                      <wp:positionV relativeFrom="paragraph">
                        <wp:posOffset>703218</wp:posOffset>
                      </wp:positionV>
                      <wp:extent cx="166320" cy="136440"/>
                      <wp:effectExtent l="38100" t="38100" r="43815" b="35560"/>
                      <wp:wrapNone/>
                      <wp:docPr id="134" name="Ink 134"/>
                      <wp:cNvGraphicFramePr/>
                      <a:graphic xmlns:a="http://schemas.openxmlformats.org/drawingml/2006/main">
                        <a:graphicData uri="http://schemas.microsoft.com/office/word/2010/wordprocessingInk">
                          <w14:contentPart bwMode="auto" r:id="rId186">
                            <w14:nvContentPartPr>
                              <w14:cNvContentPartPr/>
                            </w14:nvContentPartPr>
                            <w14:xfrm>
                              <a:off x="0" y="0"/>
                              <a:ext cx="166320" cy="136440"/>
                            </w14:xfrm>
                          </w14:contentPart>
                        </a:graphicData>
                      </a:graphic>
                    </wp:anchor>
                  </w:drawing>
                </mc:Choice>
                <mc:Fallback>
                  <w:pict>
                    <v:shape w14:anchorId="04C87848" id="Ink 134" o:spid="_x0000_s1026" type="#_x0000_t75" style="position:absolute;margin-left:56.05pt;margin-top:54.9pt;width:13.8pt;height:11.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">
                      <v:imagedata r:id="rId187" o:title=""/>
                    </v:shape>
                  </w:pict>
                </mc:Fallback>
              </mc:AlternateContent>
            </w:r>
            <w:r>
              <w:rPr>
                <w:noProof/>
                <w:sz w:val="18"/>
                <w:szCs w:val="18"/>
                <w:lang w:eastAsia="en-US"/>
              </w:rPr>
              <mc:AlternateContent>
                <mc:Choice Requires="wpi">
                  <w:drawing>
                    <wp:anchor distT="0" distB="0" distL="114300" distR="114300" simplePos="0" relativeHeight="251603968" behindDoc="0" locked="0" layoutInCell="1" allowOverlap="1">
                      <wp:simplePos x="0" y="0"/>
                      <wp:positionH relativeFrom="column">
                        <wp:posOffset>604170</wp:posOffset>
                      </wp:positionH>
                      <wp:positionV relativeFrom="paragraph">
                        <wp:posOffset>755418</wp:posOffset>
                      </wp:positionV>
                      <wp:extent cx="105840" cy="134640"/>
                      <wp:effectExtent l="38100" t="38100" r="46990" b="36830"/>
                      <wp:wrapNone/>
                      <wp:docPr id="133" name="Ink 133"/>
                      <wp:cNvGraphicFramePr/>
                      <a:graphic xmlns:a="http://schemas.openxmlformats.org/drawingml/2006/main">
                        <a:graphicData uri="http://schemas.microsoft.com/office/word/2010/wordprocessingInk">
                          <w14:contentPart bwMode="auto" r:id="rId188">
                            <w14:nvContentPartPr>
                              <w14:cNvContentPartPr/>
                            </w14:nvContentPartPr>
                            <w14:xfrm>
                              <a:off x="0" y="0"/>
                              <a:ext cx="105840" cy="134640"/>
                            </w14:xfrm>
                          </w14:contentPart>
                        </a:graphicData>
                      </a:graphic>
                    </wp:anchor>
                  </w:drawing>
                </mc:Choice>
                <mc:Fallback>
                  <w:pict>
                    <v:shape w14:anchorId="29B9AD4F" id="Ink 133" o:spid="_x0000_s1026" type="#_x0000_t75" style="position:absolute;margin-left:47.25pt;margin-top:59.25pt;width:9.05pt;height:11.4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">
                      <v:imagedata r:id="rId189" o:title=""/>
                    </v:shape>
                  </w:pict>
                </mc:Fallback>
              </mc:AlternateContent>
            </w:r>
            <w:r>
              <w:rPr>
                <w:noProof/>
                <w:sz w:val="18"/>
                <w:szCs w:val="18"/>
                <w:lang w:eastAsia="en-US"/>
              </w:rPr>
              <mc:AlternateContent>
                <mc:Choice Requires="wpi">
                  <w:drawing>
                    <wp:anchor distT="0" distB="0" distL="114300" distR="114300" simplePos="0" relativeHeight="251602944" behindDoc="0" locked="0" layoutInCell="1" allowOverlap="1">
                      <wp:simplePos x="0" y="0"/>
                      <wp:positionH relativeFrom="column">
                        <wp:posOffset>573570</wp:posOffset>
                      </wp:positionH>
                      <wp:positionV relativeFrom="paragraph">
                        <wp:posOffset>830658</wp:posOffset>
                      </wp:positionV>
                      <wp:extent cx="7560" cy="24840"/>
                      <wp:effectExtent l="38100" t="38100" r="31115" b="32385"/>
                      <wp:wrapNone/>
                      <wp:docPr id="132" name="Ink 132"/>
                      <wp:cNvGraphicFramePr/>
                      <a:graphic xmlns:a="http://schemas.openxmlformats.org/drawingml/2006/main">
                        <a:graphicData uri="http://schemas.microsoft.com/office/word/2010/wordprocessingInk">
                          <w14:contentPart bwMode="auto" r:id="rId190">
                            <w14:nvContentPartPr>
                              <w14:cNvContentPartPr/>
                            </w14:nvContentPartPr>
                            <w14:xfrm>
                              <a:off x="0" y="0"/>
                              <a:ext cx="7560" cy="24840"/>
                            </w14:xfrm>
                          </w14:contentPart>
                        </a:graphicData>
                      </a:graphic>
                    </wp:anchor>
                  </w:drawing>
                </mc:Choice>
                <mc:Fallback>
                  <w:pict>
                    <v:shape w14:anchorId="41203A26" id="Ink 132" o:spid="_x0000_s1026" type="#_x0000_t75" style="position:absolute;margin-left:44.95pt;margin-top:65.25pt;width:1pt;height:2.3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">
                      <v:imagedata r:id="rId191" o:title=""/>
                    </v:shape>
                  </w:pict>
                </mc:Fallback>
              </mc:AlternateContent>
            </w:r>
            <w:r>
              <w:rPr>
                <w:noProof/>
                <w:sz w:val="18"/>
                <w:szCs w:val="18"/>
                <w:lang w:eastAsia="en-US"/>
              </w:rPr>
              <mc:AlternateContent>
                <mc:Choice Requires="wpi">
                  <w:drawing>
                    <wp:anchor distT="0" distB="0" distL="114300" distR="114300" simplePos="0" relativeHeight="251601920" behindDoc="0" locked="0" layoutInCell="1" allowOverlap="1">
                      <wp:simplePos x="0" y="0"/>
                      <wp:positionH relativeFrom="column">
                        <wp:posOffset>229770</wp:posOffset>
                      </wp:positionH>
                      <wp:positionV relativeFrom="paragraph">
                        <wp:posOffset>549138</wp:posOffset>
                      </wp:positionV>
                      <wp:extent cx="1098360" cy="560880"/>
                      <wp:effectExtent l="38100" t="38100" r="45085" b="48895"/>
                      <wp:wrapNone/>
                      <wp:docPr id="131" name="Ink 131"/>
                      <wp:cNvGraphicFramePr/>
                      <a:graphic xmlns:a="http://schemas.openxmlformats.org/drawingml/2006/main">
                        <a:graphicData uri="http://schemas.microsoft.com/office/word/2010/wordprocessingInk">
                          <w14:contentPart bwMode="auto" r:id="rId192">
                            <w14:nvContentPartPr>
                              <w14:cNvContentPartPr/>
                            </w14:nvContentPartPr>
                            <w14:xfrm>
                              <a:off x="0" y="0"/>
                              <a:ext cx="1098360" cy="560880"/>
                            </w14:xfrm>
                          </w14:contentPart>
                        </a:graphicData>
                      </a:graphic>
                    </wp:anchor>
                  </w:drawing>
                </mc:Choice>
                <mc:Fallback>
                  <w:pict>
                    <v:shape w14:anchorId="7FB557A8" id="Ink 131" o:spid="_x0000_s1026" type="#_x0000_t75" style="position:absolute;margin-left:17.75pt;margin-top:43.1pt;width:87.7pt;height:45.0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">
                      <v:imagedata r:id="rId193" o:title=""/>
                    </v:shape>
                  </w:pict>
                </mc:Fallback>
              </mc:AlternateContent>
            </w:r>
            <w:r>
              <w:rPr>
                <w:noProof/>
                <w:sz w:val="18"/>
                <w:szCs w:val="18"/>
                <w:lang w:eastAsia="en-US"/>
              </w:rPr>
              <mc:AlternateContent>
                <mc:Choice Requires="wpi">
                  <w:drawing>
                    <wp:anchor distT="0" distB="0" distL="114300" distR="114300" simplePos="0" relativeHeight="251600896" behindDoc="0" locked="0" layoutInCell="1" allowOverlap="1">
                      <wp:simplePos x="0" y="0"/>
                      <wp:positionH relativeFrom="column">
                        <wp:posOffset>416970</wp:posOffset>
                      </wp:positionH>
                      <wp:positionV relativeFrom="paragraph">
                        <wp:posOffset>104178</wp:posOffset>
                      </wp:positionV>
                      <wp:extent cx="690840" cy="886680"/>
                      <wp:effectExtent l="57150" t="38100" r="52705" b="66040"/>
                      <wp:wrapNone/>
                      <wp:docPr id="130" name="Ink 130"/>
                      <wp:cNvGraphicFramePr/>
                      <a:graphic xmlns:a="http://schemas.openxmlformats.org/drawingml/2006/main">
                        <a:graphicData uri="http://schemas.microsoft.com/office/word/2010/wordprocessingInk">
                          <w14:contentPart bwMode="auto" r:id="rId194">
                            <w14:nvContentPartPr>
                              <w14:cNvContentPartPr/>
                            </w14:nvContentPartPr>
                            <w14:xfrm>
                              <a:off x="0" y="0"/>
                              <a:ext cx="690840" cy="886680"/>
                            </w14:xfrm>
                          </w14:contentPart>
                        </a:graphicData>
                      </a:graphic>
                    </wp:anchor>
                  </w:drawing>
                </mc:Choice>
                <mc:Fallback>
                  <w:pict>
                    <v:shape w14:anchorId="0DE2EACE" id="Ink 130" o:spid="_x0000_s1026" type="#_x0000_t75" style="position:absolute;margin-left:31.7pt;margin-top:7.05pt;width:56.7pt;height:72.1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">
                      <v:imagedata r:id="rId195" o:title=""/>
                    </v:shape>
                  </w:pict>
                </mc:Fallback>
              </mc:AlternateContent>
            </w:r>
          </w:p>
        </w:tc>
      </w:tr>
      <w:tr w:rsidR="001A01A9" w:rsidRPr="001A01A9" w:rsidTr="00103A64">
        <w:trPr>
          <w:trHeight w:val="923"/>
        </w:trPr>
        <w:tc>
          <w:tcPr>
            <w:tcW w:w="2835" w:type="dxa"/>
          </w:tcPr>
          <w:p w:rsidR="001A01A9" w:rsidRPr="001A01A9" w:rsidRDefault="001A01A9" w:rsidP="001A01A9">
            <w:pPr>
              <w:rPr>
                <w:sz w:val="18"/>
                <w:szCs w:val="18"/>
              </w:rPr>
            </w:pPr>
            <w:r w:rsidRPr="001A01A9">
              <w:rPr>
                <w:sz w:val="18"/>
                <w:szCs w:val="18"/>
              </w:rPr>
              <w:t>The Game opens and the player decides whether to play Singleplayer or Multiplayer</w:t>
            </w:r>
          </w:p>
        </w:tc>
        <w:tc>
          <w:tcPr>
            <w:tcW w:w="2835" w:type="dxa"/>
          </w:tcPr>
          <w:p w:rsidR="001A01A9" w:rsidRPr="001A01A9" w:rsidRDefault="001A01A9" w:rsidP="003E1AEF">
            <w:pPr>
              <w:rPr>
                <w:sz w:val="18"/>
                <w:szCs w:val="18"/>
              </w:rPr>
            </w:pPr>
            <w:r w:rsidRPr="001A01A9">
              <w:rPr>
                <w:sz w:val="18"/>
                <w:szCs w:val="18"/>
              </w:rPr>
              <w:t>Upon selection of Singleplayer, or after the connection of devices in Multiplayer the player lands in the Game Lobby</w:t>
            </w:r>
            <w:r>
              <w:rPr>
                <w:sz w:val="18"/>
                <w:szCs w:val="18"/>
              </w:rPr>
              <w:t xml:space="preserve"> where the Host messes with Game Settings and clicks </w:t>
            </w:r>
            <w:r w:rsidR="003E1AEF">
              <w:rPr>
                <w:sz w:val="18"/>
                <w:szCs w:val="18"/>
              </w:rPr>
              <w:t>P</w:t>
            </w:r>
            <w:r>
              <w:rPr>
                <w:sz w:val="18"/>
                <w:szCs w:val="18"/>
              </w:rPr>
              <w:t>lay</w:t>
            </w:r>
          </w:p>
        </w:tc>
        <w:tc>
          <w:tcPr>
            <w:tcW w:w="2835" w:type="dxa"/>
          </w:tcPr>
          <w:p w:rsidR="003E1AEF" w:rsidRPr="003E1AEF" w:rsidRDefault="003E1AEF" w:rsidP="001A01A9">
            <w:pPr>
              <w:rPr>
                <w:sz w:val="18"/>
                <w:szCs w:val="18"/>
              </w:rPr>
            </w:pPr>
            <w:r>
              <w:rPr>
                <w:sz w:val="18"/>
                <w:szCs w:val="18"/>
              </w:rPr>
              <w:t xml:space="preserve">After a quick load, </w:t>
            </w:r>
            <w:r w:rsidR="001A01A9" w:rsidRPr="003E1AEF">
              <w:rPr>
                <w:sz w:val="18"/>
                <w:szCs w:val="18"/>
              </w:rPr>
              <w:t>The match begins and the player is launched into their selected game mode and map.</w:t>
            </w:r>
          </w:p>
        </w:tc>
      </w:tr>
      <w:tr w:rsidR="001A01A9" w:rsidRPr="001A01A9" w:rsidTr="001A01A9">
        <w:trPr>
          <w:trHeight w:val="2271"/>
        </w:trPr>
        <w:tc>
          <w:tcPr>
            <w:tcW w:w="2835" w:type="dxa"/>
          </w:tcPr>
          <w:p w:rsidR="001A01A9" w:rsidRPr="001A01A9" w:rsidRDefault="00C81E24" w:rsidP="001A01A9">
            <w:pPr>
              <w:rPr>
                <w:sz w:val="18"/>
                <w:szCs w:val="18"/>
              </w:rPr>
            </w:pPr>
            <w:r>
              <w:rPr>
                <w:noProof/>
                <w:sz w:val="18"/>
                <w:szCs w:val="18"/>
                <w:lang w:eastAsia="en-US"/>
              </w:rPr>
              <mc:AlternateContent>
                <mc:Choice Requires="wpi">
                  <w:drawing>
                    <wp:anchor distT="0" distB="0" distL="114300" distR="114300" simplePos="0" relativeHeight="251660288" behindDoc="0" locked="0" layoutInCell="1" allowOverlap="1">
                      <wp:simplePos x="0" y="0"/>
                      <wp:positionH relativeFrom="column">
                        <wp:posOffset>1147800</wp:posOffset>
                      </wp:positionH>
                      <wp:positionV relativeFrom="paragraph">
                        <wp:posOffset>927168</wp:posOffset>
                      </wp:positionV>
                      <wp:extent cx="15480" cy="2160"/>
                      <wp:effectExtent l="57150" t="57150" r="41910" b="55245"/>
                      <wp:wrapNone/>
                      <wp:docPr id="226" name="Ink 226"/>
                      <wp:cNvGraphicFramePr/>
                      <a:graphic xmlns:a="http://schemas.openxmlformats.org/drawingml/2006/main">
                        <a:graphicData uri="http://schemas.microsoft.com/office/word/2010/wordprocessingInk">
                          <w14:contentPart bwMode="auto" r:id="rId196">
                            <w14:nvContentPartPr>
                              <w14:cNvContentPartPr/>
                            </w14:nvContentPartPr>
                            <w14:xfrm>
                              <a:off x="0" y="0"/>
                              <a:ext cx="15480" cy="2160"/>
                            </w14:xfrm>
                          </w14:contentPart>
                        </a:graphicData>
                      </a:graphic>
                    </wp:anchor>
                  </w:drawing>
                </mc:Choice>
                <mc:Fallback>
                  <w:pict>
                    <v:shape w14:anchorId="25819BF9" id="Ink 226" o:spid="_x0000_s1026" type="#_x0000_t75" style="position:absolute;margin-left:89.75pt;margin-top:72.25pt;width:2.65pt;height:1.5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">
                      <v:imagedata r:id="rId197" o:title=""/>
                    </v:shape>
                  </w:pict>
                </mc:Fallback>
              </mc:AlternateContent>
            </w:r>
            <w:r>
              <w:rPr>
                <w:noProof/>
                <w:sz w:val="18"/>
                <w:szCs w:val="18"/>
                <w:lang w:eastAsia="en-US"/>
              </w:rPr>
              <mc:AlternateContent>
                <mc:Choice Requires="wpi">
                  <w:drawing>
                    <wp:anchor distT="0" distB="0" distL="114300" distR="114300" simplePos="0" relativeHeight="251659264" behindDoc="0" locked="0" layoutInCell="1" allowOverlap="1">
                      <wp:simplePos x="0" y="0"/>
                      <wp:positionH relativeFrom="column">
                        <wp:posOffset>1125840</wp:posOffset>
                      </wp:positionH>
                      <wp:positionV relativeFrom="paragraph">
                        <wp:posOffset>919248</wp:posOffset>
                      </wp:positionV>
                      <wp:extent cx="52560" cy="20160"/>
                      <wp:effectExtent l="38100" t="57150" r="43180" b="37465"/>
                      <wp:wrapNone/>
                      <wp:docPr id="225" name="Ink 225"/>
                      <wp:cNvGraphicFramePr/>
                      <a:graphic xmlns:a="http://schemas.openxmlformats.org/drawingml/2006/main">
                        <a:graphicData uri="http://schemas.microsoft.com/office/word/2010/wordprocessingInk">
                          <w14:contentPart bwMode="auto" r:id="rId198">
                            <w14:nvContentPartPr>
                              <w14:cNvContentPartPr/>
                            </w14:nvContentPartPr>
                            <w14:xfrm>
                              <a:off x="0" y="0"/>
                              <a:ext cx="52560" cy="20160"/>
                            </w14:xfrm>
                          </w14:contentPart>
                        </a:graphicData>
                      </a:graphic>
                    </wp:anchor>
                  </w:drawing>
                </mc:Choice>
                <mc:Fallback>
                  <w:pict>
                    <v:shape w14:anchorId="403ADFD0" id="Ink 225" o:spid="_x0000_s1026" type="#_x0000_t75" style="position:absolute;margin-left:88pt;margin-top:71.6pt;width:5.5pt;height:2.8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">
                      <v:imagedata r:id="rId199" o:title=""/>
                    </v:shape>
                  </w:pict>
                </mc:Fallback>
              </mc:AlternateContent>
            </w:r>
            <w:r>
              <w:rPr>
                <w:noProof/>
                <w:sz w:val="18"/>
                <w:szCs w:val="18"/>
                <w:lang w:eastAsia="en-US"/>
              </w:rPr>
              <mc:AlternateContent>
                <mc:Choice Requires="wpi">
                  <w:drawing>
                    <wp:anchor distT="0" distB="0" distL="114300" distR="114300" simplePos="0" relativeHeight="251658240" behindDoc="0" locked="0" layoutInCell="1" allowOverlap="1">
                      <wp:simplePos x="0" y="0"/>
                      <wp:positionH relativeFrom="column">
                        <wp:posOffset>1091280</wp:posOffset>
                      </wp:positionH>
                      <wp:positionV relativeFrom="paragraph">
                        <wp:posOffset>928608</wp:posOffset>
                      </wp:positionV>
                      <wp:extent cx="29520" cy="15840"/>
                      <wp:effectExtent l="38100" t="38100" r="46990" b="41910"/>
                      <wp:wrapNone/>
                      <wp:docPr id="224" name="Ink 224"/>
                      <wp:cNvGraphicFramePr/>
                      <a:graphic xmlns:a="http://schemas.openxmlformats.org/drawingml/2006/main">
                        <a:graphicData uri="http://schemas.microsoft.com/office/word/2010/wordprocessingInk">
                          <w14:contentPart bwMode="auto" r:id="rId200">
                            <w14:nvContentPartPr>
                              <w14:cNvContentPartPr/>
                            </w14:nvContentPartPr>
                            <w14:xfrm>
                              <a:off x="0" y="0"/>
                              <a:ext cx="29520" cy="15840"/>
                            </w14:xfrm>
                          </w14:contentPart>
                        </a:graphicData>
                      </a:graphic>
                    </wp:anchor>
                  </w:drawing>
                </mc:Choice>
                <mc:Fallback>
                  <w:pict>
                    <v:shape w14:anchorId="1D106E6B" id="Ink 224" o:spid="_x0000_s1026" type="#_x0000_t75" style="position:absolute;margin-left:85.4pt;margin-top:72.5pt;width:3.6pt;height:2.3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">
                      <v:imagedata r:id="rId201" o:title=""/>
                    </v:shape>
                  </w:pict>
                </mc:Fallback>
              </mc:AlternateContent>
            </w:r>
            <w:r>
              <w:rPr>
                <w:noProof/>
                <w:sz w:val="18"/>
                <w:szCs w:val="18"/>
                <w:lang w:eastAsia="en-US"/>
              </w:rPr>
              <mc:AlternateContent>
                <mc:Choice Requires="wpi">
                  <w:drawing>
                    <wp:anchor distT="0" distB="0" distL="114300" distR="114300" simplePos="0" relativeHeight="251657216" behindDoc="0" locked="0" layoutInCell="1" allowOverlap="1">
                      <wp:simplePos x="0" y="0"/>
                      <wp:positionH relativeFrom="column">
                        <wp:posOffset>1078320</wp:posOffset>
                      </wp:positionH>
                      <wp:positionV relativeFrom="paragraph">
                        <wp:posOffset>901608</wp:posOffset>
                      </wp:positionV>
                      <wp:extent cx="42840" cy="28800"/>
                      <wp:effectExtent l="38100" t="38100" r="52705" b="47625"/>
                      <wp:wrapNone/>
                      <wp:docPr id="223" name="Ink 223"/>
                      <wp:cNvGraphicFramePr/>
                      <a:graphic xmlns:a="http://schemas.openxmlformats.org/drawingml/2006/main">
                        <a:graphicData uri="http://schemas.microsoft.com/office/word/2010/wordprocessingInk">
                          <w14:contentPart bwMode="auto" r:id="rId202">
                            <w14:nvContentPartPr>
                              <w14:cNvContentPartPr/>
                            </w14:nvContentPartPr>
                            <w14:xfrm>
                              <a:off x="0" y="0"/>
                              <a:ext cx="42840" cy="28800"/>
                            </w14:xfrm>
                          </w14:contentPart>
                        </a:graphicData>
                      </a:graphic>
                    </wp:anchor>
                  </w:drawing>
                </mc:Choice>
                <mc:Fallback>
                  <w:pict>
                    <v:shape w14:anchorId="7E1B2854" id="Ink 223" o:spid="_x0000_s1026" type="#_x0000_t75" style="position:absolute;margin-left:84.3pt;margin-top:70.5pt;width:4.7pt;height:3.4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">
                      <v:imagedata r:id="rId203" o:title=""/>
                    </v:shape>
                  </w:pict>
                </mc:Fallback>
              </mc:AlternateContent>
            </w:r>
            <w:r>
              <w:rPr>
                <w:noProof/>
                <w:sz w:val="18"/>
                <w:szCs w:val="18"/>
                <w:lang w:eastAsia="en-US"/>
              </w:rPr>
              <mc:AlternateContent>
                <mc:Choice Requires="wpi">
                  <w:drawing>
                    <wp:anchor distT="0" distB="0" distL="114300" distR="114300" simplePos="0" relativeHeight="251656192" behindDoc="0" locked="0" layoutInCell="1" allowOverlap="1">
                      <wp:simplePos x="0" y="0"/>
                      <wp:positionH relativeFrom="column">
                        <wp:posOffset>1041960</wp:posOffset>
                      </wp:positionH>
                      <wp:positionV relativeFrom="paragraph">
                        <wp:posOffset>884328</wp:posOffset>
                      </wp:positionV>
                      <wp:extent cx="61560" cy="30960"/>
                      <wp:effectExtent l="38100" t="38100" r="53340" b="45720"/>
                      <wp:wrapNone/>
                      <wp:docPr id="222" name="Ink 222"/>
                      <wp:cNvGraphicFramePr/>
                      <a:graphic xmlns:a="http://schemas.openxmlformats.org/drawingml/2006/main">
                        <a:graphicData uri="http://schemas.microsoft.com/office/word/2010/wordprocessingInk">
                          <w14:contentPart bwMode="auto" r:id="rId204">
                            <w14:nvContentPartPr>
                              <w14:cNvContentPartPr/>
                            </w14:nvContentPartPr>
                            <w14:xfrm>
                              <a:off x="0" y="0"/>
                              <a:ext cx="61560" cy="30960"/>
                            </w14:xfrm>
                          </w14:contentPart>
                        </a:graphicData>
                      </a:graphic>
                    </wp:anchor>
                  </w:drawing>
                </mc:Choice>
                <mc:Fallback>
                  <w:pict>
                    <v:shape w14:anchorId="1F04F2D0" id="Ink 222" o:spid="_x0000_s1026" type="#_x0000_t75" style="position:absolute;margin-left:81.3pt;margin-top:69.05pt;width:6.45pt;height:3.6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">
                      <v:imagedata r:id="rId205" o:title=""/>
                    </v:shape>
                  </w:pict>
                </mc:Fallback>
              </mc:AlternateContent>
            </w:r>
            <w:r>
              <w:rPr>
                <w:noProof/>
                <w:sz w:val="18"/>
                <w:szCs w:val="18"/>
                <w:lang w:eastAsia="en-US"/>
              </w:rPr>
              <mc:AlternateContent>
                <mc:Choice Requires="wpi">
                  <w:drawing>
                    <wp:anchor distT="0" distB="0" distL="114300" distR="114300" simplePos="0" relativeHeight="251655168" behindDoc="0" locked="0" layoutInCell="1" allowOverlap="1">
                      <wp:simplePos x="0" y="0"/>
                      <wp:positionH relativeFrom="column">
                        <wp:posOffset>1045920</wp:posOffset>
                      </wp:positionH>
                      <wp:positionV relativeFrom="paragraph">
                        <wp:posOffset>871368</wp:posOffset>
                      </wp:positionV>
                      <wp:extent cx="33840" cy="43560"/>
                      <wp:effectExtent l="19050" t="57150" r="42545" b="52070"/>
                      <wp:wrapNone/>
                      <wp:docPr id="221" name="Ink 221"/>
                      <wp:cNvGraphicFramePr/>
                      <a:graphic xmlns:a="http://schemas.openxmlformats.org/drawingml/2006/main">
                        <a:graphicData uri="http://schemas.microsoft.com/office/word/2010/wordprocessingInk">
                          <w14:contentPart bwMode="auto" r:id="rId206">
                            <w14:nvContentPartPr>
                              <w14:cNvContentPartPr/>
                            </w14:nvContentPartPr>
                            <w14:xfrm>
                              <a:off x="0" y="0"/>
                              <a:ext cx="33840" cy="43560"/>
                            </w14:xfrm>
                          </w14:contentPart>
                        </a:graphicData>
                      </a:graphic>
                    </wp:anchor>
                  </w:drawing>
                </mc:Choice>
                <mc:Fallback>
                  <w:pict>
                    <v:shape w14:anchorId="2C858239" id="Ink 221" o:spid="_x0000_s1026" type="#_x0000_t75" style="position:absolute;margin-left:81.85pt;margin-top:67.7pt;width:4.1pt;height:5.3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">
                      <v:imagedata r:id="rId207" o:title=""/>
                    </v:shape>
                  </w:pict>
                </mc:Fallback>
              </mc:AlternateContent>
            </w:r>
            <w:r>
              <w:rPr>
                <w:noProof/>
                <w:sz w:val="18"/>
                <w:szCs w:val="18"/>
                <w:lang w:eastAsia="en-US"/>
              </w:rPr>
              <mc:AlternateContent>
                <mc:Choice Requires="wpi">
                  <w:drawing>
                    <wp:anchor distT="0" distB="0" distL="114300" distR="114300" simplePos="0" relativeHeight="251654144" behindDoc="0" locked="0" layoutInCell="1" allowOverlap="1">
                      <wp:simplePos x="0" y="0"/>
                      <wp:positionH relativeFrom="column">
                        <wp:posOffset>954120</wp:posOffset>
                      </wp:positionH>
                      <wp:positionV relativeFrom="paragraph">
                        <wp:posOffset>829968</wp:posOffset>
                      </wp:positionV>
                      <wp:extent cx="158400" cy="10440"/>
                      <wp:effectExtent l="38100" t="57150" r="51435" b="46990"/>
                      <wp:wrapNone/>
                      <wp:docPr id="220" name="Ink 220"/>
                      <wp:cNvGraphicFramePr/>
                      <a:graphic xmlns:a="http://schemas.openxmlformats.org/drawingml/2006/main">
                        <a:graphicData uri="http://schemas.microsoft.com/office/word/2010/wordprocessingInk">
                          <w14:contentPart bwMode="auto" r:id="rId208">
                            <w14:nvContentPartPr>
                              <w14:cNvContentPartPr/>
                            </w14:nvContentPartPr>
                            <w14:xfrm>
                              <a:off x="0" y="0"/>
                              <a:ext cx="158400" cy="10440"/>
                            </w14:xfrm>
                          </w14:contentPart>
                        </a:graphicData>
                      </a:graphic>
                    </wp:anchor>
                  </w:drawing>
                </mc:Choice>
                <mc:Fallback>
                  <w:pict>
                    <v:shape w14:anchorId="4C91A8C0" id="Ink 220" o:spid="_x0000_s1026" type="#_x0000_t75" style="position:absolute;margin-left:74.5pt;margin-top:64.65pt;width:13.5pt;height:2.1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">
                      <v:imagedata r:id="rId209" o:title=""/>
                    </v:shape>
                  </w:pict>
                </mc:Fallback>
              </mc:AlternateContent>
            </w:r>
            <w:r>
              <w:rPr>
                <w:noProof/>
                <w:sz w:val="18"/>
                <w:szCs w:val="18"/>
                <w:lang w:eastAsia="en-US"/>
              </w:rPr>
              <mc:AlternateContent>
                <mc:Choice Requires="wpi">
                  <w:drawing>
                    <wp:anchor distT="0" distB="0" distL="114300" distR="114300" simplePos="0" relativeHeight="251653120" behindDoc="0" locked="0" layoutInCell="1" allowOverlap="1">
                      <wp:simplePos x="0" y="0"/>
                      <wp:positionH relativeFrom="column">
                        <wp:posOffset>1004160</wp:posOffset>
                      </wp:positionH>
                      <wp:positionV relativeFrom="paragraph">
                        <wp:posOffset>797208</wp:posOffset>
                      </wp:positionV>
                      <wp:extent cx="115200" cy="21240"/>
                      <wp:effectExtent l="57150" t="38100" r="56515" b="55245"/>
                      <wp:wrapNone/>
                      <wp:docPr id="219" name="Ink 219"/>
                      <wp:cNvGraphicFramePr/>
                      <a:graphic xmlns:a="http://schemas.openxmlformats.org/drawingml/2006/main">
                        <a:graphicData uri="http://schemas.microsoft.com/office/word/2010/wordprocessingInk">
                          <w14:contentPart bwMode="auto" r:id="rId210">
                            <w14:nvContentPartPr>
                              <w14:cNvContentPartPr/>
                            </w14:nvContentPartPr>
                            <w14:xfrm>
                              <a:off x="0" y="0"/>
                              <a:ext cx="115200" cy="21240"/>
                            </w14:xfrm>
                          </w14:contentPart>
                        </a:graphicData>
                      </a:graphic>
                    </wp:anchor>
                  </w:drawing>
                </mc:Choice>
                <mc:Fallback>
                  <w:pict>
                    <v:shape w14:anchorId="63FD8099" id="Ink 219" o:spid="_x0000_s1026" type="#_x0000_t75" style="position:absolute;margin-left:78.4pt;margin-top:61.85pt;width:10.5pt;height:3.4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">
                      <v:imagedata r:id="rId211" o:title=""/>
                    </v:shape>
                  </w:pict>
                </mc:Fallback>
              </mc:AlternateContent>
            </w:r>
            <w:r>
              <w:rPr>
                <w:noProof/>
                <w:sz w:val="18"/>
                <w:szCs w:val="18"/>
                <w:lang w:eastAsia="en-US"/>
              </w:rPr>
              <mc:AlternateContent>
                <mc:Choice Requires="wpi">
                  <w:drawing>
                    <wp:anchor distT="0" distB="0" distL="114300" distR="114300" simplePos="0" relativeHeight="251652096" behindDoc="0" locked="0" layoutInCell="1" allowOverlap="1">
                      <wp:simplePos x="0" y="0"/>
                      <wp:positionH relativeFrom="column">
                        <wp:posOffset>968880</wp:posOffset>
                      </wp:positionH>
                      <wp:positionV relativeFrom="paragraph">
                        <wp:posOffset>860208</wp:posOffset>
                      </wp:positionV>
                      <wp:extent cx="55440" cy="49320"/>
                      <wp:effectExtent l="38100" t="38100" r="40005" b="46355"/>
                      <wp:wrapNone/>
                      <wp:docPr id="218" name="Ink 218"/>
                      <wp:cNvGraphicFramePr/>
                      <a:graphic xmlns:a="http://schemas.openxmlformats.org/drawingml/2006/main">
                        <a:graphicData uri="http://schemas.microsoft.com/office/word/2010/wordprocessingInk">
                          <w14:contentPart bwMode="auto" r:id="rId212">
                            <w14:nvContentPartPr>
                              <w14:cNvContentPartPr/>
                            </w14:nvContentPartPr>
                            <w14:xfrm>
                              <a:off x="0" y="0"/>
                              <a:ext cx="55440" cy="49320"/>
                            </w14:xfrm>
                          </w14:contentPart>
                        </a:graphicData>
                      </a:graphic>
                    </wp:anchor>
                  </w:drawing>
                </mc:Choice>
                <mc:Fallback>
                  <w:pict>
                    <v:shape w14:anchorId="1D3AAB2E" id="Ink 218" o:spid="_x0000_s1026" type="#_x0000_t75" style="position:absolute;margin-left:75.65pt;margin-top:67.3pt;width:5.45pt;height:4.9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">
                      <v:imagedata r:id="rId213" o:title=""/>
                    </v:shape>
                  </w:pict>
                </mc:Fallback>
              </mc:AlternateContent>
            </w:r>
            <w:r>
              <w:rPr>
                <w:noProof/>
                <w:sz w:val="18"/>
                <w:szCs w:val="18"/>
                <w:lang w:eastAsia="en-US"/>
              </w:rPr>
              <mc:AlternateContent>
                <mc:Choice Requires="wpi">
                  <w:drawing>
                    <wp:anchor distT="0" distB="0" distL="114300" distR="114300" simplePos="0" relativeHeight="251651072" behindDoc="0" locked="0" layoutInCell="1" allowOverlap="1">
                      <wp:simplePos x="0" y="0"/>
                      <wp:positionH relativeFrom="column">
                        <wp:posOffset>950880</wp:posOffset>
                      </wp:positionH>
                      <wp:positionV relativeFrom="paragraph">
                        <wp:posOffset>859848</wp:posOffset>
                      </wp:positionV>
                      <wp:extent cx="44640" cy="34560"/>
                      <wp:effectExtent l="57150" t="38100" r="50800" b="41910"/>
                      <wp:wrapNone/>
                      <wp:docPr id="217" name="Ink 217"/>
                      <wp:cNvGraphicFramePr/>
                      <a:graphic xmlns:a="http://schemas.openxmlformats.org/drawingml/2006/main">
                        <a:graphicData uri="http://schemas.microsoft.com/office/word/2010/wordprocessingInk">
                          <w14:contentPart bwMode="auto" r:id="rId214">
                            <w14:nvContentPartPr>
                              <w14:cNvContentPartPr/>
                            </w14:nvContentPartPr>
                            <w14:xfrm>
                              <a:off x="0" y="0"/>
                              <a:ext cx="44640" cy="34560"/>
                            </w14:xfrm>
                          </w14:contentPart>
                        </a:graphicData>
                      </a:graphic>
                    </wp:anchor>
                  </w:drawing>
                </mc:Choice>
                <mc:Fallback>
                  <w:pict>
                    <v:shape w14:anchorId="03EFDA21" id="Ink 217" o:spid="_x0000_s1026" type="#_x0000_t75" style="position:absolute;margin-left:74.15pt;margin-top:66.95pt;width:4.75pt;height:4.1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">
                      <v:imagedata r:id="rId215" o:title=""/>
                    </v:shape>
                  </w:pict>
                </mc:Fallback>
              </mc:AlternateContent>
            </w:r>
            <w:r>
              <w:rPr>
                <w:noProof/>
                <w:sz w:val="18"/>
                <w:szCs w:val="18"/>
                <w:lang w:eastAsia="en-US"/>
              </w:rPr>
              <mc:AlternateContent>
                <mc:Choice Requires="wpi">
                  <w:drawing>
                    <wp:anchor distT="0" distB="0" distL="114300" distR="114300" simplePos="0" relativeHeight="251650048" behindDoc="0" locked="0" layoutInCell="1" allowOverlap="1">
                      <wp:simplePos x="0" y="0"/>
                      <wp:positionH relativeFrom="column">
                        <wp:posOffset>1113960</wp:posOffset>
                      </wp:positionH>
                      <wp:positionV relativeFrom="paragraph">
                        <wp:posOffset>921408</wp:posOffset>
                      </wp:positionV>
                      <wp:extent cx="42120" cy="35280"/>
                      <wp:effectExtent l="38100" t="38100" r="34290" b="41275"/>
                      <wp:wrapNone/>
                      <wp:docPr id="216" name="Ink 216"/>
                      <wp:cNvGraphicFramePr/>
                      <a:graphic xmlns:a="http://schemas.openxmlformats.org/drawingml/2006/main">
                        <a:graphicData uri="http://schemas.microsoft.com/office/word/2010/wordprocessingInk">
                          <w14:contentPart bwMode="auto" r:id="rId216">
                            <w14:nvContentPartPr>
                              <w14:cNvContentPartPr/>
                            </w14:nvContentPartPr>
                            <w14:xfrm>
                              <a:off x="0" y="0"/>
                              <a:ext cx="42120" cy="35280"/>
                            </w14:xfrm>
                          </w14:contentPart>
                        </a:graphicData>
                      </a:graphic>
                    </wp:anchor>
                  </w:drawing>
                </mc:Choice>
                <mc:Fallback>
                  <w:pict>
                    <v:shape w14:anchorId="64D57737" id="Ink 216" o:spid="_x0000_s1026" type="#_x0000_t75" style="position:absolute;margin-left:87.2pt;margin-top:72.05pt;width:4.25pt;height:3.9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">
                      <v:imagedata r:id="rId217" o:title=""/>
                    </v:shape>
                  </w:pict>
                </mc:Fallback>
              </mc:AlternateContent>
            </w:r>
            <w:r>
              <w:rPr>
                <w:noProof/>
                <w:sz w:val="18"/>
                <w:szCs w:val="18"/>
                <w:lang w:eastAsia="en-US"/>
              </w:rPr>
              <mc:AlternateContent>
                <mc:Choice Requires="wpi">
                  <w:drawing>
                    <wp:anchor distT="0" distB="0" distL="114300" distR="114300" simplePos="0" relativeHeight="251649024" behindDoc="0" locked="0" layoutInCell="1" allowOverlap="1">
                      <wp:simplePos x="0" y="0"/>
                      <wp:positionH relativeFrom="column">
                        <wp:posOffset>1092000</wp:posOffset>
                      </wp:positionH>
                      <wp:positionV relativeFrom="paragraph">
                        <wp:posOffset>901608</wp:posOffset>
                      </wp:positionV>
                      <wp:extent cx="67320" cy="20520"/>
                      <wp:effectExtent l="38100" t="38100" r="46990" b="36830"/>
                      <wp:wrapNone/>
                      <wp:docPr id="215" name="Ink 215"/>
                      <wp:cNvGraphicFramePr/>
                      <a:graphic xmlns:a="http://schemas.openxmlformats.org/drawingml/2006/main">
                        <a:graphicData uri="http://schemas.microsoft.com/office/word/2010/wordprocessingInk">
                          <w14:contentPart bwMode="auto" r:id="rId218">
                            <w14:nvContentPartPr>
                              <w14:cNvContentPartPr/>
                            </w14:nvContentPartPr>
                            <w14:xfrm>
                              <a:off x="0" y="0"/>
                              <a:ext cx="67320" cy="20520"/>
                            </w14:xfrm>
                          </w14:contentPart>
                        </a:graphicData>
                      </a:graphic>
                    </wp:anchor>
                  </w:drawing>
                </mc:Choice>
                <mc:Fallback>
                  <w:pict>
                    <v:shape w14:anchorId="206B8C50" id="Ink 215" o:spid="_x0000_s1026" type="#_x0000_t75" style="position:absolute;margin-left:85.6pt;margin-top:70.5pt;width:6.15pt;height:2.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">
                      <v:imagedata r:id="rId219" o:title=""/>
                    </v:shape>
                  </w:pict>
                </mc:Fallback>
              </mc:AlternateContent>
            </w:r>
            <w:r>
              <w:rPr>
                <w:noProof/>
                <w:sz w:val="18"/>
                <w:szCs w:val="18"/>
                <w:lang w:eastAsia="en-US"/>
              </w:rPr>
              <mc:AlternateContent>
                <mc:Choice Requires="wpi">
                  <w:drawing>
                    <wp:anchor distT="0" distB="0" distL="114300" distR="114300" simplePos="0" relativeHeight="251648000" behindDoc="0" locked="0" layoutInCell="1" allowOverlap="1">
                      <wp:simplePos x="0" y="0"/>
                      <wp:positionH relativeFrom="column">
                        <wp:posOffset>1044480</wp:posOffset>
                      </wp:positionH>
                      <wp:positionV relativeFrom="paragraph">
                        <wp:posOffset>907008</wp:posOffset>
                      </wp:positionV>
                      <wp:extent cx="113400" cy="38880"/>
                      <wp:effectExtent l="38100" t="38100" r="39370" b="37465"/>
                      <wp:wrapNone/>
                      <wp:docPr id="214" name="Ink 214"/>
                      <wp:cNvGraphicFramePr/>
                      <a:graphic xmlns:a="http://schemas.openxmlformats.org/drawingml/2006/main">
                        <a:graphicData uri="http://schemas.microsoft.com/office/word/2010/wordprocessingInk">
                          <w14:contentPart bwMode="auto" r:id="rId220">
                            <w14:nvContentPartPr>
                              <w14:cNvContentPartPr/>
                            </w14:nvContentPartPr>
                            <w14:xfrm>
                              <a:off x="0" y="0"/>
                              <a:ext cx="113400" cy="38880"/>
                            </w14:xfrm>
                          </w14:contentPart>
                        </a:graphicData>
                      </a:graphic>
                    </wp:anchor>
                  </w:drawing>
                </mc:Choice>
                <mc:Fallback>
                  <w:pict>
                    <v:shape w14:anchorId="6CBAA3D0" id="Ink 214" o:spid="_x0000_s1026" type="#_x0000_t75" style="position:absolute;margin-left:81.75pt;margin-top:70.9pt;width:9.65pt;height:4.2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">
                      <v:imagedata r:id="rId221" o:title=""/>
                    </v:shape>
                  </w:pict>
                </mc:Fallback>
              </mc:AlternateContent>
            </w:r>
            <w:r>
              <w:rPr>
                <w:noProof/>
                <w:sz w:val="18"/>
                <w:szCs w:val="18"/>
                <w:lang w:eastAsia="en-US"/>
              </w:rPr>
              <mc:AlternateContent>
                <mc:Choice Requires="wpi">
                  <w:drawing>
                    <wp:anchor distT="0" distB="0" distL="114300" distR="114300" simplePos="0" relativeHeight="251646976" behindDoc="0" locked="0" layoutInCell="1" allowOverlap="1">
                      <wp:simplePos x="0" y="0"/>
                      <wp:positionH relativeFrom="column">
                        <wp:posOffset>1044840</wp:posOffset>
                      </wp:positionH>
                      <wp:positionV relativeFrom="paragraph">
                        <wp:posOffset>892248</wp:posOffset>
                      </wp:positionV>
                      <wp:extent cx="66240" cy="34200"/>
                      <wp:effectExtent l="38100" t="38100" r="48260" b="42545"/>
                      <wp:wrapNone/>
                      <wp:docPr id="213" name="Ink 213"/>
                      <wp:cNvGraphicFramePr/>
                      <a:graphic xmlns:a="http://schemas.openxmlformats.org/drawingml/2006/main">
                        <a:graphicData uri="http://schemas.microsoft.com/office/word/2010/wordprocessingInk">
                          <w14:contentPart bwMode="auto" r:id="rId222">
                            <w14:nvContentPartPr>
                              <w14:cNvContentPartPr/>
                            </w14:nvContentPartPr>
                            <w14:xfrm>
                              <a:off x="0" y="0"/>
                              <a:ext cx="66240" cy="34200"/>
                            </w14:xfrm>
                          </w14:contentPart>
                        </a:graphicData>
                      </a:graphic>
                    </wp:anchor>
                  </w:drawing>
                </mc:Choice>
                <mc:Fallback>
                  <w:pict>
                    <v:shape w14:anchorId="05C468ED" id="Ink 213" o:spid="_x0000_s1026" type="#_x0000_t75" style="position:absolute;margin-left:81.8pt;margin-top:69.9pt;width:5.95pt;height:3.6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">
                      <v:imagedata r:id="rId223" o:title=""/>
                    </v:shape>
                  </w:pict>
                </mc:Fallback>
              </mc:AlternateContent>
            </w:r>
            <w:r>
              <w:rPr>
                <w:noProof/>
                <w:sz w:val="18"/>
                <w:szCs w:val="18"/>
                <w:lang w:eastAsia="en-US"/>
              </w:rPr>
              <mc:AlternateContent>
                <mc:Choice Requires="wpi">
                  <w:drawing>
                    <wp:anchor distT="0" distB="0" distL="114300" distR="114300" simplePos="0" relativeHeight="251645952" behindDoc="0" locked="0" layoutInCell="1" allowOverlap="1">
                      <wp:simplePos x="0" y="0"/>
                      <wp:positionH relativeFrom="column">
                        <wp:posOffset>1032960</wp:posOffset>
                      </wp:positionH>
                      <wp:positionV relativeFrom="paragraph">
                        <wp:posOffset>865608</wp:posOffset>
                      </wp:positionV>
                      <wp:extent cx="35640" cy="37080"/>
                      <wp:effectExtent l="38100" t="38100" r="40640" b="39370"/>
                      <wp:wrapNone/>
                      <wp:docPr id="212" name="Ink 212"/>
                      <wp:cNvGraphicFramePr/>
                      <a:graphic xmlns:a="http://schemas.openxmlformats.org/drawingml/2006/main">
                        <a:graphicData uri="http://schemas.microsoft.com/office/word/2010/wordprocessingInk">
                          <w14:contentPart bwMode="auto" r:id="rId224">
                            <w14:nvContentPartPr>
                              <w14:cNvContentPartPr/>
                            </w14:nvContentPartPr>
                            <w14:xfrm>
                              <a:off x="0" y="0"/>
                              <a:ext cx="35640" cy="37080"/>
                            </w14:xfrm>
                          </w14:contentPart>
                        </a:graphicData>
                      </a:graphic>
                    </wp:anchor>
                  </w:drawing>
                </mc:Choice>
                <mc:Fallback>
                  <w:pict>
                    <v:shape w14:anchorId="4CBCFC21" id="Ink 212" o:spid="_x0000_s1026" type="#_x0000_t75" style="position:absolute;margin-left:81.05pt;margin-top:67.75pt;width:3.3pt;height:3.7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">
                      <v:imagedata r:id="rId225" o:title=""/>
                    </v:shape>
                  </w:pict>
                </mc:Fallback>
              </mc:AlternateContent>
            </w:r>
            <w:r>
              <w:rPr>
                <w:noProof/>
                <w:sz w:val="18"/>
                <w:szCs w:val="18"/>
                <w:lang w:eastAsia="en-US"/>
              </w:rPr>
              <mc:AlternateContent>
                <mc:Choice Requires="wpi">
                  <w:drawing>
                    <wp:anchor distT="0" distB="0" distL="114300" distR="114300" simplePos="0" relativeHeight="251644928" behindDoc="0" locked="0" layoutInCell="1" allowOverlap="1">
                      <wp:simplePos x="0" y="0"/>
                      <wp:positionH relativeFrom="column">
                        <wp:posOffset>1070040</wp:posOffset>
                      </wp:positionH>
                      <wp:positionV relativeFrom="paragraph">
                        <wp:posOffset>858408</wp:posOffset>
                      </wp:positionV>
                      <wp:extent cx="33120" cy="57240"/>
                      <wp:effectExtent l="38100" t="38100" r="43180" b="38100"/>
                      <wp:wrapNone/>
                      <wp:docPr id="211" name="Ink 211"/>
                      <wp:cNvGraphicFramePr/>
                      <a:graphic xmlns:a="http://schemas.openxmlformats.org/drawingml/2006/main">
                        <a:graphicData uri="http://schemas.microsoft.com/office/word/2010/wordprocessingInk">
                          <w14:contentPart bwMode="auto" r:id="rId226">
                            <w14:nvContentPartPr>
                              <w14:cNvContentPartPr/>
                            </w14:nvContentPartPr>
                            <w14:xfrm>
                              <a:off x="0" y="0"/>
                              <a:ext cx="33120" cy="57240"/>
                            </w14:xfrm>
                          </w14:contentPart>
                        </a:graphicData>
                      </a:graphic>
                    </wp:anchor>
                  </w:drawing>
                </mc:Choice>
                <mc:Fallback>
                  <w:pict>
                    <v:shape w14:anchorId="5323D2D4" id="Ink 211" o:spid="_x0000_s1026" type="#_x0000_t75" style="position:absolute;margin-left:83.65pt;margin-top:67.1pt;width:3.55pt;height:5.4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">
                      <v:imagedata r:id="rId227" o:title=""/>
                    </v:shape>
                  </w:pict>
                </mc:Fallback>
              </mc:AlternateContent>
            </w:r>
            <w:r>
              <w:rPr>
                <w:noProof/>
                <w:sz w:val="18"/>
                <w:szCs w:val="18"/>
                <w:lang w:eastAsia="en-US"/>
              </w:rPr>
              <mc:AlternateContent>
                <mc:Choice Requires="wpi">
                  <w:drawing>
                    <wp:anchor distT="0" distB="0" distL="114300" distR="114300" simplePos="0" relativeHeight="251643904" behindDoc="0" locked="0" layoutInCell="1" allowOverlap="1">
                      <wp:simplePos x="0" y="0"/>
                      <wp:positionH relativeFrom="column">
                        <wp:posOffset>1071120</wp:posOffset>
                      </wp:positionH>
                      <wp:positionV relativeFrom="paragraph">
                        <wp:posOffset>858048</wp:posOffset>
                      </wp:positionV>
                      <wp:extent cx="1440" cy="360"/>
                      <wp:effectExtent l="38100" t="38100" r="36830" b="38100"/>
                      <wp:wrapNone/>
                      <wp:docPr id="210" name="Ink 210"/>
                      <wp:cNvGraphicFramePr/>
                      <a:graphic xmlns:a="http://schemas.openxmlformats.org/drawingml/2006/main">
                        <a:graphicData uri="http://schemas.microsoft.com/office/word/2010/wordprocessingInk">
                          <w14:contentPart bwMode="auto" r:id="rId228">
                            <w14:nvContentPartPr>
                              <w14:cNvContentPartPr/>
                            </w14:nvContentPartPr>
                            <w14:xfrm>
                              <a:off x="0" y="0"/>
                              <a:ext cx="1440" cy="360"/>
                            </w14:xfrm>
                          </w14:contentPart>
                        </a:graphicData>
                      </a:graphic>
                    </wp:anchor>
                  </w:drawing>
                </mc:Choice>
                <mc:Fallback>
                  <w:pict>
                    <v:shape w14:anchorId="2065A557" id="Ink 210" o:spid="_x0000_s1026" type="#_x0000_t75" style="position:absolute;margin-left:84.15pt;margin-top:67.35pt;width:.5pt;height:.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">
                      <v:imagedata r:id="rId229" o:title=""/>
                    </v:shape>
                  </w:pict>
                </mc:Fallback>
              </mc:AlternateContent>
            </w:r>
            <w:r>
              <w:rPr>
                <w:noProof/>
                <w:sz w:val="18"/>
                <w:szCs w:val="18"/>
                <w:lang w:eastAsia="en-US"/>
              </w:rPr>
              <mc:AlternateContent>
                <mc:Choice Requires="wpi">
                  <w:drawing>
                    <wp:anchor distT="0" distB="0" distL="114300" distR="114300" simplePos="0" relativeHeight="251642880" behindDoc="0" locked="0" layoutInCell="1" allowOverlap="1">
                      <wp:simplePos x="0" y="0"/>
                      <wp:positionH relativeFrom="column">
                        <wp:posOffset>1236720</wp:posOffset>
                      </wp:positionH>
                      <wp:positionV relativeFrom="paragraph">
                        <wp:posOffset>813048</wp:posOffset>
                      </wp:positionV>
                      <wp:extent cx="7920" cy="2520"/>
                      <wp:effectExtent l="19050" t="19050" r="49530" b="55245"/>
                      <wp:wrapNone/>
                      <wp:docPr id="209" name="Ink 209"/>
                      <wp:cNvGraphicFramePr/>
                      <a:graphic xmlns:a="http://schemas.openxmlformats.org/drawingml/2006/main">
                        <a:graphicData uri="http://schemas.microsoft.com/office/word/2010/wordprocessingInk">
                          <w14:contentPart bwMode="auto" r:id="rId230">
                            <w14:nvContentPartPr>
                              <w14:cNvContentPartPr/>
                            </w14:nvContentPartPr>
                            <w14:xfrm>
                              <a:off x="0" y="0"/>
                              <a:ext cx="7920" cy="2520"/>
                            </w14:xfrm>
                          </w14:contentPart>
                        </a:graphicData>
                      </a:graphic>
                    </wp:anchor>
                  </w:drawing>
                </mc:Choice>
                <mc:Fallback>
                  <w:pict>
                    <v:shape w14:anchorId="374EA9B3" id="Ink 209" o:spid="_x0000_s1026" type="#_x0000_t75" style="position:absolute;margin-left:96.8pt;margin-top:63.15pt;width:1.45pt;height:2.0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">
                      <v:imagedata r:id="rId231" o:title=""/>
                    </v:shape>
                  </w:pict>
                </mc:Fallback>
              </mc:AlternateContent>
            </w:r>
            <w:r>
              <w:rPr>
                <w:noProof/>
                <w:sz w:val="18"/>
                <w:szCs w:val="18"/>
                <w:lang w:eastAsia="en-US"/>
              </w:rPr>
              <mc:AlternateContent>
                <mc:Choice Requires="wpi">
                  <w:drawing>
                    <wp:anchor distT="0" distB="0" distL="114300" distR="114300" simplePos="0" relativeHeight="251641856" behindDoc="0" locked="0" layoutInCell="1" allowOverlap="1">
                      <wp:simplePos x="0" y="0"/>
                      <wp:positionH relativeFrom="column">
                        <wp:posOffset>1189200</wp:posOffset>
                      </wp:positionH>
                      <wp:positionV relativeFrom="paragraph">
                        <wp:posOffset>804408</wp:posOffset>
                      </wp:positionV>
                      <wp:extent cx="50400" cy="22320"/>
                      <wp:effectExtent l="57150" t="38100" r="45085" b="53975"/>
                      <wp:wrapNone/>
                      <wp:docPr id="208" name="Ink 208"/>
                      <wp:cNvGraphicFramePr/>
                      <a:graphic xmlns:a="http://schemas.openxmlformats.org/drawingml/2006/main">
                        <a:graphicData uri="http://schemas.microsoft.com/office/word/2010/wordprocessingInk">
                          <w14:contentPart bwMode="auto" r:id="rId232">
                            <w14:nvContentPartPr>
                              <w14:cNvContentPartPr/>
                            </w14:nvContentPartPr>
                            <w14:xfrm>
                              <a:off x="0" y="0"/>
                              <a:ext cx="50400" cy="22320"/>
                            </w14:xfrm>
                          </w14:contentPart>
                        </a:graphicData>
                      </a:graphic>
                    </wp:anchor>
                  </w:drawing>
                </mc:Choice>
                <mc:Fallback>
                  <w:pict>
                    <v:shape w14:anchorId="13BE57E8" id="Ink 208" o:spid="_x0000_s1026" type="#_x0000_t75" style="position:absolute;margin-left:92.85pt;margin-top:62.75pt;width:5.15pt;height:3.1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">
                      <v:imagedata r:id="rId233" o:title=""/>
                    </v:shape>
                  </w:pict>
                </mc:Fallback>
              </mc:AlternateContent>
            </w:r>
            <w:r>
              <w:rPr>
                <w:noProof/>
                <w:sz w:val="18"/>
                <w:szCs w:val="18"/>
                <w:lang w:eastAsia="en-US"/>
              </w:rPr>
              <mc:AlternateContent>
                <mc:Choice Requires="wpi">
                  <w:drawing>
                    <wp:anchor distT="0" distB="0" distL="114300" distR="114300" simplePos="0" relativeHeight="251640832" behindDoc="0" locked="0" layoutInCell="1" allowOverlap="1">
                      <wp:simplePos x="0" y="0"/>
                      <wp:positionH relativeFrom="column">
                        <wp:posOffset>1202520</wp:posOffset>
                      </wp:positionH>
                      <wp:positionV relativeFrom="paragraph">
                        <wp:posOffset>790728</wp:posOffset>
                      </wp:positionV>
                      <wp:extent cx="33480" cy="28800"/>
                      <wp:effectExtent l="38100" t="38100" r="43180" b="47625"/>
                      <wp:wrapNone/>
                      <wp:docPr id="207" name="Ink 207"/>
                      <wp:cNvGraphicFramePr/>
                      <a:graphic xmlns:a="http://schemas.openxmlformats.org/drawingml/2006/main">
                        <a:graphicData uri="http://schemas.microsoft.com/office/word/2010/wordprocessingInk">
                          <w14:contentPart bwMode="auto" r:id="rId234">
                            <w14:nvContentPartPr>
                              <w14:cNvContentPartPr/>
                            </w14:nvContentPartPr>
                            <w14:xfrm>
                              <a:off x="0" y="0"/>
                              <a:ext cx="33480" cy="28800"/>
                            </w14:xfrm>
                          </w14:contentPart>
                        </a:graphicData>
                      </a:graphic>
                    </wp:anchor>
                  </w:drawing>
                </mc:Choice>
                <mc:Fallback>
                  <w:pict>
                    <v:shape w14:anchorId="37D11010" id="Ink 207" o:spid="_x0000_s1026" type="#_x0000_t75" style="position:absolute;margin-left:94.15pt;margin-top:61.35pt;width:3.75pt;height:3.6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">
                      <v:imagedata r:id="rId235" o:title=""/>
                    </v:shape>
                  </w:pict>
                </mc:Fallback>
              </mc:AlternateContent>
            </w:r>
            <w:r>
              <w:rPr>
                <w:noProof/>
                <w:sz w:val="18"/>
                <w:szCs w:val="18"/>
                <w:lang w:eastAsia="en-US"/>
              </w:rPr>
              <mc:AlternateContent>
                <mc:Choice Requires="wpi">
                  <w:drawing>
                    <wp:anchor distT="0" distB="0" distL="114300" distR="114300" simplePos="0" relativeHeight="251639808" behindDoc="0" locked="0" layoutInCell="1" allowOverlap="1">
                      <wp:simplePos x="0" y="0"/>
                      <wp:positionH relativeFrom="column">
                        <wp:posOffset>1242480</wp:posOffset>
                      </wp:positionH>
                      <wp:positionV relativeFrom="paragraph">
                        <wp:posOffset>810168</wp:posOffset>
                      </wp:positionV>
                      <wp:extent cx="23760" cy="7560"/>
                      <wp:effectExtent l="38100" t="57150" r="52705" b="50165"/>
                      <wp:wrapNone/>
                      <wp:docPr id="206" name="Ink 206"/>
                      <wp:cNvGraphicFramePr/>
                      <a:graphic xmlns:a="http://schemas.openxmlformats.org/drawingml/2006/main">
                        <a:graphicData uri="http://schemas.microsoft.com/office/word/2010/wordprocessingInk">
                          <w14:contentPart bwMode="auto" r:id="rId236">
                            <w14:nvContentPartPr>
                              <w14:cNvContentPartPr/>
                            </w14:nvContentPartPr>
                            <w14:xfrm>
                              <a:off x="0" y="0"/>
                              <a:ext cx="23760" cy="7560"/>
                            </w14:xfrm>
                          </w14:contentPart>
                        </a:graphicData>
                      </a:graphic>
                    </wp:anchor>
                  </w:drawing>
                </mc:Choice>
                <mc:Fallback>
                  <w:pict>
                    <v:shape w14:anchorId="472167F0" id="Ink 206" o:spid="_x0000_s1026" type="#_x0000_t75" style="position:absolute;margin-left:97.25pt;margin-top:62.9pt;width:3pt;height:2.2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">
                      <v:imagedata r:id="rId237" o:title=""/>
                    </v:shape>
                  </w:pict>
                </mc:Fallback>
              </mc:AlternateContent>
            </w:r>
            <w:r>
              <w:rPr>
                <w:noProof/>
                <w:sz w:val="18"/>
                <w:szCs w:val="18"/>
                <w:lang w:eastAsia="en-US"/>
              </w:rPr>
              <mc:AlternateContent>
                <mc:Choice Requires="wpi">
                  <w:drawing>
                    <wp:anchor distT="0" distB="0" distL="114300" distR="114300" simplePos="0" relativeHeight="251638784" behindDoc="0" locked="0" layoutInCell="1" allowOverlap="1">
                      <wp:simplePos x="0" y="0"/>
                      <wp:positionH relativeFrom="column">
                        <wp:posOffset>1188840</wp:posOffset>
                      </wp:positionH>
                      <wp:positionV relativeFrom="paragraph">
                        <wp:posOffset>775608</wp:posOffset>
                      </wp:positionV>
                      <wp:extent cx="41760" cy="13320"/>
                      <wp:effectExtent l="38100" t="57150" r="53975" b="44450"/>
                      <wp:wrapNone/>
                      <wp:docPr id="205" name="Ink 205"/>
                      <wp:cNvGraphicFramePr/>
                      <a:graphic xmlns:a="http://schemas.openxmlformats.org/drawingml/2006/main">
                        <a:graphicData uri="http://schemas.microsoft.com/office/word/2010/wordprocessingInk">
                          <w14:contentPart bwMode="auto" r:id="rId238">
                            <w14:nvContentPartPr>
                              <w14:cNvContentPartPr/>
                            </w14:nvContentPartPr>
                            <w14:xfrm>
                              <a:off x="0" y="0"/>
                              <a:ext cx="41760" cy="13320"/>
                            </w14:xfrm>
                          </w14:contentPart>
                        </a:graphicData>
                      </a:graphic>
                    </wp:anchor>
                  </w:drawing>
                </mc:Choice>
                <mc:Fallback>
                  <w:pict>
                    <v:shape w14:anchorId="632C11AE" id="Ink 205" o:spid="_x0000_s1026" type="#_x0000_t75" style="position:absolute;margin-left:92.9pt;margin-top:60.1pt;width:4.5pt;height:2.7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">
                      <v:imagedata r:id="rId239" o:title=""/>
                    </v:shape>
                  </w:pict>
                </mc:Fallback>
              </mc:AlternateContent>
            </w:r>
            <w:r>
              <w:rPr>
                <w:noProof/>
                <w:sz w:val="18"/>
                <w:szCs w:val="18"/>
                <w:lang w:eastAsia="en-US"/>
              </w:rPr>
              <mc:AlternateContent>
                <mc:Choice Requires="wpi">
                  <w:drawing>
                    <wp:anchor distT="0" distB="0" distL="114300" distR="114300" simplePos="0" relativeHeight="251637760" behindDoc="0" locked="0" layoutInCell="1" allowOverlap="1">
                      <wp:simplePos x="0" y="0"/>
                      <wp:positionH relativeFrom="column">
                        <wp:posOffset>1135200</wp:posOffset>
                      </wp:positionH>
                      <wp:positionV relativeFrom="paragraph">
                        <wp:posOffset>811968</wp:posOffset>
                      </wp:positionV>
                      <wp:extent cx="150840" cy="35280"/>
                      <wp:effectExtent l="38100" t="57150" r="40005" b="60325"/>
                      <wp:wrapNone/>
                      <wp:docPr id="204" name="Ink 204"/>
                      <wp:cNvGraphicFramePr/>
                      <a:graphic xmlns:a="http://schemas.openxmlformats.org/drawingml/2006/main">
                        <a:graphicData uri="http://schemas.microsoft.com/office/word/2010/wordprocessingInk">
                          <w14:contentPart bwMode="auto" r:id="rId240">
                            <w14:nvContentPartPr>
                              <w14:cNvContentPartPr/>
                            </w14:nvContentPartPr>
                            <w14:xfrm>
                              <a:off x="0" y="0"/>
                              <a:ext cx="150840" cy="35280"/>
                            </w14:xfrm>
                          </w14:contentPart>
                        </a:graphicData>
                      </a:graphic>
                    </wp:anchor>
                  </w:drawing>
                </mc:Choice>
                <mc:Fallback>
                  <w:pict>
                    <v:shape w14:anchorId="3038AAB3" id="Ink 204" o:spid="_x0000_s1026" type="#_x0000_t75" style="position:absolute;margin-left:88.5pt;margin-top:63.05pt;width:13.15pt;height:4.6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">
                      <v:imagedata r:id="rId241" o:title=""/>
                    </v:shape>
                  </w:pict>
                </mc:Fallback>
              </mc:AlternateContent>
            </w:r>
            <w:r>
              <w:rPr>
                <w:noProof/>
                <w:sz w:val="18"/>
                <w:szCs w:val="18"/>
                <w:lang w:eastAsia="en-US"/>
              </w:rPr>
              <mc:AlternateContent>
                <mc:Choice Requires="wpi">
                  <w:drawing>
                    <wp:anchor distT="0" distB="0" distL="114300" distR="114300" simplePos="0" relativeHeight="251636736" behindDoc="0" locked="0" layoutInCell="1" allowOverlap="1">
                      <wp:simplePos x="0" y="0"/>
                      <wp:positionH relativeFrom="column">
                        <wp:posOffset>1146000</wp:posOffset>
                      </wp:positionH>
                      <wp:positionV relativeFrom="paragraph">
                        <wp:posOffset>771288</wp:posOffset>
                      </wp:positionV>
                      <wp:extent cx="60480" cy="56520"/>
                      <wp:effectExtent l="57150" t="38100" r="34925" b="38735"/>
                      <wp:wrapNone/>
                      <wp:docPr id="203" name="Ink 203"/>
                      <wp:cNvGraphicFramePr/>
                      <a:graphic xmlns:a="http://schemas.openxmlformats.org/drawingml/2006/main">
                        <a:graphicData uri="http://schemas.microsoft.com/office/word/2010/wordprocessingInk">
                          <w14:contentPart bwMode="auto" r:id="rId242">
                            <w14:nvContentPartPr>
                              <w14:cNvContentPartPr/>
                            </w14:nvContentPartPr>
                            <w14:xfrm>
                              <a:off x="0" y="0"/>
                              <a:ext cx="60480" cy="56520"/>
                            </w14:xfrm>
                          </w14:contentPart>
                        </a:graphicData>
                      </a:graphic>
                    </wp:anchor>
                  </w:drawing>
                </mc:Choice>
                <mc:Fallback>
                  <w:pict>
                    <v:shape w14:anchorId="23234348" id="Ink 203" o:spid="_x0000_s1026" type="#_x0000_t75" style="position:absolute;margin-left:89.55pt;margin-top:60.5pt;width:5.7pt;height:5.1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">
                      <v:imagedata r:id="rId243" o:title=""/>
                    </v:shape>
                  </w:pict>
                </mc:Fallback>
              </mc:AlternateContent>
            </w:r>
            <w:r>
              <w:rPr>
                <w:noProof/>
                <w:sz w:val="18"/>
                <w:szCs w:val="18"/>
                <w:lang w:eastAsia="en-US"/>
              </w:rPr>
              <mc:AlternateContent>
                <mc:Choice Requires="wpi">
                  <w:drawing>
                    <wp:anchor distT="0" distB="0" distL="114300" distR="114300" simplePos="0" relativeHeight="251635712" behindDoc="0" locked="0" layoutInCell="1" allowOverlap="1">
                      <wp:simplePos x="0" y="0"/>
                      <wp:positionH relativeFrom="column">
                        <wp:posOffset>789240</wp:posOffset>
                      </wp:positionH>
                      <wp:positionV relativeFrom="paragraph">
                        <wp:posOffset>759048</wp:posOffset>
                      </wp:positionV>
                      <wp:extent cx="491400" cy="178920"/>
                      <wp:effectExtent l="57150" t="38100" r="23495" b="50165"/>
                      <wp:wrapNone/>
                      <wp:docPr id="202" name="Ink 202"/>
                      <wp:cNvGraphicFramePr/>
                      <a:graphic xmlns:a="http://schemas.openxmlformats.org/drawingml/2006/main">
                        <a:graphicData uri="http://schemas.microsoft.com/office/word/2010/wordprocessingInk">
                          <w14:contentPart bwMode="auto" r:id="rId244">
                            <w14:nvContentPartPr>
                              <w14:cNvContentPartPr/>
                            </w14:nvContentPartPr>
                            <w14:xfrm>
                              <a:off x="0" y="0"/>
                              <a:ext cx="491400" cy="178920"/>
                            </w14:xfrm>
                          </w14:contentPart>
                        </a:graphicData>
                      </a:graphic>
                    </wp:anchor>
                  </w:drawing>
                </mc:Choice>
                <mc:Fallback>
                  <w:pict>
                    <v:shape w14:anchorId="50786C84" id="Ink 202" o:spid="_x0000_s1026" type="#_x0000_t75" style="position:absolute;margin-left:61pt;margin-top:58.75pt;width:40.95pt;height:16.3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">
                      <v:imagedata r:id="rId245" o:title=""/>
                    </v:shape>
                  </w:pict>
                </mc:Fallback>
              </mc:AlternateContent>
            </w:r>
            <w:r>
              <w:rPr>
                <w:noProof/>
                <w:sz w:val="18"/>
                <w:szCs w:val="18"/>
                <w:lang w:eastAsia="en-US"/>
              </w:rPr>
              <mc:AlternateContent>
                <mc:Choice Requires="wpi">
                  <w:drawing>
                    <wp:anchor distT="0" distB="0" distL="114300" distR="114300" simplePos="0" relativeHeight="251634688" behindDoc="0" locked="0" layoutInCell="1" allowOverlap="1">
                      <wp:simplePos x="0" y="0"/>
                      <wp:positionH relativeFrom="column">
                        <wp:posOffset>1161540</wp:posOffset>
                      </wp:positionH>
                      <wp:positionV relativeFrom="paragraph">
                        <wp:posOffset>767249</wp:posOffset>
                      </wp:positionV>
                      <wp:extent cx="15480" cy="0"/>
                      <wp:effectExtent l="38100" t="38100" r="41910" b="38100"/>
                      <wp:wrapNone/>
                      <wp:docPr id="191" name="Ink 191"/>
                      <wp:cNvGraphicFramePr/>
                      <a:graphic xmlns:a="http://schemas.openxmlformats.org/drawingml/2006/main">
                        <a:graphicData uri="http://schemas.microsoft.com/office/word/2010/wordprocessingInk">
                          <w14:contentPart bwMode="auto" r:id="rId246">
                            <w14:nvContentPartPr>
                              <w14:cNvContentPartPr/>
                            </w14:nvContentPartPr>
                            <w14:xfrm>
                              <a:off x="0" y="0"/>
                              <a:ext cx="15480" cy="0"/>
                            </w14:xfrm>
                          </w14:contentPart>
                        </a:graphicData>
                      </a:graphic>
                    </wp:anchor>
                  </w:drawing>
                </mc:Choice>
                <mc:Fallback>
                  <w:pict>
                    <v:shape w14:anchorId="6CEFA487" id="Ink 191" o:spid="_x0000_s1026" type="#_x0000_t75" style="position:absolute;margin-left:91.45pt;margin-top:60.4pt;width:1.2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">
                      <v:imagedata r:id="rId247" o:title=""/>
                    </v:shape>
                  </w:pict>
                </mc:Fallback>
              </mc:AlternateContent>
            </w:r>
            <w:r>
              <w:rPr>
                <w:noProof/>
                <w:sz w:val="18"/>
                <w:szCs w:val="18"/>
                <w:lang w:eastAsia="en-US"/>
              </w:rPr>
              <mc:AlternateContent>
                <mc:Choice Requires="wpi">
                  <w:drawing>
                    <wp:anchor distT="0" distB="0" distL="114300" distR="114300" simplePos="0" relativeHeight="251633664" behindDoc="0" locked="0" layoutInCell="1" allowOverlap="1">
                      <wp:simplePos x="0" y="0"/>
                      <wp:positionH relativeFrom="column">
                        <wp:posOffset>429300</wp:posOffset>
                      </wp:positionH>
                      <wp:positionV relativeFrom="paragraph">
                        <wp:posOffset>813329</wp:posOffset>
                      </wp:positionV>
                      <wp:extent cx="141120" cy="20520"/>
                      <wp:effectExtent l="38100" t="38100" r="30480" b="36830"/>
                      <wp:wrapNone/>
                      <wp:docPr id="188" name="Ink 188"/>
                      <wp:cNvGraphicFramePr/>
                      <a:graphic xmlns:a="http://schemas.openxmlformats.org/drawingml/2006/main">
                        <a:graphicData uri="http://schemas.microsoft.com/office/word/2010/wordprocessingInk">
                          <w14:contentPart bwMode="auto" r:id="rId248">
                            <w14:nvContentPartPr>
                              <w14:cNvContentPartPr/>
                            </w14:nvContentPartPr>
                            <w14:xfrm>
                              <a:off x="0" y="0"/>
                              <a:ext cx="141120" cy="20520"/>
                            </w14:xfrm>
                          </w14:contentPart>
                        </a:graphicData>
                      </a:graphic>
                    </wp:anchor>
                  </w:drawing>
                </mc:Choice>
                <mc:Fallback>
                  <w:pict>
                    <v:shape w14:anchorId="4F87037F" id="Ink 188" o:spid="_x0000_s1026" type="#_x0000_t75" style="position:absolute;margin-left:33.45pt;margin-top:63.5pt;width:11.8pt;height:2.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">
                      <v:imagedata r:id="rId249" o:title=""/>
                    </v:shape>
                  </w:pict>
                </mc:Fallback>
              </mc:AlternateContent>
            </w:r>
            <w:r>
              <w:rPr>
                <w:noProof/>
                <w:sz w:val="18"/>
                <w:szCs w:val="18"/>
                <w:lang w:eastAsia="en-US"/>
              </w:rPr>
              <mc:AlternateContent>
                <mc:Choice Requires="wpi">
                  <w:drawing>
                    <wp:anchor distT="0" distB="0" distL="114300" distR="114300" simplePos="0" relativeHeight="251632640" behindDoc="0" locked="0" layoutInCell="1" allowOverlap="1">
                      <wp:simplePos x="0" y="0"/>
                      <wp:positionH relativeFrom="column">
                        <wp:posOffset>289260</wp:posOffset>
                      </wp:positionH>
                      <wp:positionV relativeFrom="paragraph">
                        <wp:posOffset>852929</wp:posOffset>
                      </wp:positionV>
                      <wp:extent cx="111240" cy="12240"/>
                      <wp:effectExtent l="19050" t="57150" r="41275" b="45085"/>
                      <wp:wrapNone/>
                      <wp:docPr id="187" name="Ink 187"/>
                      <wp:cNvGraphicFramePr/>
                      <a:graphic xmlns:a="http://schemas.openxmlformats.org/drawingml/2006/main">
                        <a:graphicData uri="http://schemas.microsoft.com/office/word/2010/wordprocessingInk">
                          <w14:contentPart bwMode="auto" r:id="rId250">
                            <w14:nvContentPartPr>
                              <w14:cNvContentPartPr/>
                            </w14:nvContentPartPr>
                            <w14:xfrm>
                              <a:off x="0" y="0"/>
                              <a:ext cx="111240" cy="12240"/>
                            </w14:xfrm>
                          </w14:contentPart>
                        </a:graphicData>
                      </a:graphic>
                    </wp:anchor>
                  </w:drawing>
                </mc:Choice>
                <mc:Fallback>
                  <w:pict>
                    <v:shape w14:anchorId="7E35C5F2" id="Ink 187" o:spid="_x0000_s1026" type="#_x0000_t75" style="position:absolute;margin-left:22.45pt;margin-top:66.4pt;width:9.7pt;height:2.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">
                      <v:imagedata r:id="rId251" o:title=""/>
                    </v:shape>
                  </w:pict>
                </mc:Fallback>
              </mc:AlternateContent>
            </w:r>
            <w:r>
              <w:rPr>
                <w:noProof/>
                <w:sz w:val="18"/>
                <w:szCs w:val="18"/>
                <w:lang w:eastAsia="en-US"/>
              </w:rPr>
              <mc:AlternateContent>
                <mc:Choice Requires="wpi">
                  <w:drawing>
                    <wp:anchor distT="0" distB="0" distL="114300" distR="114300" simplePos="0" relativeHeight="251631616" behindDoc="0" locked="0" layoutInCell="1" allowOverlap="1">
                      <wp:simplePos x="0" y="0"/>
                      <wp:positionH relativeFrom="column">
                        <wp:posOffset>464220</wp:posOffset>
                      </wp:positionH>
                      <wp:positionV relativeFrom="paragraph">
                        <wp:posOffset>863009</wp:posOffset>
                      </wp:positionV>
                      <wp:extent cx="85680" cy="68040"/>
                      <wp:effectExtent l="19050" t="38100" r="48260" b="46355"/>
                      <wp:wrapNone/>
                      <wp:docPr id="186" name="Ink 186"/>
                      <wp:cNvGraphicFramePr/>
                      <a:graphic xmlns:a="http://schemas.openxmlformats.org/drawingml/2006/main">
                        <a:graphicData uri="http://schemas.microsoft.com/office/word/2010/wordprocessingInk">
                          <w14:contentPart bwMode="auto" r:id="rId252">
                            <w14:nvContentPartPr>
                              <w14:cNvContentPartPr/>
                            </w14:nvContentPartPr>
                            <w14:xfrm>
                              <a:off x="0" y="0"/>
                              <a:ext cx="85680" cy="68040"/>
                            </w14:xfrm>
                          </w14:contentPart>
                        </a:graphicData>
                      </a:graphic>
                    </wp:anchor>
                  </w:drawing>
                </mc:Choice>
                <mc:Fallback>
                  <w:pict>
                    <v:shape w14:anchorId="482AA830" id="Ink 186" o:spid="_x0000_s1026" type="#_x0000_t75" style="position:absolute;margin-left:36.3pt;margin-top:67.2pt;width:7.85pt;height:6.8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">
                      <v:imagedata r:id="rId253" o:title=""/>
                    </v:shape>
                  </w:pict>
                </mc:Fallback>
              </mc:AlternateContent>
            </w:r>
            <w:r>
              <w:rPr>
                <w:noProof/>
                <w:sz w:val="18"/>
                <w:szCs w:val="18"/>
                <w:lang w:eastAsia="en-US"/>
              </w:rPr>
              <mc:AlternateContent>
                <mc:Choice Requires="wpi">
                  <w:drawing>
                    <wp:anchor distT="0" distB="0" distL="114300" distR="114300" simplePos="0" relativeHeight="251630592" behindDoc="0" locked="0" layoutInCell="1" allowOverlap="1">
                      <wp:simplePos x="0" y="0"/>
                      <wp:positionH relativeFrom="column">
                        <wp:posOffset>346500</wp:posOffset>
                      </wp:positionH>
                      <wp:positionV relativeFrom="paragraph">
                        <wp:posOffset>877769</wp:posOffset>
                      </wp:positionV>
                      <wp:extent cx="83160" cy="65520"/>
                      <wp:effectExtent l="57150" t="38100" r="50800" b="48895"/>
                      <wp:wrapNone/>
                      <wp:docPr id="185" name="Ink 185"/>
                      <wp:cNvGraphicFramePr/>
                      <a:graphic xmlns:a="http://schemas.openxmlformats.org/drawingml/2006/main">
                        <a:graphicData uri="http://schemas.microsoft.com/office/word/2010/wordprocessingInk">
                          <w14:contentPart bwMode="auto" r:id="rId254">
                            <w14:nvContentPartPr>
                              <w14:cNvContentPartPr/>
                            </w14:nvContentPartPr>
                            <w14:xfrm>
                              <a:off x="0" y="0"/>
                              <a:ext cx="83160" cy="65520"/>
                            </w14:xfrm>
                          </w14:contentPart>
                        </a:graphicData>
                      </a:graphic>
                    </wp:anchor>
                  </w:drawing>
                </mc:Choice>
                <mc:Fallback>
                  <w:pict>
                    <v:shape w14:anchorId="0B96C8B2" id="Ink 185" o:spid="_x0000_s1026" type="#_x0000_t75" style="position:absolute;margin-left:26.6pt;margin-top:68.35pt;width:8.1pt;height:6.6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">
                      <v:imagedata r:id="rId255" o:title=""/>
                    </v:shape>
                  </w:pict>
                </mc:Fallback>
              </mc:AlternateContent>
            </w:r>
            <w:r>
              <w:rPr>
                <w:noProof/>
                <w:sz w:val="18"/>
                <w:szCs w:val="18"/>
                <w:lang w:eastAsia="en-US"/>
              </w:rPr>
              <mc:AlternateContent>
                <mc:Choice Requires="wpi">
                  <w:drawing>
                    <wp:anchor distT="0" distB="0" distL="114300" distR="114300" simplePos="0" relativeHeight="251629568" behindDoc="0" locked="0" layoutInCell="1" allowOverlap="1">
                      <wp:simplePos x="0" y="0"/>
                      <wp:positionH relativeFrom="column">
                        <wp:posOffset>405540</wp:posOffset>
                      </wp:positionH>
                      <wp:positionV relativeFrom="paragraph">
                        <wp:posOffset>805409</wp:posOffset>
                      </wp:positionV>
                      <wp:extent cx="16920" cy="81720"/>
                      <wp:effectExtent l="38100" t="38100" r="40640" b="33020"/>
                      <wp:wrapNone/>
                      <wp:docPr id="184" name="Ink 184"/>
                      <wp:cNvGraphicFramePr/>
                      <a:graphic xmlns:a="http://schemas.openxmlformats.org/drawingml/2006/main">
                        <a:graphicData uri="http://schemas.microsoft.com/office/word/2010/wordprocessingInk">
                          <w14:contentPart bwMode="auto" r:id="rId256">
                            <w14:nvContentPartPr>
                              <w14:cNvContentPartPr/>
                            </w14:nvContentPartPr>
                            <w14:xfrm>
                              <a:off x="0" y="0"/>
                              <a:ext cx="16920" cy="81720"/>
                            </w14:xfrm>
                          </w14:contentPart>
                        </a:graphicData>
                      </a:graphic>
                    </wp:anchor>
                  </w:drawing>
                </mc:Choice>
                <mc:Fallback>
                  <w:pict>
                    <v:shape w14:anchorId="459A78FF" id="Ink 184" o:spid="_x0000_s1026" type="#_x0000_t75" style="position:absolute;margin-left:31.6pt;margin-top:63.05pt;width:2.4pt;height:7.3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">
                      <v:imagedata r:id="rId257" o:title=""/>
                    </v:shape>
                  </w:pict>
                </mc:Fallback>
              </mc:AlternateContent>
            </w:r>
            <w:r>
              <w:rPr>
                <w:noProof/>
                <w:sz w:val="18"/>
                <w:szCs w:val="18"/>
                <w:lang w:eastAsia="en-US"/>
              </w:rPr>
              <mc:AlternateContent>
                <mc:Choice Requires="wpi">
                  <w:drawing>
                    <wp:anchor distT="0" distB="0" distL="114300" distR="114300" simplePos="0" relativeHeight="251628544" behindDoc="0" locked="0" layoutInCell="1" allowOverlap="1">
                      <wp:simplePos x="0" y="0"/>
                      <wp:positionH relativeFrom="column">
                        <wp:posOffset>346500</wp:posOffset>
                      </wp:positionH>
                      <wp:positionV relativeFrom="paragraph">
                        <wp:posOffset>738089</wp:posOffset>
                      </wp:positionV>
                      <wp:extent cx="109080" cy="64440"/>
                      <wp:effectExtent l="38100" t="38100" r="43815" b="50165"/>
                      <wp:wrapNone/>
                      <wp:docPr id="183" name="Ink 183"/>
                      <wp:cNvGraphicFramePr/>
                      <a:graphic xmlns:a="http://schemas.openxmlformats.org/drawingml/2006/main">
                        <a:graphicData uri="http://schemas.microsoft.com/office/word/2010/wordprocessingInk">
                          <w14:contentPart bwMode="auto" r:id="rId258">
                            <w14:nvContentPartPr>
                              <w14:cNvContentPartPr/>
                            </w14:nvContentPartPr>
                            <w14:xfrm>
                              <a:off x="0" y="0"/>
                              <a:ext cx="109080" cy="64440"/>
                            </w14:xfrm>
                          </w14:contentPart>
                        </a:graphicData>
                      </a:graphic>
                    </wp:anchor>
                  </w:drawing>
                </mc:Choice>
                <mc:Fallback>
                  <w:pict>
                    <v:shape w14:anchorId="28F01CFC" id="Ink 183" o:spid="_x0000_s1026" type="#_x0000_t75" style="position:absolute;margin-left:26.35pt;margin-top:57.1pt;width:10.7pt;height:7.1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">
                      <v:imagedata r:id="rId259" o:title=""/>
                    </v:shape>
                  </w:pict>
                </mc:Fallback>
              </mc:AlternateContent>
            </w:r>
            <w:r>
              <w:rPr>
                <w:noProof/>
                <w:sz w:val="18"/>
                <w:szCs w:val="18"/>
                <w:lang w:eastAsia="en-US"/>
              </w:rPr>
              <mc:AlternateContent>
                <mc:Choice Requires="wpi">
                  <w:drawing>
                    <wp:anchor distT="0" distB="0" distL="114300" distR="114300" simplePos="0" relativeHeight="251627520" behindDoc="0" locked="0" layoutInCell="1" allowOverlap="1">
                      <wp:simplePos x="0" y="0"/>
                      <wp:positionH relativeFrom="column">
                        <wp:posOffset>1289700</wp:posOffset>
                      </wp:positionH>
                      <wp:positionV relativeFrom="paragraph">
                        <wp:posOffset>1070009</wp:posOffset>
                      </wp:positionV>
                      <wp:extent cx="148320" cy="64800"/>
                      <wp:effectExtent l="38100" t="38100" r="42545" b="49530"/>
                      <wp:wrapNone/>
                      <wp:docPr id="182" name="Ink 182"/>
                      <wp:cNvGraphicFramePr/>
                      <a:graphic xmlns:a="http://schemas.openxmlformats.org/drawingml/2006/main">
                        <a:graphicData uri="http://schemas.microsoft.com/office/word/2010/wordprocessingInk">
                          <w14:contentPart bwMode="auto" r:id="rId260">
                            <w14:nvContentPartPr>
                              <w14:cNvContentPartPr/>
                            </w14:nvContentPartPr>
                            <w14:xfrm>
                              <a:off x="0" y="0"/>
                              <a:ext cx="148320" cy="64800"/>
                            </w14:xfrm>
                          </w14:contentPart>
                        </a:graphicData>
                      </a:graphic>
                    </wp:anchor>
                  </w:drawing>
                </mc:Choice>
                <mc:Fallback>
                  <w:pict>
                    <v:shape w14:anchorId="412E815F" id="Ink 182" o:spid="_x0000_s1026" type="#_x0000_t75" style="position:absolute;margin-left:101.25pt;margin-top:83.3pt;width:13.05pt;height:7.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">
                      <v:imagedata r:id="rId261" o:title=""/>
                    </v:shape>
                  </w:pict>
                </mc:Fallback>
              </mc:AlternateContent>
            </w:r>
            <w:r>
              <w:rPr>
                <w:noProof/>
                <w:sz w:val="18"/>
                <w:szCs w:val="18"/>
                <w:lang w:eastAsia="en-US"/>
              </w:rPr>
              <mc:AlternateContent>
                <mc:Choice Requires="wpi">
                  <w:drawing>
                    <wp:anchor distT="0" distB="0" distL="114300" distR="114300" simplePos="0" relativeHeight="251626496" behindDoc="0" locked="0" layoutInCell="1" allowOverlap="1">
                      <wp:simplePos x="0" y="0"/>
                      <wp:positionH relativeFrom="column">
                        <wp:posOffset>1136340</wp:posOffset>
                      </wp:positionH>
                      <wp:positionV relativeFrom="paragraph">
                        <wp:posOffset>1093769</wp:posOffset>
                      </wp:positionV>
                      <wp:extent cx="140400" cy="35640"/>
                      <wp:effectExtent l="38100" t="19050" r="50165" b="59690"/>
                      <wp:wrapNone/>
                      <wp:docPr id="181" name="Ink 181"/>
                      <wp:cNvGraphicFramePr/>
                      <a:graphic xmlns:a="http://schemas.openxmlformats.org/drawingml/2006/main">
                        <a:graphicData uri="http://schemas.microsoft.com/office/word/2010/wordprocessingInk">
                          <w14:contentPart bwMode="auto" r:id="rId262">
                            <w14:nvContentPartPr>
                              <w14:cNvContentPartPr/>
                            </w14:nvContentPartPr>
                            <w14:xfrm>
                              <a:off x="0" y="0"/>
                              <a:ext cx="140400" cy="35640"/>
                            </w14:xfrm>
                          </w14:contentPart>
                        </a:graphicData>
                      </a:graphic>
                    </wp:anchor>
                  </w:drawing>
                </mc:Choice>
                <mc:Fallback>
                  <w:pict>
                    <v:shape w14:anchorId="0901ABE2" id="Ink 181" o:spid="_x0000_s1026" type="#_x0000_t75" style="position:absolute;margin-left:89.05pt;margin-top:85.55pt;width:12.45pt;height:4.3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">
                      <v:imagedata r:id="rId263" o:title=""/>
                    </v:shape>
                  </w:pict>
                </mc:Fallback>
              </mc:AlternateContent>
            </w:r>
            <w:r>
              <w:rPr>
                <w:noProof/>
                <w:sz w:val="18"/>
                <w:szCs w:val="18"/>
                <w:lang w:eastAsia="en-US"/>
              </w:rPr>
              <mc:AlternateContent>
                <mc:Choice Requires="wpi">
                  <w:drawing>
                    <wp:anchor distT="0" distB="0" distL="114300" distR="114300" simplePos="0" relativeHeight="251625472" behindDoc="0" locked="0" layoutInCell="1" allowOverlap="1">
                      <wp:simplePos x="0" y="0"/>
                      <wp:positionH relativeFrom="column">
                        <wp:posOffset>926460</wp:posOffset>
                      </wp:positionH>
                      <wp:positionV relativeFrom="paragraph">
                        <wp:posOffset>1053449</wp:posOffset>
                      </wp:positionV>
                      <wp:extent cx="131040" cy="118080"/>
                      <wp:effectExtent l="38100" t="57150" r="59690" b="53975"/>
                      <wp:wrapNone/>
                      <wp:docPr id="180" name="Ink 180"/>
                      <wp:cNvGraphicFramePr/>
                      <a:graphic xmlns:a="http://schemas.openxmlformats.org/drawingml/2006/main">
                        <a:graphicData uri="http://schemas.microsoft.com/office/word/2010/wordprocessingInk">
                          <w14:contentPart bwMode="auto" r:id="rId264">
                            <w14:nvContentPartPr>
                              <w14:cNvContentPartPr/>
                            </w14:nvContentPartPr>
                            <w14:xfrm>
                              <a:off x="0" y="0"/>
                              <a:ext cx="131040" cy="118080"/>
                            </w14:xfrm>
                          </w14:contentPart>
                        </a:graphicData>
                      </a:graphic>
                    </wp:anchor>
                  </w:drawing>
                </mc:Choice>
                <mc:Fallback>
                  <w:pict>
                    <v:shape w14:anchorId="6B93E51D" id="Ink 180" o:spid="_x0000_s1026" type="#_x0000_t75" style="position:absolute;margin-left:72.05pt;margin-top:82pt;width:12.3pt;height:11.3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">
                      <v:imagedata r:id="rId265" o:title=""/>
                    </v:shape>
                  </w:pict>
                </mc:Fallback>
              </mc:AlternateContent>
            </w:r>
            <w:r>
              <w:rPr>
                <w:noProof/>
                <w:sz w:val="18"/>
                <w:szCs w:val="18"/>
                <w:lang w:eastAsia="en-US"/>
              </w:rPr>
              <mc:AlternateContent>
                <mc:Choice Requires="wpi">
                  <w:drawing>
                    <wp:anchor distT="0" distB="0" distL="114300" distR="114300" simplePos="0" relativeHeight="251624448" behindDoc="0" locked="0" layoutInCell="1" allowOverlap="1">
                      <wp:simplePos x="0" y="0"/>
                      <wp:positionH relativeFrom="column">
                        <wp:posOffset>562860</wp:posOffset>
                      </wp:positionH>
                      <wp:positionV relativeFrom="paragraph">
                        <wp:posOffset>1126889</wp:posOffset>
                      </wp:positionV>
                      <wp:extent cx="117720" cy="84600"/>
                      <wp:effectExtent l="38100" t="57150" r="15875" b="48895"/>
                      <wp:wrapNone/>
                      <wp:docPr id="179" name="Ink 179"/>
                      <wp:cNvGraphicFramePr/>
                      <a:graphic xmlns:a="http://schemas.openxmlformats.org/drawingml/2006/main">
                        <a:graphicData uri="http://schemas.microsoft.com/office/word/2010/wordprocessingInk">
                          <w14:contentPart bwMode="auto" r:id="rId266">
                            <w14:nvContentPartPr>
                              <w14:cNvContentPartPr/>
                            </w14:nvContentPartPr>
                            <w14:xfrm>
                              <a:off x="0" y="0"/>
                              <a:ext cx="117720" cy="84600"/>
                            </w14:xfrm>
                          </w14:contentPart>
                        </a:graphicData>
                      </a:graphic>
                    </wp:anchor>
                  </w:drawing>
                </mc:Choice>
                <mc:Fallback>
                  <w:pict>
                    <v:shape w14:anchorId="5B26C596" id="Ink 179" o:spid="_x0000_s1026" type="#_x0000_t75" style="position:absolute;margin-left:43.9pt;margin-top:88pt;width:10.65pt;height:8.4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">
                      <v:imagedata r:id="rId267" o:title=""/>
                    </v:shape>
                  </w:pict>
                </mc:Fallback>
              </mc:AlternateContent>
            </w:r>
            <w:r>
              <w:rPr>
                <w:noProof/>
                <w:sz w:val="18"/>
                <w:szCs w:val="18"/>
                <w:lang w:eastAsia="en-US"/>
              </w:rPr>
              <mc:AlternateContent>
                <mc:Choice Requires="wpi">
                  <w:drawing>
                    <wp:anchor distT="0" distB="0" distL="114300" distR="114300" simplePos="0" relativeHeight="251623424" behindDoc="0" locked="0" layoutInCell="1" allowOverlap="1">
                      <wp:simplePos x="0" y="0"/>
                      <wp:positionH relativeFrom="column">
                        <wp:posOffset>437940</wp:posOffset>
                      </wp:positionH>
                      <wp:positionV relativeFrom="paragraph">
                        <wp:posOffset>1119689</wp:posOffset>
                      </wp:positionV>
                      <wp:extent cx="96120" cy="69120"/>
                      <wp:effectExtent l="38100" t="38100" r="56515" b="64770"/>
                      <wp:wrapNone/>
                      <wp:docPr id="178" name="Ink 178"/>
                      <wp:cNvGraphicFramePr/>
                      <a:graphic xmlns:a="http://schemas.openxmlformats.org/drawingml/2006/main">
                        <a:graphicData uri="http://schemas.microsoft.com/office/word/2010/wordprocessingInk">
                          <w14:contentPart bwMode="auto" r:id="rId268">
                            <w14:nvContentPartPr>
                              <w14:cNvContentPartPr/>
                            </w14:nvContentPartPr>
                            <w14:xfrm>
                              <a:off x="0" y="0"/>
                              <a:ext cx="96120" cy="69120"/>
                            </w14:xfrm>
                          </w14:contentPart>
                        </a:graphicData>
                      </a:graphic>
                    </wp:anchor>
                  </w:drawing>
                </mc:Choice>
                <mc:Fallback>
                  <w:pict>
                    <v:shape w14:anchorId="6AE84D7D" id="Ink 178" o:spid="_x0000_s1026" type="#_x0000_t75" style="position:absolute;margin-left:33.6pt;margin-top:87.2pt;width:9.5pt;height:7.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">
                      <v:imagedata r:id="rId269" o:title=""/>
                    </v:shape>
                  </w:pict>
                </mc:Fallback>
              </mc:AlternateContent>
            </w:r>
            <w:r>
              <w:rPr>
                <w:noProof/>
                <w:sz w:val="18"/>
                <w:szCs w:val="18"/>
                <w:lang w:eastAsia="en-US"/>
              </w:rPr>
              <mc:AlternateContent>
                <mc:Choice Requires="wpi">
                  <w:drawing>
                    <wp:anchor distT="0" distB="0" distL="114300" distR="114300" simplePos="0" relativeHeight="251622400" behindDoc="0" locked="0" layoutInCell="1" allowOverlap="1">
                      <wp:simplePos x="0" y="0"/>
                      <wp:positionH relativeFrom="column">
                        <wp:posOffset>296100</wp:posOffset>
                      </wp:positionH>
                      <wp:positionV relativeFrom="paragraph">
                        <wp:posOffset>1104209</wp:posOffset>
                      </wp:positionV>
                      <wp:extent cx="68760" cy="124920"/>
                      <wp:effectExtent l="38100" t="57150" r="45720" b="46990"/>
                      <wp:wrapNone/>
                      <wp:docPr id="177" name="Ink 177"/>
                      <wp:cNvGraphicFramePr/>
                      <a:graphic xmlns:a="http://schemas.openxmlformats.org/drawingml/2006/main">
                        <a:graphicData uri="http://schemas.microsoft.com/office/word/2010/wordprocessingInk">
                          <w14:contentPart bwMode="auto" r:id="rId270">
                            <w14:nvContentPartPr>
                              <w14:cNvContentPartPr/>
                            </w14:nvContentPartPr>
                            <w14:xfrm>
                              <a:off x="0" y="0"/>
                              <a:ext cx="68760" cy="124920"/>
                            </w14:xfrm>
                          </w14:contentPart>
                        </a:graphicData>
                      </a:graphic>
                    </wp:anchor>
                  </w:drawing>
                </mc:Choice>
                <mc:Fallback>
                  <w:pict>
                    <v:shape w14:anchorId="4EDAFAE5" id="Ink 177" o:spid="_x0000_s1026" type="#_x0000_t75" style="position:absolute;margin-left:22.55pt;margin-top:86.2pt;width:6.65pt;height:11.5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">
                      <v:imagedata r:id="rId271" o:title=""/>
                    </v:shape>
                  </w:pict>
                </mc:Fallback>
              </mc:AlternateContent>
            </w:r>
            <w:r>
              <w:rPr>
                <w:noProof/>
                <w:sz w:val="18"/>
                <w:szCs w:val="18"/>
                <w:lang w:eastAsia="en-US"/>
              </w:rPr>
              <mc:AlternateContent>
                <mc:Choice Requires="wpi">
                  <w:drawing>
                    <wp:anchor distT="0" distB="0" distL="114300" distR="114300" simplePos="0" relativeHeight="251621376" behindDoc="0" locked="0" layoutInCell="1" allowOverlap="1">
                      <wp:simplePos x="0" y="0"/>
                      <wp:positionH relativeFrom="column">
                        <wp:posOffset>748620</wp:posOffset>
                      </wp:positionH>
                      <wp:positionV relativeFrom="paragraph">
                        <wp:posOffset>743129</wp:posOffset>
                      </wp:positionV>
                      <wp:extent cx="55800" cy="557280"/>
                      <wp:effectExtent l="57150" t="38100" r="40005" b="52705"/>
                      <wp:wrapNone/>
                      <wp:docPr id="176" name="Ink 176"/>
                      <wp:cNvGraphicFramePr/>
                      <a:graphic xmlns:a="http://schemas.openxmlformats.org/drawingml/2006/main">
                        <a:graphicData uri="http://schemas.microsoft.com/office/word/2010/wordprocessingInk">
                          <w14:contentPart bwMode="auto" r:id="rId272">
                            <w14:nvContentPartPr>
                              <w14:cNvContentPartPr/>
                            </w14:nvContentPartPr>
                            <w14:xfrm>
                              <a:off x="0" y="0"/>
                              <a:ext cx="55800" cy="557280"/>
                            </w14:xfrm>
                          </w14:contentPart>
                        </a:graphicData>
                      </a:graphic>
                    </wp:anchor>
                  </w:drawing>
                </mc:Choice>
                <mc:Fallback>
                  <w:pict>
                    <v:shape w14:anchorId="50FA6A89" id="Ink 176" o:spid="_x0000_s1026" type="#_x0000_t75" style="position:absolute;margin-left:57.9pt;margin-top:57.7pt;width:5.9pt;height:45.8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">
                      <v:imagedata r:id="rId273" o:title=""/>
                    </v:shape>
                  </w:pict>
                </mc:Fallback>
              </mc:AlternateContent>
            </w:r>
            <w:r>
              <w:rPr>
                <w:noProof/>
                <w:sz w:val="18"/>
                <w:szCs w:val="18"/>
                <w:lang w:eastAsia="en-US"/>
              </w:rPr>
              <mc:AlternateContent>
                <mc:Choice Requires="wpi">
                  <w:drawing>
                    <wp:anchor distT="0" distB="0" distL="114300" distR="114300" simplePos="0" relativeHeight="251620352" behindDoc="0" locked="0" layoutInCell="1" allowOverlap="1">
                      <wp:simplePos x="0" y="0"/>
                      <wp:positionH relativeFrom="column">
                        <wp:posOffset>172980</wp:posOffset>
                      </wp:positionH>
                      <wp:positionV relativeFrom="paragraph">
                        <wp:posOffset>693449</wp:posOffset>
                      </wp:positionV>
                      <wp:extent cx="1252440" cy="608040"/>
                      <wp:effectExtent l="38100" t="57150" r="62230" b="59055"/>
                      <wp:wrapNone/>
                      <wp:docPr id="175" name="Ink 175"/>
                      <wp:cNvGraphicFramePr/>
                      <a:graphic xmlns:a="http://schemas.openxmlformats.org/drawingml/2006/main">
                        <a:graphicData uri="http://schemas.microsoft.com/office/word/2010/wordprocessingInk">
                          <w14:contentPart bwMode="auto" r:id="rId274">
                            <w14:nvContentPartPr>
                              <w14:cNvContentPartPr/>
                            </w14:nvContentPartPr>
                            <w14:xfrm>
                              <a:off x="0" y="0"/>
                              <a:ext cx="1252440" cy="608040"/>
                            </w14:xfrm>
                          </w14:contentPart>
                        </a:graphicData>
                      </a:graphic>
                    </wp:anchor>
                  </w:drawing>
                </mc:Choice>
                <mc:Fallback>
                  <w:pict>
                    <v:shape w14:anchorId="55B56401" id="Ink 175" o:spid="_x0000_s1026" type="#_x0000_t75" style="position:absolute;margin-left:12.45pt;margin-top:53.45pt;width:100.95pt;height:50.2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">
                      <v:imagedata r:id="rId275" o:title=""/>
                    </v:shape>
                  </w:pict>
                </mc:Fallback>
              </mc:AlternateContent>
            </w:r>
            <w:r>
              <w:rPr>
                <w:noProof/>
                <w:sz w:val="18"/>
                <w:szCs w:val="18"/>
                <w:lang w:eastAsia="en-US"/>
              </w:rPr>
              <mc:AlternateContent>
                <mc:Choice Requires="wpi">
                  <w:drawing>
                    <wp:anchor distT="0" distB="0" distL="114300" distR="114300" simplePos="0" relativeHeight="251619328" behindDoc="0" locked="0" layoutInCell="1" allowOverlap="1">
                      <wp:simplePos x="0" y="0"/>
                      <wp:positionH relativeFrom="column">
                        <wp:posOffset>460620</wp:posOffset>
                      </wp:positionH>
                      <wp:positionV relativeFrom="paragraph">
                        <wp:posOffset>7289</wp:posOffset>
                      </wp:positionV>
                      <wp:extent cx="805680" cy="594720"/>
                      <wp:effectExtent l="38100" t="38100" r="13970" b="53340"/>
                      <wp:wrapNone/>
                      <wp:docPr id="174" name="Ink 174"/>
                      <wp:cNvGraphicFramePr/>
                      <a:graphic xmlns:a="http://schemas.openxmlformats.org/drawingml/2006/main">
                        <a:graphicData uri="http://schemas.microsoft.com/office/word/2010/wordprocessingInk">
                          <w14:contentPart bwMode="auto" r:id="rId276">
                            <w14:nvContentPartPr>
                              <w14:cNvContentPartPr/>
                            </w14:nvContentPartPr>
                            <w14:xfrm>
                              <a:off x="0" y="0"/>
                              <a:ext cx="805680" cy="594720"/>
                            </w14:xfrm>
                          </w14:contentPart>
                        </a:graphicData>
                      </a:graphic>
                    </wp:anchor>
                  </w:drawing>
                </mc:Choice>
                <mc:Fallback>
                  <w:pict>
                    <v:shape w14:anchorId="08653940" id="Ink 174" o:spid="_x0000_s1026" type="#_x0000_t75" style="position:absolute;margin-left:35.2pt;margin-top:-.6pt;width:65.65pt;height:49.1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">
                      <v:imagedata r:id="rId277" o:title=""/>
                    </v:shape>
                  </w:pict>
                </mc:Fallback>
              </mc:AlternateContent>
            </w:r>
            <w:r>
              <w:rPr>
                <w:noProof/>
                <w:sz w:val="18"/>
                <w:szCs w:val="18"/>
                <w:lang w:eastAsia="en-US"/>
              </w:rPr>
              <mc:AlternateContent>
                <mc:Choice Requires="wpi">
                  <w:drawing>
                    <wp:anchor distT="0" distB="0" distL="114300" distR="114300" simplePos="0" relativeHeight="251618304" behindDoc="0" locked="0" layoutInCell="1" allowOverlap="1">
                      <wp:simplePos x="0" y="0"/>
                      <wp:positionH relativeFrom="column">
                        <wp:posOffset>712980</wp:posOffset>
                      </wp:positionH>
                      <wp:positionV relativeFrom="paragraph">
                        <wp:posOffset>99089</wp:posOffset>
                      </wp:positionV>
                      <wp:extent cx="89640" cy="211320"/>
                      <wp:effectExtent l="57150" t="38100" r="43815" b="55880"/>
                      <wp:wrapNone/>
                      <wp:docPr id="173" name="Ink 173"/>
                      <wp:cNvGraphicFramePr/>
                      <a:graphic xmlns:a="http://schemas.openxmlformats.org/drawingml/2006/main">
                        <a:graphicData uri="http://schemas.microsoft.com/office/word/2010/wordprocessingInk">
                          <w14:contentPart bwMode="auto" r:id="rId278">
                            <w14:nvContentPartPr>
                              <w14:cNvContentPartPr/>
                            </w14:nvContentPartPr>
                            <w14:xfrm>
                              <a:off x="0" y="0"/>
                              <a:ext cx="89640" cy="211320"/>
                            </w14:xfrm>
                          </w14:contentPart>
                        </a:graphicData>
                      </a:graphic>
                    </wp:anchor>
                  </w:drawing>
                </mc:Choice>
                <mc:Fallback>
                  <w:pict>
                    <v:shape w14:anchorId="410AB517" id="Ink 173" o:spid="_x0000_s1026" type="#_x0000_t75" style="position:absolute;margin-left:55.1pt;margin-top:6.8pt;width:8.5pt;height:18.1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">
                      <v:imagedata r:id="rId279" o:title=""/>
                    </v:shape>
                  </w:pict>
                </mc:Fallback>
              </mc:AlternateContent>
            </w:r>
            <w:r>
              <w:rPr>
                <w:noProof/>
                <w:sz w:val="18"/>
                <w:szCs w:val="18"/>
                <w:lang w:eastAsia="en-US"/>
              </w:rPr>
              <mc:AlternateContent>
                <mc:Choice Requires="wpi">
                  <w:drawing>
                    <wp:anchor distT="0" distB="0" distL="114300" distR="114300" simplePos="0" relativeHeight="251617280" behindDoc="0" locked="0" layoutInCell="1" allowOverlap="1">
                      <wp:simplePos x="0" y="0"/>
                      <wp:positionH relativeFrom="column">
                        <wp:posOffset>811620</wp:posOffset>
                      </wp:positionH>
                      <wp:positionV relativeFrom="paragraph">
                        <wp:posOffset>103409</wp:posOffset>
                      </wp:positionV>
                      <wp:extent cx="64080" cy="200160"/>
                      <wp:effectExtent l="38100" t="57150" r="50800" b="47625"/>
                      <wp:wrapNone/>
                      <wp:docPr id="172" name="Ink 172"/>
                      <wp:cNvGraphicFramePr/>
                      <a:graphic xmlns:a="http://schemas.openxmlformats.org/drawingml/2006/main">
                        <a:graphicData uri="http://schemas.microsoft.com/office/word/2010/wordprocessingInk">
                          <w14:contentPart bwMode="auto" r:id="rId280">
                            <w14:nvContentPartPr>
                              <w14:cNvContentPartPr/>
                            </w14:nvContentPartPr>
                            <w14:xfrm>
                              <a:off x="0" y="0"/>
                              <a:ext cx="64080" cy="200160"/>
                            </w14:xfrm>
                          </w14:contentPart>
                        </a:graphicData>
                      </a:graphic>
                    </wp:anchor>
                  </w:drawing>
                </mc:Choice>
                <mc:Fallback>
                  <w:pict>
                    <v:shape w14:anchorId="69B9515F" id="Ink 172" o:spid="_x0000_s1026" type="#_x0000_t75" style="position:absolute;margin-left:62.95pt;margin-top:7.2pt;width:6.7pt;height:17.4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">
                      <v:imagedata r:id="rId281" o:title=""/>
                    </v:shape>
                  </w:pict>
                </mc:Fallback>
              </mc:AlternateContent>
            </w:r>
            <w:r>
              <w:rPr>
                <w:noProof/>
                <w:sz w:val="18"/>
                <w:szCs w:val="18"/>
                <w:lang w:eastAsia="en-US"/>
              </w:rPr>
              <mc:AlternateContent>
                <mc:Choice Requires="wpi">
                  <w:drawing>
                    <wp:anchor distT="0" distB="0" distL="114300" distR="114300" simplePos="0" relativeHeight="251616256" behindDoc="0" locked="0" layoutInCell="1" allowOverlap="1">
                      <wp:simplePos x="0" y="0"/>
                      <wp:positionH relativeFrom="column">
                        <wp:posOffset>715860</wp:posOffset>
                      </wp:positionH>
                      <wp:positionV relativeFrom="paragraph">
                        <wp:posOffset>288089</wp:posOffset>
                      </wp:positionV>
                      <wp:extent cx="203400" cy="135720"/>
                      <wp:effectExtent l="57150" t="38100" r="6350" b="55245"/>
                      <wp:wrapNone/>
                      <wp:docPr id="171" name="Ink 171"/>
                      <wp:cNvGraphicFramePr/>
                      <a:graphic xmlns:a="http://schemas.openxmlformats.org/drawingml/2006/main">
                        <a:graphicData uri="http://schemas.microsoft.com/office/word/2010/wordprocessingInk">
                          <w14:contentPart bwMode="auto" r:id="rId282">
                            <w14:nvContentPartPr>
                              <w14:cNvContentPartPr/>
                            </w14:nvContentPartPr>
                            <w14:xfrm>
                              <a:off x="0" y="0"/>
                              <a:ext cx="203400" cy="135720"/>
                            </w14:xfrm>
                          </w14:contentPart>
                        </a:graphicData>
                      </a:graphic>
                    </wp:anchor>
                  </w:drawing>
                </mc:Choice>
                <mc:Fallback>
                  <w:pict>
                    <v:shape w14:anchorId="210A45EF" id="Ink 171" o:spid="_x0000_s1026" type="#_x0000_t75" style="position:absolute;margin-left:55.55pt;margin-top:21.6pt;width:17.5pt;height:12.7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">
                      <v:imagedata r:id="rId283" o:title=""/>
                    </v:shape>
                  </w:pict>
                </mc:Fallback>
              </mc:AlternateContent>
            </w:r>
            <w:r>
              <w:rPr>
                <w:noProof/>
                <w:sz w:val="18"/>
                <w:szCs w:val="18"/>
                <w:lang w:eastAsia="en-US"/>
              </w:rPr>
              <mc:AlternateContent>
                <mc:Choice Requires="wpi">
                  <w:drawing>
                    <wp:anchor distT="0" distB="0" distL="114300" distR="114300" simplePos="0" relativeHeight="251615232" behindDoc="0" locked="0" layoutInCell="1" allowOverlap="1">
                      <wp:simplePos x="0" y="0"/>
                      <wp:positionH relativeFrom="column">
                        <wp:posOffset>659700</wp:posOffset>
                      </wp:positionH>
                      <wp:positionV relativeFrom="paragraph">
                        <wp:posOffset>30689</wp:posOffset>
                      </wp:positionV>
                      <wp:extent cx="325800" cy="412560"/>
                      <wp:effectExtent l="38100" t="57150" r="55245" b="64135"/>
                      <wp:wrapNone/>
                      <wp:docPr id="170" name="Ink 170"/>
                      <wp:cNvGraphicFramePr/>
                      <a:graphic xmlns:a="http://schemas.openxmlformats.org/drawingml/2006/main">
                        <a:graphicData uri="http://schemas.microsoft.com/office/word/2010/wordprocessingInk">
                          <w14:contentPart bwMode="auto" r:id="rId284">
                            <w14:nvContentPartPr>
                              <w14:cNvContentPartPr/>
                            </w14:nvContentPartPr>
                            <w14:xfrm>
                              <a:off x="0" y="0"/>
                              <a:ext cx="325800" cy="412560"/>
                            </w14:xfrm>
                          </w14:contentPart>
                        </a:graphicData>
                      </a:graphic>
                    </wp:anchor>
                  </w:drawing>
                </mc:Choice>
                <mc:Fallback>
                  <w:pict>
                    <v:shape w14:anchorId="7414A864" id="Ink 170" o:spid="_x0000_s1026" type="#_x0000_t75" style="position:absolute;margin-left:51.05pt;margin-top:1.35pt;width:27.6pt;height:34.6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">
                      <v:imagedata r:id="rId285" o:title=""/>
                    </v:shape>
                  </w:pict>
                </mc:Fallback>
              </mc:AlternateContent>
            </w:r>
            <w:r>
              <w:rPr>
                <w:noProof/>
                <w:sz w:val="18"/>
                <w:szCs w:val="18"/>
                <w:lang w:eastAsia="en-US"/>
              </w:rPr>
              <mc:AlternateContent>
                <mc:Choice Requires="wpi">
                  <w:drawing>
                    <wp:anchor distT="0" distB="0" distL="114300" distR="114300" simplePos="0" relativeHeight="251614208" behindDoc="0" locked="0" layoutInCell="1" allowOverlap="1">
                      <wp:simplePos x="0" y="0"/>
                      <wp:positionH relativeFrom="column">
                        <wp:posOffset>506340</wp:posOffset>
                      </wp:positionH>
                      <wp:positionV relativeFrom="paragraph">
                        <wp:posOffset>6569</wp:posOffset>
                      </wp:positionV>
                      <wp:extent cx="585000" cy="596880"/>
                      <wp:effectExtent l="38100" t="38100" r="62865" b="51435"/>
                      <wp:wrapNone/>
                      <wp:docPr id="169" name="Ink 169"/>
                      <wp:cNvGraphicFramePr/>
                      <a:graphic xmlns:a="http://schemas.openxmlformats.org/drawingml/2006/main">
                        <a:graphicData uri="http://schemas.microsoft.com/office/word/2010/wordprocessingInk">
                          <w14:contentPart bwMode="auto" r:id="rId286">
                            <w14:nvContentPartPr>
                              <w14:cNvContentPartPr/>
                            </w14:nvContentPartPr>
                            <w14:xfrm>
                              <a:off x="0" y="0"/>
                              <a:ext cx="585000" cy="596880"/>
                            </w14:xfrm>
                          </w14:contentPart>
                        </a:graphicData>
                      </a:graphic>
                    </wp:anchor>
                  </w:drawing>
                </mc:Choice>
                <mc:Fallback>
                  <w:pict>
                    <v:shape w14:anchorId="6FDE4962" id="Ink 169" o:spid="_x0000_s1026" type="#_x0000_t75" style="position:absolute;margin-left:38.75pt;margin-top:-.35pt;width:48.3pt;height:49.0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">
                      <v:imagedata r:id="rId287" o:title=""/>
                    </v:shape>
                  </w:pict>
                </mc:Fallback>
              </mc:AlternateContent>
            </w:r>
          </w:p>
        </w:tc>
        <w:tc>
          <w:tcPr>
            <w:tcW w:w="2835" w:type="dxa"/>
          </w:tcPr>
          <w:p w:rsidR="001A01A9" w:rsidRPr="001A01A9" w:rsidRDefault="00C81E24" w:rsidP="001A01A9">
            <w:pPr>
              <w:rPr>
                <w:sz w:val="18"/>
                <w:szCs w:val="18"/>
              </w:rPr>
            </w:pPr>
            <w:r>
              <w:rPr>
                <w:noProof/>
                <w:sz w:val="18"/>
                <w:szCs w:val="18"/>
                <w:lang w:eastAsia="en-US"/>
              </w:rPr>
              <mc:AlternateContent>
                <mc:Choice Requires="wpi">
                  <w:drawing>
                    <wp:anchor distT="0" distB="0" distL="114300" distR="114300" simplePos="0" relativeHeight="251761664" behindDoc="0" locked="0" layoutInCell="1" allowOverlap="1">
                      <wp:simplePos x="0" y="0"/>
                      <wp:positionH relativeFrom="column">
                        <wp:posOffset>1158735</wp:posOffset>
                      </wp:positionH>
                      <wp:positionV relativeFrom="paragraph">
                        <wp:posOffset>1037290</wp:posOffset>
                      </wp:positionV>
                      <wp:extent cx="103320" cy="55440"/>
                      <wp:effectExtent l="38100" t="38100" r="49530" b="59055"/>
                      <wp:wrapNone/>
                      <wp:docPr id="325" name="Ink 325"/>
                      <wp:cNvGraphicFramePr/>
                      <a:graphic xmlns:a="http://schemas.openxmlformats.org/drawingml/2006/main">
                        <a:graphicData uri="http://schemas.microsoft.com/office/word/2010/wordprocessingInk">
                          <w14:contentPart bwMode="auto" r:id="rId288">
                            <w14:nvContentPartPr>
                              <w14:cNvContentPartPr/>
                            </w14:nvContentPartPr>
                            <w14:xfrm>
                              <a:off x="0" y="0"/>
                              <a:ext cx="103320" cy="55440"/>
                            </w14:xfrm>
                          </w14:contentPart>
                        </a:graphicData>
                      </a:graphic>
                    </wp:anchor>
                  </w:drawing>
                </mc:Choice>
                <mc:Fallback>
                  <w:pict>
                    <v:shape w14:anchorId="7B72596A" id="Ink 325" o:spid="_x0000_s1026" type="#_x0000_t75" style="position:absolute;margin-left:90.35pt;margin-top:80.75pt;width:9.25pt;height:5.9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">
                      <v:imagedata r:id="rId289" o:title=""/>
                    </v:shape>
                  </w:pict>
                </mc:Fallback>
              </mc:AlternateContent>
            </w:r>
            <w:r>
              <w:rPr>
                <w:noProof/>
                <w:sz w:val="18"/>
                <w:szCs w:val="18"/>
                <w:lang w:eastAsia="en-US"/>
              </w:rPr>
              <mc:AlternateContent>
                <mc:Choice Requires="wpi">
                  <w:drawing>
                    <wp:anchor distT="0" distB="0" distL="114300" distR="114300" simplePos="0" relativeHeight="251760640" behindDoc="0" locked="0" layoutInCell="1" allowOverlap="1">
                      <wp:simplePos x="0" y="0"/>
                      <wp:positionH relativeFrom="column">
                        <wp:posOffset>1435215</wp:posOffset>
                      </wp:positionH>
                      <wp:positionV relativeFrom="paragraph">
                        <wp:posOffset>1068250</wp:posOffset>
                      </wp:positionV>
                      <wp:extent cx="109440" cy="33480"/>
                      <wp:effectExtent l="38100" t="38100" r="43180" b="43180"/>
                      <wp:wrapNone/>
                      <wp:docPr id="324" name="Ink 324"/>
                      <wp:cNvGraphicFramePr/>
                      <a:graphic xmlns:a="http://schemas.openxmlformats.org/drawingml/2006/main">
                        <a:graphicData uri="http://schemas.microsoft.com/office/word/2010/wordprocessingInk">
                          <w14:contentPart bwMode="auto" r:id="rId290">
                            <w14:nvContentPartPr>
                              <w14:cNvContentPartPr/>
                            </w14:nvContentPartPr>
                            <w14:xfrm>
                              <a:off x="0" y="0"/>
                              <a:ext cx="109440" cy="33480"/>
                            </w14:xfrm>
                          </w14:contentPart>
                        </a:graphicData>
                      </a:graphic>
                    </wp:anchor>
                  </w:drawing>
                </mc:Choice>
                <mc:Fallback>
                  <w:pict>
                    <v:shape w14:anchorId="1F55F40B" id="Ink 324" o:spid="_x0000_s1026" type="#_x0000_t75" style="position:absolute;margin-left:112.6pt;margin-top:83.2pt;width:9.4pt;height:4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">
                      <v:imagedata r:id="rId291" o:title=""/>
                    </v:shape>
                  </w:pict>
                </mc:Fallback>
              </mc:AlternateContent>
            </w:r>
            <w:r>
              <w:rPr>
                <w:noProof/>
                <w:sz w:val="18"/>
                <w:szCs w:val="18"/>
                <w:lang w:eastAsia="en-US"/>
              </w:rPr>
              <mc:AlternateContent>
                <mc:Choice Requires="wpi">
                  <w:drawing>
                    <wp:anchor distT="0" distB="0" distL="114300" distR="114300" simplePos="0" relativeHeight="251759616" behindDoc="0" locked="0" layoutInCell="1" allowOverlap="1">
                      <wp:simplePos x="0" y="0"/>
                      <wp:positionH relativeFrom="column">
                        <wp:posOffset>1336215</wp:posOffset>
                      </wp:positionH>
                      <wp:positionV relativeFrom="paragraph">
                        <wp:posOffset>1074730</wp:posOffset>
                      </wp:positionV>
                      <wp:extent cx="110520" cy="40680"/>
                      <wp:effectExtent l="57150" t="57150" r="60960" b="54610"/>
                      <wp:wrapNone/>
                      <wp:docPr id="323" name="Ink 323"/>
                      <wp:cNvGraphicFramePr/>
                      <a:graphic xmlns:a="http://schemas.openxmlformats.org/drawingml/2006/main">
                        <a:graphicData uri="http://schemas.microsoft.com/office/word/2010/wordprocessingInk">
                          <w14:contentPart bwMode="auto" r:id="rId292">
                            <w14:nvContentPartPr>
                              <w14:cNvContentPartPr/>
                            </w14:nvContentPartPr>
                            <w14:xfrm>
                              <a:off x="0" y="0"/>
                              <a:ext cx="110520" cy="40680"/>
                            </w14:xfrm>
                          </w14:contentPart>
                        </a:graphicData>
                      </a:graphic>
                    </wp:anchor>
                  </w:drawing>
                </mc:Choice>
                <mc:Fallback>
                  <w:pict>
                    <v:shape w14:anchorId="6D30EC9D" id="Ink 323" o:spid="_x0000_s1026" type="#_x0000_t75" style="position:absolute;margin-left:104.25pt;margin-top:83.6pt;width:10.6pt;height:5.0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">
                      <v:imagedata r:id="rId293" o:title=""/>
                    </v:shape>
                  </w:pict>
                </mc:Fallback>
              </mc:AlternateContent>
            </w:r>
            <w:r>
              <w:rPr>
                <w:noProof/>
                <w:sz w:val="18"/>
                <w:szCs w:val="18"/>
                <w:lang w:eastAsia="en-US"/>
              </w:rPr>
              <mc:AlternateContent>
                <mc:Choice Requires="wpi">
                  <w:drawing>
                    <wp:anchor distT="0" distB="0" distL="114300" distR="114300" simplePos="0" relativeHeight="251758592" behindDoc="0" locked="0" layoutInCell="1" allowOverlap="1">
                      <wp:simplePos x="0" y="0"/>
                      <wp:positionH relativeFrom="column">
                        <wp:posOffset>1036335</wp:posOffset>
                      </wp:positionH>
                      <wp:positionV relativeFrom="paragraph">
                        <wp:posOffset>1066450</wp:posOffset>
                      </wp:positionV>
                      <wp:extent cx="145440" cy="46080"/>
                      <wp:effectExtent l="38100" t="57150" r="45085" b="49530"/>
                      <wp:wrapNone/>
                      <wp:docPr id="322" name="Ink 322"/>
                      <wp:cNvGraphicFramePr/>
                      <a:graphic xmlns:a="http://schemas.openxmlformats.org/drawingml/2006/main">
                        <a:graphicData uri="http://schemas.microsoft.com/office/word/2010/wordprocessingInk">
                          <w14:contentPart bwMode="auto" r:id="rId294">
                            <w14:nvContentPartPr>
                              <w14:cNvContentPartPr/>
                            </w14:nvContentPartPr>
                            <w14:xfrm>
                              <a:off x="0" y="0"/>
                              <a:ext cx="145440" cy="46080"/>
                            </w14:xfrm>
                          </w14:contentPart>
                        </a:graphicData>
                      </a:graphic>
                    </wp:anchor>
                  </w:drawing>
                </mc:Choice>
                <mc:Fallback>
                  <w:pict>
                    <v:shape w14:anchorId="2E89E691" id="Ink 322" o:spid="_x0000_s1026" type="#_x0000_t75" style="position:absolute;margin-left:80.8pt;margin-top:83.15pt;width:12.65pt;height:5.3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">
                      <v:imagedata r:id="rId295" o:title=""/>
                    </v:shape>
                  </w:pict>
                </mc:Fallback>
              </mc:AlternateContent>
            </w:r>
            <w:r>
              <w:rPr>
                <w:noProof/>
                <w:sz w:val="18"/>
                <w:szCs w:val="18"/>
                <w:lang w:eastAsia="en-US"/>
              </w:rPr>
              <mc:AlternateContent>
                <mc:Choice Requires="wpi">
                  <w:drawing>
                    <wp:anchor distT="0" distB="0" distL="114300" distR="114300" simplePos="0" relativeHeight="251757568" behindDoc="0" locked="0" layoutInCell="1" allowOverlap="1">
                      <wp:simplePos x="0" y="0"/>
                      <wp:positionH relativeFrom="column">
                        <wp:posOffset>1041375</wp:posOffset>
                      </wp:positionH>
                      <wp:positionV relativeFrom="paragraph">
                        <wp:posOffset>1112170</wp:posOffset>
                      </wp:positionV>
                      <wp:extent cx="6480" cy="360"/>
                      <wp:effectExtent l="38100" t="38100" r="31750" b="38100"/>
                      <wp:wrapNone/>
                      <wp:docPr id="321" name="Ink 321"/>
                      <wp:cNvGraphicFramePr/>
                      <a:graphic xmlns:a="http://schemas.openxmlformats.org/drawingml/2006/main">
                        <a:graphicData uri="http://schemas.microsoft.com/office/word/2010/wordprocessingInk">
                          <w14:contentPart bwMode="auto" r:id="rId296">
                            <w14:nvContentPartPr>
                              <w14:cNvContentPartPr/>
                            </w14:nvContentPartPr>
                            <w14:xfrm>
                              <a:off x="0" y="0"/>
                              <a:ext cx="6480" cy="360"/>
                            </w14:xfrm>
                          </w14:contentPart>
                        </a:graphicData>
                      </a:graphic>
                    </wp:anchor>
                  </w:drawing>
                </mc:Choice>
                <mc:Fallback>
                  <w:pict>
                    <v:shape w14:anchorId="12CFE0EF" id="Ink 321" o:spid="_x0000_s1026" type="#_x0000_t75" style="position:absolute;margin-left:81.8pt;margin-top:87.25pt;width:1pt;height:.6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">
                      <v:imagedata r:id="rId297" o:title=""/>
                    </v:shape>
                  </w:pict>
                </mc:Fallback>
              </mc:AlternateContent>
            </w:r>
            <w:r>
              <w:rPr>
                <w:noProof/>
                <w:sz w:val="18"/>
                <w:szCs w:val="18"/>
                <w:lang w:eastAsia="en-US"/>
              </w:rPr>
              <mc:AlternateContent>
                <mc:Choice Requires="wpi">
                  <w:drawing>
                    <wp:anchor distT="0" distB="0" distL="114300" distR="114300" simplePos="0" relativeHeight="251756544" behindDoc="0" locked="0" layoutInCell="1" allowOverlap="1">
                      <wp:simplePos x="0" y="0"/>
                      <wp:positionH relativeFrom="column">
                        <wp:posOffset>701535</wp:posOffset>
                      </wp:positionH>
                      <wp:positionV relativeFrom="paragraph">
                        <wp:posOffset>1047370</wp:posOffset>
                      </wp:positionV>
                      <wp:extent cx="169920" cy="47520"/>
                      <wp:effectExtent l="38100" t="57150" r="40005" b="48260"/>
                      <wp:wrapNone/>
                      <wp:docPr id="320" name="Ink 320"/>
                      <wp:cNvGraphicFramePr/>
                      <a:graphic xmlns:a="http://schemas.openxmlformats.org/drawingml/2006/main">
                        <a:graphicData uri="http://schemas.microsoft.com/office/word/2010/wordprocessingInk">
                          <w14:contentPart bwMode="auto" r:id="rId298">
                            <w14:nvContentPartPr>
                              <w14:cNvContentPartPr/>
                            </w14:nvContentPartPr>
                            <w14:xfrm>
                              <a:off x="0" y="0"/>
                              <a:ext cx="169920" cy="47520"/>
                            </w14:xfrm>
                          </w14:contentPart>
                        </a:graphicData>
                      </a:graphic>
                    </wp:anchor>
                  </w:drawing>
                </mc:Choice>
                <mc:Fallback>
                  <w:pict>
                    <v:shape w14:anchorId="4724D93A" id="Ink 320" o:spid="_x0000_s1026" type="#_x0000_t75" style="position:absolute;margin-left:54.65pt;margin-top:81.4pt;width:14.6pt;height:5.4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">
                      <v:imagedata r:id="rId299" o:title=""/>
                    </v:shape>
                  </w:pict>
                </mc:Fallback>
              </mc:AlternateContent>
            </w:r>
            <w:r>
              <w:rPr>
                <w:noProof/>
                <w:sz w:val="18"/>
                <w:szCs w:val="18"/>
                <w:lang w:eastAsia="en-US"/>
              </w:rPr>
              <mc:AlternateContent>
                <mc:Choice Requires="wpi">
                  <w:drawing>
                    <wp:anchor distT="0" distB="0" distL="114300" distR="114300" simplePos="0" relativeHeight="251755520" behindDoc="0" locked="0" layoutInCell="1" allowOverlap="1">
                      <wp:simplePos x="0" y="0"/>
                      <wp:positionH relativeFrom="column">
                        <wp:posOffset>255495</wp:posOffset>
                      </wp:positionH>
                      <wp:positionV relativeFrom="paragraph">
                        <wp:posOffset>1025050</wp:posOffset>
                      </wp:positionV>
                      <wp:extent cx="222480" cy="47520"/>
                      <wp:effectExtent l="0" t="57150" r="44450" b="48260"/>
                      <wp:wrapNone/>
                      <wp:docPr id="319" name="Ink 319"/>
                      <wp:cNvGraphicFramePr/>
                      <a:graphic xmlns:a="http://schemas.openxmlformats.org/drawingml/2006/main">
                        <a:graphicData uri="http://schemas.microsoft.com/office/word/2010/wordprocessingInk">
                          <w14:contentPart bwMode="auto" r:id="rId300">
                            <w14:nvContentPartPr>
                              <w14:cNvContentPartPr/>
                            </w14:nvContentPartPr>
                            <w14:xfrm>
                              <a:off x="0" y="0"/>
                              <a:ext cx="222480" cy="47520"/>
                            </w14:xfrm>
                          </w14:contentPart>
                        </a:graphicData>
                      </a:graphic>
                    </wp:anchor>
                  </w:drawing>
                </mc:Choice>
                <mc:Fallback>
                  <w:pict>
                    <v:shape w14:anchorId="0B9E81BA" id="Ink 319" o:spid="_x0000_s1026" type="#_x0000_t75" style="position:absolute;margin-left:19pt;margin-top:79.5pt;width:19pt;height:5.6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">
                      <v:imagedata r:id="rId301" o:title=""/>
                    </v:shape>
                  </w:pict>
                </mc:Fallback>
              </mc:AlternateContent>
            </w:r>
            <w:r>
              <w:rPr>
                <w:noProof/>
                <w:sz w:val="18"/>
                <w:szCs w:val="18"/>
                <w:lang w:eastAsia="en-US"/>
              </w:rPr>
              <mc:AlternateContent>
                <mc:Choice Requires="wpi">
                  <w:drawing>
                    <wp:anchor distT="0" distB="0" distL="114300" distR="114300" simplePos="0" relativeHeight="251682816" behindDoc="0" locked="0" layoutInCell="1" allowOverlap="1" wp14:anchorId="778A3AE6" wp14:editId="0D029393">
                      <wp:simplePos x="0" y="0"/>
                      <wp:positionH relativeFrom="column">
                        <wp:posOffset>511815</wp:posOffset>
                      </wp:positionH>
                      <wp:positionV relativeFrom="paragraph">
                        <wp:posOffset>142368</wp:posOffset>
                      </wp:positionV>
                      <wp:extent cx="336960" cy="37080"/>
                      <wp:effectExtent l="38100" t="57150" r="44450" b="58420"/>
                      <wp:wrapNone/>
                      <wp:docPr id="248" name="Ink 248"/>
                      <wp:cNvGraphicFramePr/>
                      <a:graphic xmlns:a="http://schemas.openxmlformats.org/drawingml/2006/main">
                        <a:graphicData uri="http://schemas.microsoft.com/office/word/2010/wordprocessingInk">
                          <w14:contentPart bwMode="auto" r:id="rId302">
                            <w14:nvContentPartPr>
                              <w14:cNvContentPartPr/>
                            </w14:nvContentPartPr>
                            <w14:xfrm>
                              <a:off x="0" y="0"/>
                              <a:ext cx="336960" cy="37080"/>
                            </w14:xfrm>
                          </w14:contentPart>
                        </a:graphicData>
                      </a:graphic>
                    </wp:anchor>
                  </w:drawing>
                </mc:Choice>
                <mc:Fallback>
                  <w:pict>
                    <v:shape w14:anchorId="75AA1498" id="Ink 248" o:spid="_x0000_s1026" type="#_x0000_t75" style="position:absolute;margin-left:40.05pt;margin-top:10.2pt;width:27.65pt;height:4.6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">
                      <v:imagedata r:id="rId303" o:title=""/>
                    </v:shape>
                  </w:pict>
                </mc:Fallback>
              </mc:AlternateContent>
            </w:r>
            <w:r>
              <w:rPr>
                <w:noProof/>
                <w:sz w:val="18"/>
                <w:szCs w:val="18"/>
                <w:lang w:eastAsia="en-US"/>
              </w:rPr>
              <mc:AlternateContent>
                <mc:Choice Requires="wpi">
                  <w:drawing>
                    <wp:anchor distT="0" distB="0" distL="114300" distR="114300" simplePos="0" relativeHeight="251681792" behindDoc="0" locked="0" layoutInCell="1" allowOverlap="1" wp14:anchorId="36E4385C" wp14:editId="6C52DF9C">
                      <wp:simplePos x="0" y="0"/>
                      <wp:positionH relativeFrom="column">
                        <wp:posOffset>378975</wp:posOffset>
                      </wp:positionH>
                      <wp:positionV relativeFrom="paragraph">
                        <wp:posOffset>192408</wp:posOffset>
                      </wp:positionV>
                      <wp:extent cx="442800" cy="585360"/>
                      <wp:effectExtent l="38100" t="38100" r="52705" b="62865"/>
                      <wp:wrapNone/>
                      <wp:docPr id="247" name="Ink 247"/>
                      <wp:cNvGraphicFramePr/>
                      <a:graphic xmlns:a="http://schemas.openxmlformats.org/drawingml/2006/main">
                        <a:graphicData uri="http://schemas.microsoft.com/office/word/2010/wordprocessingInk">
                          <w14:contentPart bwMode="auto" r:id="rId304">
                            <w14:nvContentPartPr>
                              <w14:cNvContentPartPr/>
                            </w14:nvContentPartPr>
                            <w14:xfrm>
                              <a:off x="0" y="0"/>
                              <a:ext cx="442800" cy="585360"/>
                            </w14:xfrm>
                          </w14:contentPart>
                        </a:graphicData>
                      </a:graphic>
                    </wp:anchor>
                  </w:drawing>
                </mc:Choice>
                <mc:Fallback>
                  <w:pict>
                    <v:shape w14:anchorId="2535CE37" id="Ink 247" o:spid="_x0000_s1026" type="#_x0000_t75" style="position:absolute;margin-left:29.4pt;margin-top:14.1pt;width:36.35pt;height:48.0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">
                      <v:imagedata r:id="rId305" o:title=""/>
                    </v:shape>
                  </w:pict>
                </mc:Fallback>
              </mc:AlternateContent>
            </w:r>
            <w:r>
              <w:rPr>
                <w:noProof/>
                <w:sz w:val="18"/>
                <w:szCs w:val="18"/>
                <w:lang w:eastAsia="en-US"/>
              </w:rPr>
              <mc:AlternateContent>
                <mc:Choice Requires="wpi">
                  <w:drawing>
                    <wp:anchor distT="0" distB="0" distL="114300" distR="114300" simplePos="0" relativeHeight="251680768" behindDoc="0" locked="0" layoutInCell="1" allowOverlap="1" wp14:anchorId="42595ABC" wp14:editId="78FAA9E5">
                      <wp:simplePos x="0" y="0"/>
                      <wp:positionH relativeFrom="column">
                        <wp:posOffset>1251615</wp:posOffset>
                      </wp:positionH>
                      <wp:positionV relativeFrom="paragraph">
                        <wp:posOffset>909888</wp:posOffset>
                      </wp:positionV>
                      <wp:extent cx="468360" cy="458640"/>
                      <wp:effectExtent l="38100" t="57150" r="65405" b="55880"/>
                      <wp:wrapNone/>
                      <wp:docPr id="246" name="Ink 246"/>
                      <wp:cNvGraphicFramePr/>
                      <a:graphic xmlns:a="http://schemas.openxmlformats.org/drawingml/2006/main">
                        <a:graphicData uri="http://schemas.microsoft.com/office/word/2010/wordprocessingInk">
                          <w14:contentPart bwMode="auto" r:id="rId306">
                            <w14:nvContentPartPr>
                              <w14:cNvContentPartPr/>
                            </w14:nvContentPartPr>
                            <w14:xfrm>
                              <a:off x="0" y="0"/>
                              <a:ext cx="468360" cy="458640"/>
                            </w14:xfrm>
                          </w14:contentPart>
                        </a:graphicData>
                      </a:graphic>
                    </wp:anchor>
                  </w:drawing>
                </mc:Choice>
                <mc:Fallback>
                  <w:pict>
                    <v:shape w14:anchorId="1E3B8236" id="Ink 246" o:spid="_x0000_s1026" type="#_x0000_t75" style="position:absolute;margin-left:97.4pt;margin-top:70.5pt;width:39.25pt;height:38.4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">
                      <v:imagedata r:id="rId307" o:title=""/>
                    </v:shape>
                  </w:pict>
                </mc:Fallback>
              </mc:AlternateContent>
            </w:r>
            <w:r>
              <w:rPr>
                <w:noProof/>
                <w:sz w:val="18"/>
                <w:szCs w:val="18"/>
                <w:lang w:eastAsia="en-US"/>
              </w:rPr>
              <mc:AlternateContent>
                <mc:Choice Requires="wpi">
                  <w:drawing>
                    <wp:anchor distT="0" distB="0" distL="114300" distR="114300" simplePos="0" relativeHeight="251679744" behindDoc="0" locked="0" layoutInCell="1" allowOverlap="1" wp14:anchorId="4354C0F5" wp14:editId="257B6021">
                      <wp:simplePos x="0" y="0"/>
                      <wp:positionH relativeFrom="column">
                        <wp:posOffset>993855</wp:posOffset>
                      </wp:positionH>
                      <wp:positionV relativeFrom="paragraph">
                        <wp:posOffset>850848</wp:posOffset>
                      </wp:positionV>
                      <wp:extent cx="326880" cy="444600"/>
                      <wp:effectExtent l="38100" t="38100" r="54610" b="50800"/>
                      <wp:wrapNone/>
                      <wp:docPr id="245" name="Ink 245"/>
                      <wp:cNvGraphicFramePr/>
                      <a:graphic xmlns:a="http://schemas.openxmlformats.org/drawingml/2006/main">
                        <a:graphicData uri="http://schemas.microsoft.com/office/word/2010/wordprocessingInk">
                          <w14:contentPart bwMode="auto" r:id="rId308">
                            <w14:nvContentPartPr>
                              <w14:cNvContentPartPr/>
                            </w14:nvContentPartPr>
                            <w14:xfrm>
                              <a:off x="0" y="0"/>
                              <a:ext cx="326880" cy="444600"/>
                            </w14:xfrm>
                          </w14:contentPart>
                        </a:graphicData>
                      </a:graphic>
                    </wp:anchor>
                  </w:drawing>
                </mc:Choice>
                <mc:Fallback>
                  <w:pict>
                    <v:shape w14:anchorId="43CA121A" id="Ink 245" o:spid="_x0000_s1026" type="#_x0000_t75" style="position:absolute;margin-left:77.1pt;margin-top:66.35pt;width:28.05pt;height:36.8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">
                      <v:imagedata r:id="rId309" o:title=""/>
                    </v:shape>
                  </w:pict>
                </mc:Fallback>
              </mc:AlternateContent>
            </w:r>
            <w:r>
              <w:rPr>
                <w:noProof/>
                <w:sz w:val="18"/>
                <w:szCs w:val="18"/>
                <w:lang w:eastAsia="en-US"/>
              </w:rPr>
              <mc:AlternateContent>
                <mc:Choice Requires="wpi">
                  <w:drawing>
                    <wp:anchor distT="0" distB="0" distL="114300" distR="114300" simplePos="0" relativeHeight="251678720" behindDoc="0" locked="0" layoutInCell="1" allowOverlap="1" wp14:anchorId="0923A5C3" wp14:editId="379AE02A">
                      <wp:simplePos x="0" y="0"/>
                      <wp:positionH relativeFrom="column">
                        <wp:posOffset>557895</wp:posOffset>
                      </wp:positionH>
                      <wp:positionV relativeFrom="paragraph">
                        <wp:posOffset>867048</wp:posOffset>
                      </wp:positionV>
                      <wp:extent cx="385560" cy="458280"/>
                      <wp:effectExtent l="57150" t="38100" r="52705" b="56515"/>
                      <wp:wrapNone/>
                      <wp:docPr id="244" name="Ink 244"/>
                      <wp:cNvGraphicFramePr/>
                      <a:graphic xmlns:a="http://schemas.openxmlformats.org/drawingml/2006/main">
                        <a:graphicData uri="http://schemas.microsoft.com/office/word/2010/wordprocessingInk">
                          <w14:contentPart bwMode="auto" r:id="rId310">
                            <w14:nvContentPartPr>
                              <w14:cNvContentPartPr/>
                            </w14:nvContentPartPr>
                            <w14:xfrm>
                              <a:off x="0" y="0"/>
                              <a:ext cx="385560" cy="458280"/>
                            </w14:xfrm>
                          </w14:contentPart>
                        </a:graphicData>
                      </a:graphic>
                    </wp:anchor>
                  </w:drawing>
                </mc:Choice>
                <mc:Fallback>
                  <w:pict>
                    <v:shape w14:anchorId="275F92BA" id="Ink 244" o:spid="_x0000_s1026" type="#_x0000_t75" style="position:absolute;margin-left:42.8pt;margin-top:67.8pt;width:32.65pt;height:37.7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">
                      <v:imagedata r:id="rId311" o:title=""/>
                    </v:shape>
                  </w:pict>
                </mc:Fallback>
              </mc:AlternateContent>
            </w:r>
            <w:r>
              <w:rPr>
                <w:noProof/>
                <w:sz w:val="18"/>
                <w:szCs w:val="18"/>
                <w:lang w:eastAsia="en-US"/>
              </w:rPr>
              <mc:AlternateContent>
                <mc:Choice Requires="wpi">
                  <w:drawing>
                    <wp:anchor distT="0" distB="0" distL="114300" distR="114300" simplePos="0" relativeHeight="251677696" behindDoc="0" locked="0" layoutInCell="1" allowOverlap="1" wp14:anchorId="4B96792F" wp14:editId="66B3D651">
                      <wp:simplePos x="0" y="0"/>
                      <wp:positionH relativeFrom="column">
                        <wp:posOffset>127335</wp:posOffset>
                      </wp:positionH>
                      <wp:positionV relativeFrom="paragraph">
                        <wp:posOffset>833208</wp:posOffset>
                      </wp:positionV>
                      <wp:extent cx="474480" cy="446400"/>
                      <wp:effectExtent l="38100" t="38100" r="59055" b="49530"/>
                      <wp:wrapNone/>
                      <wp:docPr id="243" name="Ink 243"/>
                      <wp:cNvGraphicFramePr/>
                      <a:graphic xmlns:a="http://schemas.openxmlformats.org/drawingml/2006/main">
                        <a:graphicData uri="http://schemas.microsoft.com/office/word/2010/wordprocessingInk">
                          <w14:contentPart bwMode="auto" r:id="rId312">
                            <w14:nvContentPartPr>
                              <w14:cNvContentPartPr/>
                            </w14:nvContentPartPr>
                            <w14:xfrm>
                              <a:off x="0" y="0"/>
                              <a:ext cx="474480" cy="446400"/>
                            </w14:xfrm>
                          </w14:contentPart>
                        </a:graphicData>
                      </a:graphic>
                    </wp:anchor>
                  </w:drawing>
                </mc:Choice>
                <mc:Fallback>
                  <w:pict>
                    <v:shape w14:anchorId="7B79C19D" id="Ink 243" o:spid="_x0000_s1026" type="#_x0000_t75" style="position:absolute;margin-left:8.9pt;margin-top:64.95pt;width:39.6pt;height:36.9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">
                      <v:imagedata r:id="rId313" o:title=""/>
                    </v:shape>
                  </w:pict>
                </mc:Fallback>
              </mc:AlternateContent>
            </w:r>
            <w:r>
              <w:rPr>
                <w:noProof/>
                <w:sz w:val="18"/>
                <w:szCs w:val="18"/>
                <w:lang w:eastAsia="en-US"/>
              </w:rPr>
              <mc:AlternateContent>
                <mc:Choice Requires="wpi">
                  <w:drawing>
                    <wp:anchor distT="0" distB="0" distL="114300" distR="114300" simplePos="0" relativeHeight="251676672" behindDoc="0" locked="0" layoutInCell="1" allowOverlap="1" wp14:anchorId="1C31BDE4" wp14:editId="3B4E8CD9">
                      <wp:simplePos x="0" y="0"/>
                      <wp:positionH relativeFrom="column">
                        <wp:posOffset>1417215</wp:posOffset>
                      </wp:positionH>
                      <wp:positionV relativeFrom="paragraph">
                        <wp:posOffset>1149648</wp:posOffset>
                      </wp:positionV>
                      <wp:extent cx="136080" cy="125280"/>
                      <wp:effectExtent l="38100" t="38100" r="35560" b="46355"/>
                      <wp:wrapNone/>
                      <wp:docPr id="242" name="Ink 242"/>
                      <wp:cNvGraphicFramePr/>
                      <a:graphic xmlns:a="http://schemas.openxmlformats.org/drawingml/2006/main">
                        <a:graphicData uri="http://schemas.microsoft.com/office/word/2010/wordprocessingInk">
                          <w14:contentPart bwMode="auto" r:id="rId314">
                            <w14:nvContentPartPr>
                              <w14:cNvContentPartPr/>
                            </w14:nvContentPartPr>
                            <w14:xfrm>
                              <a:off x="0" y="0"/>
                              <a:ext cx="136080" cy="125280"/>
                            </w14:xfrm>
                          </w14:contentPart>
                        </a:graphicData>
                      </a:graphic>
                    </wp:anchor>
                  </w:drawing>
                </mc:Choice>
                <mc:Fallback>
                  <w:pict>
                    <v:shape w14:anchorId="6E2789AC" id="Ink 242" o:spid="_x0000_s1026" type="#_x0000_t75" style="position:absolute;margin-left:111.1pt;margin-top:90pt;width:11.4pt;height:11.1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">
                      <v:imagedata r:id="rId315" o:title=""/>
                    </v:shape>
                  </w:pict>
                </mc:Fallback>
              </mc:AlternateContent>
            </w:r>
            <w:r>
              <w:rPr>
                <w:noProof/>
                <w:sz w:val="18"/>
                <w:szCs w:val="18"/>
                <w:lang w:eastAsia="en-US"/>
              </w:rPr>
              <mc:AlternateContent>
                <mc:Choice Requires="wpi">
                  <w:drawing>
                    <wp:anchor distT="0" distB="0" distL="114300" distR="114300" simplePos="0" relativeHeight="251675648" behindDoc="0" locked="0" layoutInCell="1" allowOverlap="1" wp14:anchorId="4F7E4370" wp14:editId="39EDFB07">
                      <wp:simplePos x="0" y="0"/>
                      <wp:positionH relativeFrom="column">
                        <wp:posOffset>1320375</wp:posOffset>
                      </wp:positionH>
                      <wp:positionV relativeFrom="paragraph">
                        <wp:posOffset>1136328</wp:posOffset>
                      </wp:positionV>
                      <wp:extent cx="72000" cy="71640"/>
                      <wp:effectExtent l="38100" t="38100" r="42545" b="43180"/>
                      <wp:wrapNone/>
                      <wp:docPr id="241" name="Ink 241"/>
                      <wp:cNvGraphicFramePr/>
                      <a:graphic xmlns:a="http://schemas.openxmlformats.org/drawingml/2006/main">
                        <a:graphicData uri="http://schemas.microsoft.com/office/word/2010/wordprocessingInk">
                          <w14:contentPart bwMode="auto" r:id="rId316">
                            <w14:nvContentPartPr>
                              <w14:cNvContentPartPr/>
                            </w14:nvContentPartPr>
                            <w14:xfrm>
                              <a:off x="0" y="0"/>
                              <a:ext cx="72000" cy="71640"/>
                            </w14:xfrm>
                          </w14:contentPart>
                        </a:graphicData>
                      </a:graphic>
                    </wp:anchor>
                  </w:drawing>
                </mc:Choice>
                <mc:Fallback>
                  <w:pict>
                    <v:shape w14:anchorId="79754F72" id="Ink 241" o:spid="_x0000_s1026" type="#_x0000_t75" style="position:absolute;margin-left:103.5pt;margin-top:89pt;width:6.8pt;height:6.9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">
                      <v:imagedata r:id="rId317" o:title=""/>
                    </v:shape>
                  </w:pict>
                </mc:Fallback>
              </mc:AlternateContent>
            </w:r>
            <w:r>
              <w:rPr>
                <w:noProof/>
                <w:sz w:val="18"/>
                <w:szCs w:val="18"/>
                <w:lang w:eastAsia="en-US"/>
              </w:rPr>
              <mc:AlternateContent>
                <mc:Choice Requires="wpi">
                  <w:drawing>
                    <wp:anchor distT="0" distB="0" distL="114300" distR="114300" simplePos="0" relativeHeight="251674624" behindDoc="0" locked="0" layoutInCell="1" allowOverlap="1" wp14:anchorId="79C3FF20" wp14:editId="6F1F68AE">
                      <wp:simplePos x="0" y="0"/>
                      <wp:positionH relativeFrom="column">
                        <wp:posOffset>1370055</wp:posOffset>
                      </wp:positionH>
                      <wp:positionV relativeFrom="paragraph">
                        <wp:posOffset>1033008</wp:posOffset>
                      </wp:positionV>
                      <wp:extent cx="47880" cy="118440"/>
                      <wp:effectExtent l="38100" t="19050" r="47625" b="53340"/>
                      <wp:wrapNone/>
                      <wp:docPr id="240" name="Ink 240"/>
                      <wp:cNvGraphicFramePr/>
                      <a:graphic xmlns:a="http://schemas.openxmlformats.org/drawingml/2006/main">
                        <a:graphicData uri="http://schemas.microsoft.com/office/word/2010/wordprocessingInk">
                          <w14:contentPart bwMode="auto" r:id="rId318">
                            <w14:nvContentPartPr>
                              <w14:cNvContentPartPr/>
                            </w14:nvContentPartPr>
                            <w14:xfrm>
                              <a:off x="0" y="0"/>
                              <a:ext cx="47880" cy="118440"/>
                            </w14:xfrm>
                          </w14:contentPart>
                        </a:graphicData>
                      </a:graphic>
                    </wp:anchor>
                  </w:drawing>
                </mc:Choice>
                <mc:Fallback>
                  <w:pict>
                    <v:shape w14:anchorId="4757B42E" id="Ink 240" o:spid="_x0000_s1026" type="#_x0000_t75" style="position:absolute;margin-left:107.35pt;margin-top:81.05pt;width:5pt;height:10.3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">
                      <v:imagedata r:id="rId319" o:title=""/>
                    </v:shape>
                  </w:pict>
                </mc:Fallback>
              </mc:AlternateContent>
            </w:r>
            <w:r>
              <w:rPr>
                <w:noProof/>
                <w:sz w:val="18"/>
                <w:szCs w:val="18"/>
                <w:lang w:eastAsia="en-US"/>
              </w:rPr>
              <mc:AlternateContent>
                <mc:Choice Requires="wpi">
                  <w:drawing>
                    <wp:anchor distT="0" distB="0" distL="114300" distR="114300" simplePos="0" relativeHeight="251673600" behindDoc="0" locked="0" layoutInCell="1" allowOverlap="1" wp14:anchorId="22FFD75F" wp14:editId="4BF60A3D">
                      <wp:simplePos x="0" y="0"/>
                      <wp:positionH relativeFrom="column">
                        <wp:posOffset>1325055</wp:posOffset>
                      </wp:positionH>
                      <wp:positionV relativeFrom="paragraph">
                        <wp:posOffset>967128</wp:posOffset>
                      </wp:positionV>
                      <wp:extent cx="128880" cy="63720"/>
                      <wp:effectExtent l="38100" t="38100" r="62230" b="50800"/>
                      <wp:wrapNone/>
                      <wp:docPr id="239" name="Ink 239"/>
                      <wp:cNvGraphicFramePr/>
                      <a:graphic xmlns:a="http://schemas.openxmlformats.org/drawingml/2006/main">
                        <a:graphicData uri="http://schemas.microsoft.com/office/word/2010/wordprocessingInk">
                          <w14:contentPart bwMode="auto" r:id="rId320">
                            <w14:nvContentPartPr>
                              <w14:cNvContentPartPr/>
                            </w14:nvContentPartPr>
                            <w14:xfrm>
                              <a:off x="0" y="0"/>
                              <a:ext cx="128880" cy="63720"/>
                            </w14:xfrm>
                          </w14:contentPart>
                        </a:graphicData>
                      </a:graphic>
                    </wp:anchor>
                  </w:drawing>
                </mc:Choice>
                <mc:Fallback>
                  <w:pict>
                    <v:shape w14:anchorId="0D054BF4" id="Ink 239" o:spid="_x0000_s1026" type="#_x0000_t75" style="position:absolute;margin-left:103.6pt;margin-top:75.2pt;width:12pt;height:7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">
                      <v:imagedata r:id="rId321" o:title=""/>
                    </v:shape>
                  </w:pict>
                </mc:Fallback>
              </mc:AlternateContent>
            </w:r>
            <w:r>
              <w:rPr>
                <w:noProof/>
                <w:sz w:val="18"/>
                <w:szCs w:val="18"/>
                <w:lang w:eastAsia="en-US"/>
              </w:rPr>
              <mc:AlternateContent>
                <mc:Choice Requires="wpi">
                  <w:drawing>
                    <wp:anchor distT="0" distB="0" distL="114300" distR="114300" simplePos="0" relativeHeight="251672576" behindDoc="0" locked="0" layoutInCell="1" allowOverlap="1" wp14:anchorId="38F39EE0" wp14:editId="7522D39C">
                      <wp:simplePos x="0" y="0"/>
                      <wp:positionH relativeFrom="column">
                        <wp:posOffset>1112655</wp:posOffset>
                      </wp:positionH>
                      <wp:positionV relativeFrom="paragraph">
                        <wp:posOffset>1155048</wp:posOffset>
                      </wp:positionV>
                      <wp:extent cx="137160" cy="70920"/>
                      <wp:effectExtent l="38100" t="38100" r="34290" b="43815"/>
                      <wp:wrapNone/>
                      <wp:docPr id="238" name="Ink 238"/>
                      <wp:cNvGraphicFramePr/>
                      <a:graphic xmlns:a="http://schemas.openxmlformats.org/drawingml/2006/main">
                        <a:graphicData uri="http://schemas.microsoft.com/office/word/2010/wordprocessingInk">
                          <w14:contentPart bwMode="auto" r:id="rId322">
                            <w14:nvContentPartPr>
                              <w14:cNvContentPartPr/>
                            </w14:nvContentPartPr>
                            <w14:xfrm>
                              <a:off x="0" y="0"/>
                              <a:ext cx="137160" cy="70920"/>
                            </w14:xfrm>
                          </w14:contentPart>
                        </a:graphicData>
                      </a:graphic>
                    </wp:anchor>
                  </w:drawing>
                </mc:Choice>
                <mc:Fallback>
                  <w:pict>
                    <v:shape w14:anchorId="7DC04FF2" id="Ink 238" o:spid="_x0000_s1026" type="#_x0000_t75" style="position:absolute;margin-left:87.05pt;margin-top:90.4pt;width:11.7pt;height:6.8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">
                      <v:imagedata r:id="rId323" o:title=""/>
                    </v:shape>
                  </w:pict>
                </mc:Fallback>
              </mc:AlternateContent>
            </w:r>
            <w:r>
              <w:rPr>
                <w:noProof/>
                <w:sz w:val="18"/>
                <w:szCs w:val="18"/>
                <w:lang w:eastAsia="en-US"/>
              </w:rPr>
              <mc:AlternateContent>
                <mc:Choice Requires="wpi">
                  <w:drawing>
                    <wp:anchor distT="0" distB="0" distL="114300" distR="114300" simplePos="0" relativeHeight="251671552" behindDoc="0" locked="0" layoutInCell="1" allowOverlap="1" wp14:anchorId="541CF883" wp14:editId="7676A8B5">
                      <wp:simplePos x="0" y="0"/>
                      <wp:positionH relativeFrom="column">
                        <wp:posOffset>1035255</wp:posOffset>
                      </wp:positionH>
                      <wp:positionV relativeFrom="paragraph">
                        <wp:posOffset>1093488</wp:posOffset>
                      </wp:positionV>
                      <wp:extent cx="81360" cy="84960"/>
                      <wp:effectExtent l="57150" t="38100" r="52070" b="48895"/>
                      <wp:wrapNone/>
                      <wp:docPr id="237" name="Ink 237"/>
                      <wp:cNvGraphicFramePr/>
                      <a:graphic xmlns:a="http://schemas.openxmlformats.org/drawingml/2006/main">
                        <a:graphicData uri="http://schemas.microsoft.com/office/word/2010/wordprocessingInk">
                          <w14:contentPart bwMode="auto" r:id="rId324">
                            <w14:nvContentPartPr>
                              <w14:cNvContentPartPr/>
                            </w14:nvContentPartPr>
                            <w14:xfrm>
                              <a:off x="0" y="0"/>
                              <a:ext cx="81360" cy="84960"/>
                            </w14:xfrm>
                          </w14:contentPart>
                        </a:graphicData>
                      </a:graphic>
                    </wp:anchor>
                  </w:drawing>
                </mc:Choice>
                <mc:Fallback>
                  <w:pict>
                    <v:shape w14:anchorId="6941042B" id="Ink 237" o:spid="_x0000_s1026" type="#_x0000_t75" style="position:absolute;margin-left:80.8pt;margin-top:85.6pt;width:7.55pt;height:8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">
                      <v:imagedata r:id="rId325" o:title=""/>
                    </v:shape>
                  </w:pict>
                </mc:Fallback>
              </mc:AlternateContent>
            </w:r>
            <w:r>
              <w:rPr>
                <w:noProof/>
                <w:sz w:val="18"/>
                <w:szCs w:val="18"/>
                <w:lang w:eastAsia="en-US"/>
              </w:rPr>
              <mc:AlternateContent>
                <mc:Choice Requires="wpi">
                  <w:drawing>
                    <wp:anchor distT="0" distB="0" distL="114300" distR="114300" simplePos="0" relativeHeight="251670528" behindDoc="0" locked="0" layoutInCell="1" allowOverlap="1" wp14:anchorId="41330FE8" wp14:editId="5EF5FD56">
                      <wp:simplePos x="0" y="0"/>
                      <wp:positionH relativeFrom="column">
                        <wp:posOffset>1062615</wp:posOffset>
                      </wp:positionH>
                      <wp:positionV relativeFrom="paragraph">
                        <wp:posOffset>1028328</wp:posOffset>
                      </wp:positionV>
                      <wp:extent cx="36000" cy="117360"/>
                      <wp:effectExtent l="38100" t="38100" r="40640" b="54610"/>
                      <wp:wrapNone/>
                      <wp:docPr id="236" name="Ink 236"/>
                      <wp:cNvGraphicFramePr/>
                      <a:graphic xmlns:a="http://schemas.openxmlformats.org/drawingml/2006/main">
                        <a:graphicData uri="http://schemas.microsoft.com/office/word/2010/wordprocessingInk">
                          <w14:contentPart bwMode="auto" r:id="rId326">
                            <w14:nvContentPartPr>
                              <w14:cNvContentPartPr/>
                            </w14:nvContentPartPr>
                            <w14:xfrm>
                              <a:off x="0" y="0"/>
                              <a:ext cx="36000" cy="117360"/>
                            </w14:xfrm>
                          </w14:contentPart>
                        </a:graphicData>
                      </a:graphic>
                    </wp:anchor>
                  </w:drawing>
                </mc:Choice>
                <mc:Fallback>
                  <w:pict>
                    <v:shape w14:anchorId="539E9315" id="Ink 236" o:spid="_x0000_s1026" type="#_x0000_t75" style="position:absolute;margin-left:83.15pt;margin-top:80.45pt;width:4.25pt;height:10.6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">
                      <v:imagedata r:id="rId327" o:title=""/>
                    </v:shape>
                  </w:pict>
                </mc:Fallback>
              </mc:AlternateContent>
            </w:r>
            <w:r>
              <w:rPr>
                <w:noProof/>
                <w:sz w:val="18"/>
                <w:szCs w:val="18"/>
                <w:lang w:eastAsia="en-US"/>
              </w:rPr>
              <mc:AlternateContent>
                <mc:Choice Requires="wpi">
                  <w:drawing>
                    <wp:anchor distT="0" distB="0" distL="114300" distR="114300" simplePos="0" relativeHeight="251669504" behindDoc="0" locked="0" layoutInCell="1" allowOverlap="1" wp14:anchorId="1E04C614" wp14:editId="382FAE14">
                      <wp:simplePos x="0" y="0"/>
                      <wp:positionH relativeFrom="column">
                        <wp:posOffset>993855</wp:posOffset>
                      </wp:positionH>
                      <wp:positionV relativeFrom="paragraph">
                        <wp:posOffset>957408</wp:posOffset>
                      </wp:positionV>
                      <wp:extent cx="132120" cy="66960"/>
                      <wp:effectExtent l="38100" t="57150" r="58420" b="66675"/>
                      <wp:wrapNone/>
                      <wp:docPr id="235" name="Ink 235"/>
                      <wp:cNvGraphicFramePr/>
                      <a:graphic xmlns:a="http://schemas.openxmlformats.org/drawingml/2006/main">
                        <a:graphicData uri="http://schemas.microsoft.com/office/word/2010/wordprocessingInk">
                          <w14:contentPart bwMode="auto" r:id="rId328">
                            <w14:nvContentPartPr>
                              <w14:cNvContentPartPr/>
                            </w14:nvContentPartPr>
                            <w14:xfrm>
                              <a:off x="0" y="0"/>
                              <a:ext cx="132120" cy="66960"/>
                            </w14:xfrm>
                          </w14:contentPart>
                        </a:graphicData>
                      </a:graphic>
                    </wp:anchor>
                  </w:drawing>
                </mc:Choice>
                <mc:Fallback>
                  <w:pict>
                    <v:shape w14:anchorId="003FF663" id="Ink 235" o:spid="_x0000_s1026" type="#_x0000_t75" style="position:absolute;margin-left:77.25pt;margin-top:74.25pt;width:12.55pt;height:7.5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">
                      <v:imagedata r:id="rId329" o:title=""/>
                    </v:shape>
                  </w:pict>
                </mc:Fallback>
              </mc:AlternateContent>
            </w:r>
            <w:r>
              <w:rPr>
                <w:noProof/>
                <w:sz w:val="18"/>
                <w:szCs w:val="18"/>
                <w:lang w:eastAsia="en-US"/>
              </w:rPr>
              <mc:AlternateContent>
                <mc:Choice Requires="wpi">
                  <w:drawing>
                    <wp:anchor distT="0" distB="0" distL="114300" distR="114300" simplePos="0" relativeHeight="251668480" behindDoc="0" locked="0" layoutInCell="1" allowOverlap="1" wp14:anchorId="183613AE" wp14:editId="6D9DA897">
                      <wp:simplePos x="0" y="0"/>
                      <wp:positionH relativeFrom="column">
                        <wp:posOffset>764175</wp:posOffset>
                      </wp:positionH>
                      <wp:positionV relativeFrom="paragraph">
                        <wp:posOffset>1111128</wp:posOffset>
                      </wp:positionV>
                      <wp:extent cx="94680" cy="59040"/>
                      <wp:effectExtent l="38100" t="38100" r="38735" b="55880"/>
                      <wp:wrapNone/>
                      <wp:docPr id="234" name="Ink 234"/>
                      <wp:cNvGraphicFramePr/>
                      <a:graphic xmlns:a="http://schemas.openxmlformats.org/drawingml/2006/main">
                        <a:graphicData uri="http://schemas.microsoft.com/office/word/2010/wordprocessingInk">
                          <w14:contentPart bwMode="auto" r:id="rId330">
                            <w14:nvContentPartPr>
                              <w14:cNvContentPartPr/>
                            </w14:nvContentPartPr>
                            <w14:xfrm>
                              <a:off x="0" y="0"/>
                              <a:ext cx="94680" cy="59040"/>
                            </w14:xfrm>
                          </w14:contentPart>
                        </a:graphicData>
                      </a:graphic>
                    </wp:anchor>
                  </w:drawing>
                </mc:Choice>
                <mc:Fallback>
                  <w:pict>
                    <v:shape w14:anchorId="57F5D66A" id="Ink 234" o:spid="_x0000_s1026" type="#_x0000_t75" style="position:absolute;margin-left:59.65pt;margin-top:86.75pt;width:8.35pt;height:6.1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">
                      <v:imagedata r:id="rId331" o:title=""/>
                    </v:shape>
                  </w:pict>
                </mc:Fallback>
              </mc:AlternateContent>
            </w:r>
            <w:r>
              <w:rPr>
                <w:noProof/>
                <w:sz w:val="18"/>
                <w:szCs w:val="18"/>
                <w:lang w:eastAsia="en-US"/>
              </w:rPr>
              <mc:AlternateContent>
                <mc:Choice Requires="wpi">
                  <w:drawing>
                    <wp:anchor distT="0" distB="0" distL="114300" distR="114300" simplePos="0" relativeHeight="251667456" behindDoc="0" locked="0" layoutInCell="1" allowOverlap="1" wp14:anchorId="54599367" wp14:editId="0B78BBA6">
                      <wp:simplePos x="0" y="0"/>
                      <wp:positionH relativeFrom="column">
                        <wp:posOffset>664095</wp:posOffset>
                      </wp:positionH>
                      <wp:positionV relativeFrom="paragraph">
                        <wp:posOffset>1093848</wp:posOffset>
                      </wp:positionV>
                      <wp:extent cx="69840" cy="62280"/>
                      <wp:effectExtent l="38100" t="38100" r="45085" b="52070"/>
                      <wp:wrapNone/>
                      <wp:docPr id="233" name="Ink 233"/>
                      <wp:cNvGraphicFramePr/>
                      <a:graphic xmlns:a="http://schemas.openxmlformats.org/drawingml/2006/main">
                        <a:graphicData uri="http://schemas.microsoft.com/office/word/2010/wordprocessingInk">
                          <w14:contentPart bwMode="auto" r:id="rId332">
                            <w14:nvContentPartPr>
                              <w14:cNvContentPartPr/>
                            </w14:nvContentPartPr>
                            <w14:xfrm>
                              <a:off x="0" y="0"/>
                              <a:ext cx="69840" cy="62280"/>
                            </w14:xfrm>
                          </w14:contentPart>
                        </a:graphicData>
                      </a:graphic>
                    </wp:anchor>
                  </w:drawing>
                </mc:Choice>
                <mc:Fallback>
                  <w:pict>
                    <v:shape w14:anchorId="3CAC248A" id="Ink 233" o:spid="_x0000_s1026" type="#_x0000_t75" style="position:absolute;margin-left:51.5pt;margin-top:85.65pt;width:7pt;height:6.2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">
                      <v:imagedata r:id="rId333" o:title=""/>
                    </v:shape>
                  </w:pict>
                </mc:Fallback>
              </mc:AlternateContent>
            </w:r>
            <w:r>
              <w:rPr>
                <w:noProof/>
                <w:sz w:val="18"/>
                <w:szCs w:val="18"/>
                <w:lang w:eastAsia="en-US"/>
              </w:rPr>
              <mc:AlternateContent>
                <mc:Choice Requires="wpi">
                  <w:drawing>
                    <wp:anchor distT="0" distB="0" distL="114300" distR="114300" simplePos="0" relativeHeight="251666432" behindDoc="0" locked="0" layoutInCell="1" allowOverlap="1" wp14:anchorId="31C391FE" wp14:editId="36C48A13">
                      <wp:simplePos x="0" y="0"/>
                      <wp:positionH relativeFrom="column">
                        <wp:posOffset>728175</wp:posOffset>
                      </wp:positionH>
                      <wp:positionV relativeFrom="paragraph">
                        <wp:posOffset>1021128</wp:posOffset>
                      </wp:positionV>
                      <wp:extent cx="41400" cy="85320"/>
                      <wp:effectExtent l="38100" t="38100" r="53975" b="48260"/>
                      <wp:wrapNone/>
                      <wp:docPr id="232" name="Ink 232"/>
                      <wp:cNvGraphicFramePr/>
                      <a:graphic xmlns:a="http://schemas.openxmlformats.org/drawingml/2006/main">
                        <a:graphicData uri="http://schemas.microsoft.com/office/word/2010/wordprocessingInk">
                          <w14:contentPart bwMode="auto" r:id="rId334">
                            <w14:nvContentPartPr>
                              <w14:cNvContentPartPr/>
                            </w14:nvContentPartPr>
                            <w14:xfrm>
                              <a:off x="0" y="0"/>
                              <a:ext cx="41400" cy="85320"/>
                            </w14:xfrm>
                          </w14:contentPart>
                        </a:graphicData>
                      </a:graphic>
                    </wp:anchor>
                  </w:drawing>
                </mc:Choice>
                <mc:Fallback>
                  <w:pict>
                    <v:shape w14:anchorId="4A1AC3E5" id="Ink 232" o:spid="_x0000_s1026" type="#_x0000_t75" style="position:absolute;margin-left:56.85pt;margin-top:80pt;width:4.7pt;height:8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">
                      <v:imagedata r:id="rId335" o:title=""/>
                    </v:shape>
                  </w:pict>
                </mc:Fallback>
              </mc:AlternateContent>
            </w:r>
            <w:r>
              <w:rPr>
                <w:noProof/>
                <w:sz w:val="18"/>
                <w:szCs w:val="18"/>
                <w:lang w:eastAsia="en-US"/>
              </w:rPr>
              <mc:AlternateContent>
                <mc:Choice Requires="wpi">
                  <w:drawing>
                    <wp:anchor distT="0" distB="0" distL="114300" distR="114300" simplePos="0" relativeHeight="251665408" behindDoc="0" locked="0" layoutInCell="1" allowOverlap="1" wp14:anchorId="2CF1DBB6" wp14:editId="5586A2AB">
                      <wp:simplePos x="0" y="0"/>
                      <wp:positionH relativeFrom="column">
                        <wp:posOffset>664815</wp:posOffset>
                      </wp:positionH>
                      <wp:positionV relativeFrom="paragraph">
                        <wp:posOffset>959568</wp:posOffset>
                      </wp:positionV>
                      <wp:extent cx="155160" cy="60120"/>
                      <wp:effectExtent l="57150" t="38100" r="54610" b="54610"/>
                      <wp:wrapNone/>
                      <wp:docPr id="231" name="Ink 231"/>
                      <wp:cNvGraphicFramePr/>
                      <a:graphic xmlns:a="http://schemas.openxmlformats.org/drawingml/2006/main">
                        <a:graphicData uri="http://schemas.microsoft.com/office/word/2010/wordprocessingInk">
                          <w14:contentPart bwMode="auto" r:id="rId336">
                            <w14:nvContentPartPr>
                              <w14:cNvContentPartPr/>
                            </w14:nvContentPartPr>
                            <w14:xfrm>
                              <a:off x="0" y="0"/>
                              <a:ext cx="155160" cy="60120"/>
                            </w14:xfrm>
                          </w14:contentPart>
                        </a:graphicData>
                      </a:graphic>
                    </wp:anchor>
                  </w:drawing>
                </mc:Choice>
                <mc:Fallback>
                  <w:pict>
                    <v:shape w14:anchorId="62678E0C" id="Ink 231" o:spid="_x0000_s1026" type="#_x0000_t75" style="position:absolute;margin-left:51.3pt;margin-top:74.4pt;width:14.45pt;height:7.1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">
                      <v:imagedata r:id="rId337" o:title=""/>
                    </v:shape>
                  </w:pict>
                </mc:Fallback>
              </mc:AlternateContent>
            </w:r>
            <w:r>
              <w:rPr>
                <w:noProof/>
                <w:sz w:val="18"/>
                <w:szCs w:val="18"/>
                <w:lang w:eastAsia="en-US"/>
              </w:rPr>
              <mc:AlternateContent>
                <mc:Choice Requires="wpi">
                  <w:drawing>
                    <wp:anchor distT="0" distB="0" distL="114300" distR="114300" simplePos="0" relativeHeight="251664384" behindDoc="0" locked="0" layoutInCell="1" allowOverlap="1" wp14:anchorId="291B53E3" wp14:editId="186DF62C">
                      <wp:simplePos x="0" y="0"/>
                      <wp:positionH relativeFrom="column">
                        <wp:posOffset>353775</wp:posOffset>
                      </wp:positionH>
                      <wp:positionV relativeFrom="paragraph">
                        <wp:posOffset>1091328</wp:posOffset>
                      </wp:positionV>
                      <wp:extent cx="92160" cy="73080"/>
                      <wp:effectExtent l="38100" t="38100" r="60325" b="41275"/>
                      <wp:wrapNone/>
                      <wp:docPr id="230" name="Ink 230"/>
                      <wp:cNvGraphicFramePr/>
                      <a:graphic xmlns:a="http://schemas.openxmlformats.org/drawingml/2006/main">
                        <a:graphicData uri="http://schemas.microsoft.com/office/word/2010/wordprocessingInk">
                          <w14:contentPart bwMode="auto" r:id="rId338">
                            <w14:nvContentPartPr>
                              <w14:cNvContentPartPr/>
                            </w14:nvContentPartPr>
                            <w14:xfrm>
                              <a:off x="0" y="0"/>
                              <a:ext cx="92160" cy="73080"/>
                            </w14:xfrm>
                          </w14:contentPart>
                        </a:graphicData>
                      </a:graphic>
                    </wp:anchor>
                  </w:drawing>
                </mc:Choice>
                <mc:Fallback>
                  <w:pict>
                    <v:shape w14:anchorId="31CC2DD3" id="Ink 230" o:spid="_x0000_s1026" type="#_x0000_t75" style="position:absolute;margin-left:27.1pt;margin-top:85.5pt;width:8.95pt;height:6.9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">
                      <v:imagedata r:id="rId339" o:title=""/>
                    </v:shape>
                  </w:pict>
                </mc:Fallback>
              </mc:AlternateContent>
            </w:r>
            <w:r>
              <w:rPr>
                <w:noProof/>
                <w:sz w:val="18"/>
                <w:szCs w:val="18"/>
                <w:lang w:eastAsia="en-US"/>
              </w:rPr>
              <mc:AlternateContent>
                <mc:Choice Requires="wpi">
                  <w:drawing>
                    <wp:anchor distT="0" distB="0" distL="114300" distR="114300" simplePos="0" relativeHeight="251663360" behindDoc="0" locked="0" layoutInCell="1" allowOverlap="1" wp14:anchorId="4D89AD22" wp14:editId="35C3BF34">
                      <wp:simplePos x="0" y="0"/>
                      <wp:positionH relativeFrom="column">
                        <wp:posOffset>277455</wp:posOffset>
                      </wp:positionH>
                      <wp:positionV relativeFrom="paragraph">
                        <wp:posOffset>1060368</wp:posOffset>
                      </wp:positionV>
                      <wp:extent cx="63720" cy="52200"/>
                      <wp:effectExtent l="38100" t="38100" r="50800" b="43180"/>
                      <wp:wrapNone/>
                      <wp:docPr id="229" name="Ink 229"/>
                      <wp:cNvGraphicFramePr/>
                      <a:graphic xmlns:a="http://schemas.openxmlformats.org/drawingml/2006/main">
                        <a:graphicData uri="http://schemas.microsoft.com/office/word/2010/wordprocessingInk">
                          <w14:contentPart bwMode="auto" r:id="rId340">
                            <w14:nvContentPartPr>
                              <w14:cNvContentPartPr/>
                            </w14:nvContentPartPr>
                            <w14:xfrm>
                              <a:off x="0" y="0"/>
                              <a:ext cx="63720" cy="52200"/>
                            </w14:xfrm>
                          </w14:contentPart>
                        </a:graphicData>
                      </a:graphic>
                    </wp:anchor>
                  </w:drawing>
                </mc:Choice>
                <mc:Fallback>
                  <w:pict>
                    <v:shape w14:anchorId="26FC3172" id="Ink 229" o:spid="_x0000_s1026" type="#_x0000_t75" style="position:absolute;margin-left:21.05pt;margin-top:83.1pt;width:6.7pt;height:5.2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">
                      <v:imagedata r:id="rId341" o:title=""/>
                    </v:shape>
                  </w:pict>
                </mc:Fallback>
              </mc:AlternateContent>
            </w:r>
            <w:r>
              <w:rPr>
                <w:noProof/>
                <w:sz w:val="18"/>
                <w:szCs w:val="18"/>
                <w:lang w:eastAsia="en-US"/>
              </w:rPr>
              <mc:AlternateContent>
                <mc:Choice Requires="wpi">
                  <w:drawing>
                    <wp:anchor distT="0" distB="0" distL="114300" distR="114300" simplePos="0" relativeHeight="251662336" behindDoc="0" locked="0" layoutInCell="1" allowOverlap="1" wp14:anchorId="318AFD2A" wp14:editId="3C1F14D7">
                      <wp:simplePos x="0" y="0"/>
                      <wp:positionH relativeFrom="column">
                        <wp:posOffset>329295</wp:posOffset>
                      </wp:positionH>
                      <wp:positionV relativeFrom="paragraph">
                        <wp:posOffset>998808</wp:posOffset>
                      </wp:positionV>
                      <wp:extent cx="13320" cy="71280"/>
                      <wp:effectExtent l="38100" t="38100" r="44450" b="43180"/>
                      <wp:wrapNone/>
                      <wp:docPr id="228" name="Ink 228"/>
                      <wp:cNvGraphicFramePr/>
                      <a:graphic xmlns:a="http://schemas.openxmlformats.org/drawingml/2006/main">
                        <a:graphicData uri="http://schemas.microsoft.com/office/word/2010/wordprocessingInk">
                          <w14:contentPart bwMode="auto" r:id="rId342">
                            <w14:nvContentPartPr>
                              <w14:cNvContentPartPr/>
                            </w14:nvContentPartPr>
                            <w14:xfrm>
                              <a:off x="0" y="0"/>
                              <a:ext cx="13320" cy="71280"/>
                            </w14:xfrm>
                          </w14:contentPart>
                        </a:graphicData>
                      </a:graphic>
                    </wp:anchor>
                  </w:drawing>
                </mc:Choice>
                <mc:Fallback>
                  <w:pict>
                    <v:shape w14:anchorId="0E04C100" id="Ink 228" o:spid="_x0000_s1026" type="#_x0000_t75" style="position:absolute;margin-left:24.85pt;margin-top:78.35pt;width:2.95pt;height:6.8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">
                      <v:imagedata r:id="rId343" o:title=""/>
                    </v:shape>
                  </w:pict>
                </mc:Fallback>
              </mc:AlternateContent>
            </w:r>
            <w:r>
              <w:rPr>
                <w:noProof/>
                <w:sz w:val="18"/>
                <w:szCs w:val="18"/>
                <w:lang w:eastAsia="en-US"/>
              </w:rPr>
              <mc:AlternateContent>
                <mc:Choice Requires="wpi">
                  <w:drawing>
                    <wp:anchor distT="0" distB="0" distL="114300" distR="114300" simplePos="0" relativeHeight="251661312" behindDoc="0" locked="0" layoutInCell="1" allowOverlap="1" wp14:anchorId="0F6F5B1E" wp14:editId="3E074DAA">
                      <wp:simplePos x="0" y="0"/>
                      <wp:positionH relativeFrom="column">
                        <wp:posOffset>253335</wp:posOffset>
                      </wp:positionH>
                      <wp:positionV relativeFrom="paragraph">
                        <wp:posOffset>895128</wp:posOffset>
                      </wp:positionV>
                      <wp:extent cx="150120" cy="81720"/>
                      <wp:effectExtent l="57150" t="38100" r="59690" b="71120"/>
                      <wp:wrapNone/>
                      <wp:docPr id="227" name="Ink 227"/>
                      <wp:cNvGraphicFramePr/>
                      <a:graphic xmlns:a="http://schemas.openxmlformats.org/drawingml/2006/main">
                        <a:graphicData uri="http://schemas.microsoft.com/office/word/2010/wordprocessingInk">
                          <w14:contentPart bwMode="auto" r:id="rId344">
                            <w14:nvContentPartPr>
                              <w14:cNvContentPartPr/>
                            </w14:nvContentPartPr>
                            <w14:xfrm>
                              <a:off x="0" y="0"/>
                              <a:ext cx="150120" cy="81720"/>
                            </w14:xfrm>
                          </w14:contentPart>
                        </a:graphicData>
                      </a:graphic>
                    </wp:anchor>
                  </w:drawing>
                </mc:Choice>
                <mc:Fallback>
                  <w:pict>
                    <v:shape w14:anchorId="4CD52F1C" id="Ink 227" o:spid="_x0000_s1026" type="#_x0000_t75" style="position:absolute;margin-left:18.85pt;margin-top:69.35pt;width:14.05pt;height:8.8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">
                      <v:imagedata r:id="rId345" o:title=""/>
                    </v:shape>
                  </w:pict>
                </mc:Fallback>
              </mc:AlternateContent>
            </w:r>
          </w:p>
        </w:tc>
        <w:tc>
          <w:tcPr>
            <w:tcW w:w="2835" w:type="dxa"/>
          </w:tcPr>
          <w:p w:rsidR="001A01A9" w:rsidRPr="001A01A9" w:rsidRDefault="00C81E24" w:rsidP="001A01A9">
            <w:pPr>
              <w:rPr>
                <w:sz w:val="18"/>
                <w:szCs w:val="18"/>
              </w:rPr>
            </w:pPr>
            <w:r>
              <w:rPr>
                <w:noProof/>
                <w:sz w:val="18"/>
                <w:szCs w:val="18"/>
                <w:lang w:eastAsia="en-US"/>
              </w:rPr>
              <mc:AlternateContent>
                <mc:Choice Requires="wpi">
                  <w:drawing>
                    <wp:anchor distT="0" distB="0" distL="114300" distR="114300" simplePos="0" relativeHeight="251694080" behindDoc="0" locked="0" layoutInCell="1" allowOverlap="1">
                      <wp:simplePos x="0" y="0"/>
                      <wp:positionH relativeFrom="column">
                        <wp:posOffset>300990</wp:posOffset>
                      </wp:positionH>
                      <wp:positionV relativeFrom="paragraph">
                        <wp:posOffset>788928</wp:posOffset>
                      </wp:positionV>
                      <wp:extent cx="142560" cy="133920"/>
                      <wp:effectExtent l="57150" t="38100" r="48260" b="57150"/>
                      <wp:wrapNone/>
                      <wp:docPr id="259" name="Ink 259"/>
                      <wp:cNvGraphicFramePr/>
                      <a:graphic xmlns:a="http://schemas.openxmlformats.org/drawingml/2006/main">
                        <a:graphicData uri="http://schemas.microsoft.com/office/word/2010/wordprocessingInk">
                          <w14:contentPart bwMode="auto" r:id="rId346">
                            <w14:nvContentPartPr>
                              <w14:cNvContentPartPr/>
                            </w14:nvContentPartPr>
                            <w14:xfrm>
                              <a:off x="0" y="0"/>
                              <a:ext cx="142560" cy="133920"/>
                            </w14:xfrm>
                          </w14:contentPart>
                        </a:graphicData>
                      </a:graphic>
                    </wp:anchor>
                  </w:drawing>
                </mc:Choice>
                <mc:Fallback>
                  <w:pict>
                    <v:shape w14:anchorId="7F4ED1FA" id="Ink 259" o:spid="_x0000_s1026" type="#_x0000_t75" style="position:absolute;margin-left:22.55pt;margin-top:60.95pt;width:13.6pt;height:12.9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">
                      <v:imagedata r:id="rId347" o:title=""/>
                    </v:shape>
                  </w:pict>
                </mc:Fallback>
              </mc:AlternateContent>
            </w:r>
            <w:r>
              <w:rPr>
                <w:noProof/>
                <w:sz w:val="18"/>
                <w:szCs w:val="18"/>
                <w:lang w:eastAsia="en-US"/>
              </w:rPr>
              <mc:AlternateContent>
                <mc:Choice Requires="wpi">
                  <w:drawing>
                    <wp:anchor distT="0" distB="0" distL="114300" distR="114300" simplePos="0" relativeHeight="251693056" behindDoc="0" locked="0" layoutInCell="1" allowOverlap="1">
                      <wp:simplePos x="0" y="0"/>
                      <wp:positionH relativeFrom="column">
                        <wp:posOffset>218910</wp:posOffset>
                      </wp:positionH>
                      <wp:positionV relativeFrom="paragraph">
                        <wp:posOffset>559968</wp:posOffset>
                      </wp:positionV>
                      <wp:extent cx="181800" cy="126720"/>
                      <wp:effectExtent l="57150" t="38100" r="46990" b="64135"/>
                      <wp:wrapNone/>
                      <wp:docPr id="258" name="Ink 258"/>
                      <wp:cNvGraphicFramePr/>
                      <a:graphic xmlns:a="http://schemas.openxmlformats.org/drawingml/2006/main">
                        <a:graphicData uri="http://schemas.microsoft.com/office/word/2010/wordprocessingInk">
                          <w14:contentPart bwMode="auto" r:id="rId348">
                            <w14:nvContentPartPr>
                              <w14:cNvContentPartPr/>
                            </w14:nvContentPartPr>
                            <w14:xfrm>
                              <a:off x="0" y="0"/>
                              <a:ext cx="181800" cy="126720"/>
                            </w14:xfrm>
                          </w14:contentPart>
                        </a:graphicData>
                      </a:graphic>
                    </wp:anchor>
                  </w:drawing>
                </mc:Choice>
                <mc:Fallback>
                  <w:pict>
                    <v:shape w14:anchorId="6BB55B70" id="Ink 258" o:spid="_x0000_s1026" type="#_x0000_t75" style="position:absolute;margin-left:16.1pt;margin-top:42.95pt;width:16.65pt;height:12.3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">
                      <v:imagedata r:id="rId349" o:title=""/>
                    </v:shape>
                  </w:pict>
                </mc:Fallback>
              </mc:AlternateContent>
            </w:r>
            <w:r>
              <w:rPr>
                <w:noProof/>
                <w:sz w:val="18"/>
                <w:szCs w:val="18"/>
                <w:lang w:eastAsia="en-US"/>
              </w:rPr>
              <mc:AlternateContent>
                <mc:Choice Requires="wpi">
                  <w:drawing>
                    <wp:anchor distT="0" distB="0" distL="114300" distR="114300" simplePos="0" relativeHeight="251692032" behindDoc="0" locked="0" layoutInCell="1" allowOverlap="1">
                      <wp:simplePos x="0" y="0"/>
                      <wp:positionH relativeFrom="column">
                        <wp:posOffset>226470</wp:posOffset>
                      </wp:positionH>
                      <wp:positionV relativeFrom="paragraph">
                        <wp:posOffset>345048</wp:posOffset>
                      </wp:positionV>
                      <wp:extent cx="196920" cy="132840"/>
                      <wp:effectExtent l="38100" t="38100" r="31750" b="57785"/>
                      <wp:wrapNone/>
                      <wp:docPr id="257" name="Ink 257"/>
                      <wp:cNvGraphicFramePr/>
                      <a:graphic xmlns:a="http://schemas.openxmlformats.org/drawingml/2006/main">
                        <a:graphicData uri="http://schemas.microsoft.com/office/word/2010/wordprocessingInk">
                          <w14:contentPart bwMode="auto" r:id="rId350">
                            <w14:nvContentPartPr>
                              <w14:cNvContentPartPr/>
                            </w14:nvContentPartPr>
                            <w14:xfrm>
                              <a:off x="0" y="0"/>
                              <a:ext cx="196920" cy="132840"/>
                            </w14:xfrm>
                          </w14:contentPart>
                        </a:graphicData>
                      </a:graphic>
                    </wp:anchor>
                  </w:drawing>
                </mc:Choice>
                <mc:Fallback>
                  <w:pict>
                    <v:shape w14:anchorId="69443E18" id="Ink 257" o:spid="_x0000_s1026" type="#_x0000_t75" style="position:absolute;margin-left:16.7pt;margin-top:26pt;width:17.85pt;height:12.8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">
                      <v:imagedata r:id="rId351" o:title=""/>
                    </v:shape>
                  </w:pict>
                </mc:Fallback>
              </mc:AlternateContent>
            </w:r>
            <w:r>
              <w:rPr>
                <w:noProof/>
                <w:sz w:val="18"/>
                <w:szCs w:val="18"/>
                <w:lang w:eastAsia="en-US"/>
              </w:rPr>
              <mc:AlternateContent>
                <mc:Choice Requires="wpi">
                  <w:drawing>
                    <wp:anchor distT="0" distB="0" distL="114300" distR="114300" simplePos="0" relativeHeight="251691008" behindDoc="0" locked="0" layoutInCell="1" allowOverlap="1">
                      <wp:simplePos x="0" y="0"/>
                      <wp:positionH relativeFrom="column">
                        <wp:posOffset>1258230</wp:posOffset>
                      </wp:positionH>
                      <wp:positionV relativeFrom="paragraph">
                        <wp:posOffset>801168</wp:posOffset>
                      </wp:positionV>
                      <wp:extent cx="169200" cy="122760"/>
                      <wp:effectExtent l="38100" t="38100" r="59690" b="67945"/>
                      <wp:wrapNone/>
                      <wp:docPr id="256" name="Ink 256"/>
                      <wp:cNvGraphicFramePr/>
                      <a:graphic xmlns:a="http://schemas.openxmlformats.org/drawingml/2006/main">
                        <a:graphicData uri="http://schemas.microsoft.com/office/word/2010/wordprocessingInk">
                          <w14:contentPart bwMode="auto" r:id="rId352">
                            <w14:nvContentPartPr>
                              <w14:cNvContentPartPr/>
                            </w14:nvContentPartPr>
                            <w14:xfrm>
                              <a:off x="0" y="0"/>
                              <a:ext cx="169200" cy="122760"/>
                            </w14:xfrm>
                          </w14:contentPart>
                        </a:graphicData>
                      </a:graphic>
                    </wp:anchor>
                  </w:drawing>
                </mc:Choice>
                <mc:Fallback>
                  <w:pict>
                    <v:shape w14:anchorId="5296F506" id="Ink 256" o:spid="_x0000_s1026" type="#_x0000_t75" style="position:absolute;margin-left:98.55pt;margin-top:61.95pt;width:14.95pt;height:12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">
                      <v:imagedata r:id="rId353" o:title=""/>
                    </v:shape>
                  </w:pict>
                </mc:Fallback>
              </mc:AlternateContent>
            </w:r>
            <w:r>
              <w:rPr>
                <w:noProof/>
                <w:sz w:val="18"/>
                <w:szCs w:val="18"/>
                <w:lang w:eastAsia="en-US"/>
              </w:rPr>
              <mc:AlternateContent>
                <mc:Choice Requires="wpi">
                  <w:drawing>
                    <wp:anchor distT="0" distB="0" distL="114300" distR="114300" simplePos="0" relativeHeight="251689984" behindDoc="0" locked="0" layoutInCell="1" allowOverlap="1">
                      <wp:simplePos x="0" y="0"/>
                      <wp:positionH relativeFrom="column">
                        <wp:posOffset>1341750</wp:posOffset>
                      </wp:positionH>
                      <wp:positionV relativeFrom="paragraph">
                        <wp:posOffset>553848</wp:posOffset>
                      </wp:positionV>
                      <wp:extent cx="167040" cy="125280"/>
                      <wp:effectExtent l="38100" t="38100" r="61595" b="65405"/>
                      <wp:wrapNone/>
                      <wp:docPr id="255" name="Ink 255"/>
                      <wp:cNvGraphicFramePr/>
                      <a:graphic xmlns:a="http://schemas.openxmlformats.org/drawingml/2006/main">
                        <a:graphicData uri="http://schemas.microsoft.com/office/word/2010/wordprocessingInk">
                          <w14:contentPart bwMode="auto" r:id="rId354">
                            <w14:nvContentPartPr>
                              <w14:cNvContentPartPr/>
                            </w14:nvContentPartPr>
                            <w14:xfrm>
                              <a:off x="0" y="0"/>
                              <a:ext cx="167040" cy="125280"/>
                            </w14:xfrm>
                          </w14:contentPart>
                        </a:graphicData>
                      </a:graphic>
                    </wp:anchor>
                  </w:drawing>
                </mc:Choice>
                <mc:Fallback>
                  <w:pict>
                    <v:shape w14:anchorId="6EBA6EFD" id="Ink 255" o:spid="_x0000_s1026" type="#_x0000_t75" style="position:absolute;margin-left:105.1pt;margin-top:42.45pt;width:14.9pt;height:12.2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">
                      <v:imagedata r:id="rId355" o:title=""/>
                    </v:shape>
                  </w:pict>
                </mc:Fallback>
              </mc:AlternateContent>
            </w:r>
            <w:r>
              <w:rPr>
                <w:noProof/>
                <w:sz w:val="18"/>
                <w:szCs w:val="18"/>
                <w:lang w:eastAsia="en-US"/>
              </w:rPr>
              <mc:AlternateContent>
                <mc:Choice Requires="wpi">
                  <w:drawing>
                    <wp:anchor distT="0" distB="0" distL="114300" distR="114300" simplePos="0" relativeHeight="251688960" behindDoc="0" locked="0" layoutInCell="1" allowOverlap="1">
                      <wp:simplePos x="0" y="0"/>
                      <wp:positionH relativeFrom="column">
                        <wp:posOffset>1253910</wp:posOffset>
                      </wp:positionH>
                      <wp:positionV relativeFrom="paragraph">
                        <wp:posOffset>341448</wp:posOffset>
                      </wp:positionV>
                      <wp:extent cx="282240" cy="106560"/>
                      <wp:effectExtent l="38100" t="57150" r="41910" b="65405"/>
                      <wp:wrapNone/>
                      <wp:docPr id="254" name="Ink 254"/>
                      <wp:cNvGraphicFramePr/>
                      <a:graphic xmlns:a="http://schemas.openxmlformats.org/drawingml/2006/main">
                        <a:graphicData uri="http://schemas.microsoft.com/office/word/2010/wordprocessingInk">
                          <w14:contentPart bwMode="auto" r:id="rId356">
                            <w14:nvContentPartPr>
                              <w14:cNvContentPartPr/>
                            </w14:nvContentPartPr>
                            <w14:xfrm>
                              <a:off x="0" y="0"/>
                              <a:ext cx="282240" cy="106560"/>
                            </w14:xfrm>
                          </w14:contentPart>
                        </a:graphicData>
                      </a:graphic>
                    </wp:anchor>
                  </w:drawing>
                </mc:Choice>
                <mc:Fallback>
                  <w:pict>
                    <v:shape w14:anchorId="3C33AC19" id="Ink 254" o:spid="_x0000_s1026" type="#_x0000_t75" style="position:absolute;margin-left:97.6pt;margin-top:25.75pt;width:24.55pt;height:10.7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">
                      <v:imagedata r:id="rId357" o:title=""/>
                    </v:shape>
                  </w:pict>
                </mc:Fallback>
              </mc:AlternateContent>
            </w:r>
            <w:r>
              <w:rPr>
                <w:noProof/>
                <w:sz w:val="18"/>
                <w:szCs w:val="18"/>
                <w:lang w:eastAsia="en-US"/>
              </w:rPr>
              <mc:AlternateContent>
                <mc:Choice Requires="wpi">
                  <w:drawing>
                    <wp:anchor distT="0" distB="0" distL="114300" distR="114300" simplePos="0" relativeHeight="251687936" behindDoc="0" locked="0" layoutInCell="1" allowOverlap="1">
                      <wp:simplePos x="0" y="0"/>
                      <wp:positionH relativeFrom="column">
                        <wp:posOffset>686910</wp:posOffset>
                      </wp:positionH>
                      <wp:positionV relativeFrom="paragraph">
                        <wp:posOffset>409128</wp:posOffset>
                      </wp:positionV>
                      <wp:extent cx="126720" cy="306360"/>
                      <wp:effectExtent l="57150" t="57150" r="45085" b="55880"/>
                      <wp:wrapNone/>
                      <wp:docPr id="253" name="Ink 253"/>
                      <wp:cNvGraphicFramePr/>
                      <a:graphic xmlns:a="http://schemas.openxmlformats.org/drawingml/2006/main">
                        <a:graphicData uri="http://schemas.microsoft.com/office/word/2010/wordprocessingInk">
                          <w14:contentPart bwMode="auto" r:id="rId358">
                            <w14:nvContentPartPr>
                              <w14:cNvContentPartPr/>
                            </w14:nvContentPartPr>
                            <w14:xfrm>
                              <a:off x="0" y="0"/>
                              <a:ext cx="126720" cy="306360"/>
                            </w14:xfrm>
                          </w14:contentPart>
                        </a:graphicData>
                      </a:graphic>
                    </wp:anchor>
                  </w:drawing>
                </mc:Choice>
                <mc:Fallback>
                  <w:pict>
                    <v:shape w14:anchorId="07052E86" id="Ink 253" o:spid="_x0000_s1026" type="#_x0000_t75" style="position:absolute;margin-left:52.95pt;margin-top:31.05pt;width:11.4pt;height:25.8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">
                      <v:imagedata r:id="rId359" o:title=""/>
                    </v:shape>
                  </w:pict>
                </mc:Fallback>
              </mc:AlternateContent>
            </w:r>
            <w:r>
              <w:rPr>
                <w:noProof/>
                <w:sz w:val="18"/>
                <w:szCs w:val="18"/>
                <w:lang w:eastAsia="en-US"/>
              </w:rPr>
              <mc:AlternateContent>
                <mc:Choice Requires="wpi">
                  <w:drawing>
                    <wp:anchor distT="0" distB="0" distL="114300" distR="114300" simplePos="0" relativeHeight="251686912" behindDoc="0" locked="0" layoutInCell="1" allowOverlap="1">
                      <wp:simplePos x="0" y="0"/>
                      <wp:positionH relativeFrom="column">
                        <wp:posOffset>885990</wp:posOffset>
                      </wp:positionH>
                      <wp:positionV relativeFrom="paragraph">
                        <wp:posOffset>351528</wp:posOffset>
                      </wp:positionV>
                      <wp:extent cx="70200" cy="393480"/>
                      <wp:effectExtent l="57150" t="57150" r="63500" b="45085"/>
                      <wp:wrapNone/>
                      <wp:docPr id="252" name="Ink 252"/>
                      <wp:cNvGraphicFramePr/>
                      <a:graphic xmlns:a="http://schemas.openxmlformats.org/drawingml/2006/main">
                        <a:graphicData uri="http://schemas.microsoft.com/office/word/2010/wordprocessingInk">
                          <w14:contentPart bwMode="auto" r:id="rId360">
                            <w14:nvContentPartPr>
                              <w14:cNvContentPartPr/>
                            </w14:nvContentPartPr>
                            <w14:xfrm>
                              <a:off x="0" y="0"/>
                              <a:ext cx="70200" cy="393480"/>
                            </w14:xfrm>
                          </w14:contentPart>
                        </a:graphicData>
                      </a:graphic>
                    </wp:anchor>
                  </w:drawing>
                </mc:Choice>
                <mc:Fallback>
                  <w:pict>
                    <v:shape w14:anchorId="6D1487E1" id="Ink 252" o:spid="_x0000_s1026" type="#_x0000_t75" style="position:absolute;margin-left:68.7pt;margin-top:26.55pt;width:7.8pt;height:32.6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">
                      <v:imagedata r:id="rId361" o:title=""/>
                    </v:shape>
                  </w:pict>
                </mc:Fallback>
              </mc:AlternateContent>
            </w:r>
            <w:r>
              <w:rPr>
                <w:noProof/>
                <w:sz w:val="18"/>
                <w:szCs w:val="18"/>
                <w:lang w:eastAsia="en-US"/>
              </w:rPr>
              <mc:AlternateContent>
                <mc:Choice Requires="wpi">
                  <w:drawing>
                    <wp:anchor distT="0" distB="0" distL="114300" distR="114300" simplePos="0" relativeHeight="251685888" behindDoc="0" locked="0" layoutInCell="1" allowOverlap="1">
                      <wp:simplePos x="0" y="0"/>
                      <wp:positionH relativeFrom="column">
                        <wp:posOffset>670350</wp:posOffset>
                      </wp:positionH>
                      <wp:positionV relativeFrom="paragraph">
                        <wp:posOffset>702168</wp:posOffset>
                      </wp:positionV>
                      <wp:extent cx="331560" cy="216720"/>
                      <wp:effectExtent l="38100" t="38100" r="49530" b="69215"/>
                      <wp:wrapNone/>
                      <wp:docPr id="251" name="Ink 251"/>
                      <wp:cNvGraphicFramePr/>
                      <a:graphic xmlns:a="http://schemas.openxmlformats.org/drawingml/2006/main">
                        <a:graphicData uri="http://schemas.microsoft.com/office/word/2010/wordprocessingInk">
                          <w14:contentPart bwMode="auto" r:id="rId362">
                            <w14:nvContentPartPr>
                              <w14:cNvContentPartPr/>
                            </w14:nvContentPartPr>
                            <w14:xfrm>
                              <a:off x="0" y="0"/>
                              <a:ext cx="331560" cy="216720"/>
                            </w14:xfrm>
                          </w14:contentPart>
                        </a:graphicData>
                      </a:graphic>
                    </wp:anchor>
                  </w:drawing>
                </mc:Choice>
                <mc:Fallback>
                  <w:pict>
                    <v:shape w14:anchorId="0BC6917B" id="Ink 251" o:spid="_x0000_s1026" type="#_x0000_t75" style="position:absolute;margin-left:51.7pt;margin-top:54.15pt;width:27.85pt;height:19.4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">
                      <v:imagedata r:id="rId363" o:title=""/>
                    </v:shape>
                  </w:pict>
                </mc:Fallback>
              </mc:AlternateContent>
            </w:r>
            <w:r>
              <w:rPr>
                <w:noProof/>
                <w:sz w:val="18"/>
                <w:szCs w:val="18"/>
                <w:lang w:eastAsia="en-US"/>
              </w:rPr>
              <mc:AlternateContent>
                <mc:Choice Requires="wpi">
                  <w:drawing>
                    <wp:anchor distT="0" distB="0" distL="114300" distR="114300" simplePos="0" relativeHeight="251684864" behindDoc="0" locked="0" layoutInCell="1" allowOverlap="1">
                      <wp:simplePos x="0" y="0"/>
                      <wp:positionH relativeFrom="column">
                        <wp:posOffset>601590</wp:posOffset>
                      </wp:positionH>
                      <wp:positionV relativeFrom="paragraph">
                        <wp:posOffset>226608</wp:posOffset>
                      </wp:positionV>
                      <wp:extent cx="576720" cy="735120"/>
                      <wp:effectExtent l="57150" t="38100" r="52070" b="65405"/>
                      <wp:wrapNone/>
                      <wp:docPr id="250" name="Ink 250"/>
                      <wp:cNvGraphicFramePr/>
                      <a:graphic xmlns:a="http://schemas.openxmlformats.org/drawingml/2006/main">
                        <a:graphicData uri="http://schemas.microsoft.com/office/word/2010/wordprocessingInk">
                          <w14:contentPart bwMode="auto" r:id="rId364">
                            <w14:nvContentPartPr>
                              <w14:cNvContentPartPr/>
                            </w14:nvContentPartPr>
                            <w14:xfrm>
                              <a:off x="0" y="0"/>
                              <a:ext cx="576720" cy="735120"/>
                            </w14:xfrm>
                          </w14:contentPart>
                        </a:graphicData>
                      </a:graphic>
                    </wp:anchor>
                  </w:drawing>
                </mc:Choice>
                <mc:Fallback>
                  <w:pict>
                    <v:shape w14:anchorId="7D7A2F7D" id="Ink 250" o:spid="_x0000_s1026" type="#_x0000_t75" style="position:absolute;margin-left:46.2pt;margin-top:16.7pt;width:47.75pt;height:60.2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">
                      <v:imagedata r:id="rId365" o:title=""/>
                    </v:shape>
                  </w:pict>
                </mc:Fallback>
              </mc:AlternateContent>
            </w:r>
            <w:r>
              <w:rPr>
                <w:noProof/>
                <w:sz w:val="18"/>
                <w:szCs w:val="18"/>
                <w:lang w:eastAsia="en-US"/>
              </w:rPr>
              <mc:AlternateContent>
                <mc:Choice Requires="wpi">
                  <w:drawing>
                    <wp:anchor distT="0" distB="0" distL="114300" distR="114300" simplePos="0" relativeHeight="251683840" behindDoc="0" locked="0" layoutInCell="1" allowOverlap="1" wp14:anchorId="3667E3BB" wp14:editId="4A984696">
                      <wp:simplePos x="0" y="0"/>
                      <wp:positionH relativeFrom="column">
                        <wp:posOffset>131445</wp:posOffset>
                      </wp:positionH>
                      <wp:positionV relativeFrom="paragraph">
                        <wp:posOffset>58103</wp:posOffset>
                      </wp:positionV>
                      <wp:extent cx="1478280" cy="1314450"/>
                      <wp:effectExtent l="57150" t="38100" r="64770" b="57150"/>
                      <wp:wrapNone/>
                      <wp:docPr id="249" name="Ink 249"/>
                      <wp:cNvGraphicFramePr/>
                      <a:graphic xmlns:a="http://schemas.openxmlformats.org/drawingml/2006/main">
                        <a:graphicData uri="http://schemas.microsoft.com/office/word/2010/wordprocessingInk">
                          <w14:contentPart bwMode="auto" r:id="rId366">
                            <w14:nvContentPartPr>
                              <w14:cNvContentPartPr/>
                            </w14:nvContentPartPr>
                            <w14:xfrm>
                              <a:off x="0" y="0"/>
                              <a:ext cx="1478280" cy="1314450"/>
                            </w14:xfrm>
                          </w14:contentPart>
                        </a:graphicData>
                      </a:graphic>
                      <wp14:sizeRelV relativeFrom="margin">
                        <wp14:pctHeight>0</wp14:pctHeight>
                      </wp14:sizeRelV>
                    </wp:anchor>
                  </w:drawing>
                </mc:Choice>
                <mc:Fallback>
                  <w:pict>
                    <v:shape w14:anchorId="6105FCFA" id="Ink 249" o:spid="_x0000_s1026" type="#_x0000_t75" style="position:absolute;margin-left:9.2pt;margin-top:3.45pt;width:118.65pt;height:105.8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">
                      <v:imagedata r:id="rId367" o:title=""/>
                    </v:shape>
                  </w:pict>
                </mc:Fallback>
              </mc:AlternateContent>
            </w:r>
          </w:p>
        </w:tc>
      </w:tr>
      <w:tr w:rsidR="001A01A9" w:rsidRPr="001A01A9" w:rsidTr="00103A64">
        <w:trPr>
          <w:trHeight w:val="923"/>
        </w:trPr>
        <w:tc>
          <w:tcPr>
            <w:tcW w:w="2835" w:type="dxa"/>
          </w:tcPr>
          <w:p w:rsidR="001A01A9" w:rsidRPr="001A01A9" w:rsidRDefault="003E1AEF" w:rsidP="001A01A9">
            <w:pPr>
              <w:rPr>
                <w:sz w:val="18"/>
                <w:szCs w:val="18"/>
              </w:rPr>
            </w:pPr>
            <w:r>
              <w:rPr>
                <w:sz w:val="18"/>
                <w:szCs w:val="18"/>
              </w:rPr>
              <w:t>The player</w:t>
            </w:r>
            <w:r w:rsidRPr="003E1AEF">
              <w:rPr>
                <w:sz w:val="18"/>
                <w:szCs w:val="18"/>
              </w:rPr>
              <w:t xml:space="preserve"> select</w:t>
            </w:r>
            <w:r>
              <w:rPr>
                <w:sz w:val="18"/>
                <w:szCs w:val="18"/>
              </w:rPr>
              <w:t>s</w:t>
            </w:r>
            <w:r w:rsidRPr="003E1AEF">
              <w:rPr>
                <w:sz w:val="18"/>
                <w:szCs w:val="18"/>
              </w:rPr>
              <w:t xml:space="preserve"> their Factory and begin</w:t>
            </w:r>
            <w:r>
              <w:rPr>
                <w:sz w:val="18"/>
                <w:szCs w:val="18"/>
              </w:rPr>
              <w:t>s</w:t>
            </w:r>
            <w:r w:rsidRPr="003E1AEF">
              <w:rPr>
                <w:sz w:val="18"/>
                <w:szCs w:val="18"/>
              </w:rPr>
              <w:t xml:space="preserve"> building units from their factory.</w:t>
            </w:r>
          </w:p>
        </w:tc>
        <w:tc>
          <w:tcPr>
            <w:tcW w:w="2835" w:type="dxa"/>
          </w:tcPr>
          <w:p w:rsidR="001A01A9" w:rsidRPr="003E1AEF" w:rsidRDefault="003E1AEF" w:rsidP="001A01A9">
            <w:pPr>
              <w:rPr>
                <w:sz w:val="18"/>
                <w:szCs w:val="18"/>
              </w:rPr>
            </w:pPr>
            <w:r w:rsidRPr="003E1AEF">
              <w:rPr>
                <w:sz w:val="18"/>
                <w:szCs w:val="18"/>
              </w:rPr>
              <w:t>Once they have enough Units, the player selects them and sends them out to battle.</w:t>
            </w:r>
          </w:p>
        </w:tc>
        <w:tc>
          <w:tcPr>
            <w:tcW w:w="2835" w:type="dxa"/>
          </w:tcPr>
          <w:p w:rsidR="001A01A9" w:rsidRPr="003E1AEF" w:rsidRDefault="003E1AEF" w:rsidP="00CE5770">
            <w:pPr>
              <w:rPr>
                <w:sz w:val="18"/>
                <w:szCs w:val="18"/>
              </w:rPr>
            </w:pPr>
            <w:r w:rsidRPr="003E1AEF">
              <w:rPr>
                <w:sz w:val="18"/>
                <w:szCs w:val="18"/>
              </w:rPr>
              <w:t>Once the player has enough economy built up, they will likely begin expanding their base by building Supply Poi</w:t>
            </w:r>
            <w:r w:rsidR="00CE5770">
              <w:rPr>
                <w:sz w:val="18"/>
                <w:szCs w:val="18"/>
              </w:rPr>
              <w:t>nts on their Factory’s plots</w:t>
            </w:r>
          </w:p>
        </w:tc>
      </w:tr>
    </w:tbl>
    <w:p w:rsidR="002C632C" w:rsidRPr="001A01A9" w:rsidRDefault="002C632C" w:rsidP="002C632C">
      <w:pPr>
        <w:rPr>
          <w:sz w:val="18"/>
          <w:szCs w:val="18"/>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5"/>
        <w:gridCol w:w="2835"/>
      </w:tblGrid>
      <w:tr w:rsidR="00CE5770" w:rsidRPr="001A01A9" w:rsidTr="00103A64">
        <w:trPr>
          <w:trHeight w:val="2148"/>
        </w:trPr>
        <w:tc>
          <w:tcPr>
            <w:tcW w:w="2835" w:type="dxa"/>
          </w:tcPr>
          <w:p w:rsidR="00CE5770" w:rsidRPr="001A01A9" w:rsidRDefault="00C81E24" w:rsidP="001A01A9">
            <w:pPr>
              <w:rPr>
                <w:sz w:val="18"/>
                <w:szCs w:val="18"/>
              </w:rPr>
            </w:pPr>
            <w:r>
              <w:rPr>
                <w:noProof/>
                <w:sz w:val="18"/>
                <w:szCs w:val="18"/>
                <w:lang w:eastAsia="en-US"/>
              </w:rPr>
              <mc:AlternateContent>
                <mc:Choice Requires="wpi">
                  <w:drawing>
                    <wp:anchor distT="0" distB="0" distL="114300" distR="114300" simplePos="0" relativeHeight="251778048" behindDoc="0" locked="0" layoutInCell="1" allowOverlap="1" wp14:anchorId="2A6DDDBB" wp14:editId="53E026E6">
                      <wp:simplePos x="0" y="0"/>
                      <wp:positionH relativeFrom="column">
                        <wp:posOffset>1375680</wp:posOffset>
                      </wp:positionH>
                      <wp:positionV relativeFrom="paragraph">
                        <wp:posOffset>461845</wp:posOffset>
                      </wp:positionV>
                      <wp:extent cx="140040" cy="275400"/>
                      <wp:effectExtent l="38100" t="57150" r="50800" b="48895"/>
                      <wp:wrapNone/>
                      <wp:docPr id="341" name="Ink 341"/>
                      <wp:cNvGraphicFramePr/>
                      <a:graphic xmlns:a="http://schemas.openxmlformats.org/drawingml/2006/main">
                        <a:graphicData uri="http://schemas.microsoft.com/office/word/2010/wordprocessingInk">
                          <w14:contentPart bwMode="auto" r:id="rId368">
                            <w14:nvContentPartPr>
                              <w14:cNvContentPartPr/>
                            </w14:nvContentPartPr>
                            <w14:xfrm>
                              <a:off x="0" y="0"/>
                              <a:ext cx="140040" cy="275400"/>
                            </w14:xfrm>
                          </w14:contentPart>
                        </a:graphicData>
                      </a:graphic>
                    </wp:anchor>
                  </w:drawing>
                </mc:Choice>
                <mc:Fallback>
                  <w:pict>
                    <v:shape w14:anchorId="0019B491" id="Ink 341" o:spid="_x0000_s1026" type="#_x0000_t75" style="position:absolute;margin-left:107.65pt;margin-top:35.7pt;width:12.1pt;height:22.7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">
                      <v:imagedata r:id="rId369" o:title=""/>
                    </v:shape>
                  </w:pict>
                </mc:Fallback>
              </mc:AlternateContent>
            </w:r>
            <w:r>
              <w:rPr>
                <w:noProof/>
                <w:sz w:val="18"/>
                <w:szCs w:val="18"/>
                <w:lang w:eastAsia="en-US"/>
              </w:rPr>
              <mc:AlternateContent>
                <mc:Choice Requires="wpi">
                  <w:drawing>
                    <wp:anchor distT="0" distB="0" distL="114300" distR="114300" simplePos="0" relativeHeight="251777024" behindDoc="0" locked="0" layoutInCell="1" allowOverlap="1" wp14:anchorId="594128D5" wp14:editId="33C86712">
                      <wp:simplePos x="0" y="0"/>
                      <wp:positionH relativeFrom="column">
                        <wp:posOffset>1174800</wp:posOffset>
                      </wp:positionH>
                      <wp:positionV relativeFrom="paragraph">
                        <wp:posOffset>476605</wp:posOffset>
                      </wp:positionV>
                      <wp:extent cx="128520" cy="262440"/>
                      <wp:effectExtent l="38100" t="38100" r="43180" b="42545"/>
                      <wp:wrapNone/>
                      <wp:docPr id="340" name="Ink 340"/>
                      <wp:cNvGraphicFramePr/>
                      <a:graphic xmlns:a="http://schemas.openxmlformats.org/drawingml/2006/main">
                        <a:graphicData uri="http://schemas.microsoft.com/office/word/2010/wordprocessingInk">
                          <w14:contentPart bwMode="auto" r:id="rId370">
                            <w14:nvContentPartPr>
                              <w14:cNvContentPartPr/>
                            </w14:nvContentPartPr>
                            <w14:xfrm>
                              <a:off x="0" y="0"/>
                              <a:ext cx="128520" cy="262440"/>
                            </w14:xfrm>
                          </w14:contentPart>
                        </a:graphicData>
                      </a:graphic>
                    </wp:anchor>
                  </w:drawing>
                </mc:Choice>
                <mc:Fallback>
                  <w:pict>
                    <v:shape w14:anchorId="68B0E581" id="Ink 340" o:spid="_x0000_s1026" type="#_x0000_t75" style="position:absolute;margin-left:92.1pt;margin-top:37.1pt;width:10.8pt;height:21.3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">
                      <v:imagedata r:id="rId371" o:title=""/>
                    </v:shape>
                  </w:pict>
                </mc:Fallback>
              </mc:AlternateContent>
            </w:r>
            <w:r>
              <w:rPr>
                <w:noProof/>
                <w:sz w:val="18"/>
                <w:szCs w:val="18"/>
                <w:lang w:eastAsia="en-US"/>
              </w:rPr>
              <mc:AlternateContent>
                <mc:Choice Requires="wpi">
                  <w:drawing>
                    <wp:anchor distT="0" distB="0" distL="114300" distR="114300" simplePos="0" relativeHeight="251776000" behindDoc="0" locked="0" layoutInCell="1" allowOverlap="1" wp14:anchorId="2A26E266" wp14:editId="30C83A1F">
                      <wp:simplePos x="0" y="0"/>
                      <wp:positionH relativeFrom="column">
                        <wp:posOffset>1343640</wp:posOffset>
                      </wp:positionH>
                      <wp:positionV relativeFrom="paragraph">
                        <wp:posOffset>455365</wp:posOffset>
                      </wp:positionV>
                      <wp:extent cx="121320" cy="250560"/>
                      <wp:effectExtent l="57150" t="57150" r="50165" b="35560"/>
                      <wp:wrapNone/>
                      <wp:docPr id="339" name="Ink 339"/>
                      <wp:cNvGraphicFramePr/>
                      <a:graphic xmlns:a="http://schemas.openxmlformats.org/drawingml/2006/main">
                        <a:graphicData uri="http://schemas.microsoft.com/office/word/2010/wordprocessingInk">
                          <w14:contentPart bwMode="auto" r:id="rId372">
                            <w14:nvContentPartPr>
                              <w14:cNvContentPartPr/>
                            </w14:nvContentPartPr>
                            <w14:xfrm>
                              <a:off x="0" y="0"/>
                              <a:ext cx="121320" cy="250560"/>
                            </w14:xfrm>
                          </w14:contentPart>
                        </a:graphicData>
                      </a:graphic>
                    </wp:anchor>
                  </w:drawing>
                </mc:Choice>
                <mc:Fallback>
                  <w:pict>
                    <v:shape w14:anchorId="3104069C" id="Ink 339" o:spid="_x0000_s1026" type="#_x0000_t75" style="position:absolute;margin-left:105.15pt;margin-top:35.2pt;width:10.6pt;height:20.8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">
                      <v:imagedata r:id="rId373" o:title=""/>
                    </v:shape>
                  </w:pict>
                </mc:Fallback>
              </mc:AlternateContent>
            </w:r>
            <w:r>
              <w:rPr>
                <w:noProof/>
                <w:sz w:val="18"/>
                <w:szCs w:val="18"/>
                <w:lang w:eastAsia="en-US"/>
              </w:rPr>
              <mc:AlternateContent>
                <mc:Choice Requires="wpi">
                  <w:drawing>
                    <wp:anchor distT="0" distB="0" distL="114300" distR="114300" simplePos="0" relativeHeight="251774976" behindDoc="0" locked="0" layoutInCell="1" allowOverlap="1" wp14:anchorId="0C6A93A7" wp14:editId="6FAF1FB8">
                      <wp:simplePos x="0" y="0"/>
                      <wp:positionH relativeFrom="column">
                        <wp:posOffset>1219440</wp:posOffset>
                      </wp:positionH>
                      <wp:positionV relativeFrom="paragraph">
                        <wp:posOffset>446365</wp:posOffset>
                      </wp:positionV>
                      <wp:extent cx="165600" cy="251280"/>
                      <wp:effectExtent l="38100" t="38100" r="44450" b="34925"/>
                      <wp:wrapNone/>
                      <wp:docPr id="338" name="Ink 338"/>
                      <wp:cNvGraphicFramePr/>
                      <a:graphic xmlns:a="http://schemas.openxmlformats.org/drawingml/2006/main">
                        <a:graphicData uri="http://schemas.microsoft.com/office/word/2010/wordprocessingInk">
                          <w14:contentPart bwMode="auto" r:id="rId374">
                            <w14:nvContentPartPr>
                              <w14:cNvContentPartPr/>
                            </w14:nvContentPartPr>
                            <w14:xfrm>
                              <a:off x="0" y="0"/>
                              <a:ext cx="165600" cy="251280"/>
                            </w14:xfrm>
                          </w14:contentPart>
                        </a:graphicData>
                      </a:graphic>
                    </wp:anchor>
                  </w:drawing>
                </mc:Choice>
                <mc:Fallback>
                  <w:pict>
                    <v:shape w14:anchorId="3B4413D1" id="Ink 338" o:spid="_x0000_s1026" type="#_x0000_t75" style="position:absolute;margin-left:95.45pt;margin-top:34.6pt;width:14.1pt;height:20.7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">
                      <v:imagedata r:id="rId375" o:title=""/>
                    </v:shape>
                  </w:pict>
                </mc:Fallback>
              </mc:AlternateContent>
            </w:r>
            <w:r>
              <w:rPr>
                <w:noProof/>
                <w:sz w:val="18"/>
                <w:szCs w:val="18"/>
                <w:lang w:eastAsia="en-US"/>
              </w:rPr>
              <mc:AlternateContent>
                <mc:Choice Requires="wpi">
                  <w:drawing>
                    <wp:anchor distT="0" distB="0" distL="114300" distR="114300" simplePos="0" relativeHeight="251773952" behindDoc="0" locked="0" layoutInCell="1" allowOverlap="1" wp14:anchorId="2C60BC92" wp14:editId="162F0814">
                      <wp:simplePos x="0" y="0"/>
                      <wp:positionH relativeFrom="column">
                        <wp:posOffset>1086960</wp:posOffset>
                      </wp:positionH>
                      <wp:positionV relativeFrom="paragraph">
                        <wp:posOffset>445285</wp:posOffset>
                      </wp:positionV>
                      <wp:extent cx="70920" cy="244080"/>
                      <wp:effectExtent l="38100" t="57150" r="43815" b="41910"/>
                      <wp:wrapNone/>
                      <wp:docPr id="337" name="Ink 337"/>
                      <wp:cNvGraphicFramePr/>
                      <a:graphic xmlns:a="http://schemas.openxmlformats.org/drawingml/2006/main">
                        <a:graphicData uri="http://schemas.microsoft.com/office/word/2010/wordprocessingInk">
                          <w14:contentPart bwMode="auto" r:id="rId376">
                            <w14:nvContentPartPr>
                              <w14:cNvContentPartPr/>
                            </w14:nvContentPartPr>
                            <w14:xfrm>
                              <a:off x="0" y="0"/>
                              <a:ext cx="70920" cy="244080"/>
                            </w14:xfrm>
                          </w14:contentPart>
                        </a:graphicData>
                      </a:graphic>
                    </wp:anchor>
                  </w:drawing>
                </mc:Choice>
                <mc:Fallback>
                  <w:pict>
                    <v:shape w14:anchorId="3955A5C6" id="Ink 337" o:spid="_x0000_s1026" type="#_x0000_t75" style="position:absolute;margin-left:84.85pt;margin-top:34.3pt;width:6.8pt;height:20.3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">
                      <v:imagedata r:id="rId377" o:title=""/>
                    </v:shape>
                  </w:pict>
                </mc:Fallback>
              </mc:AlternateContent>
            </w:r>
            <w:r>
              <w:rPr>
                <w:noProof/>
                <w:sz w:val="18"/>
                <w:szCs w:val="18"/>
                <w:lang w:eastAsia="en-US"/>
              </w:rPr>
              <mc:AlternateContent>
                <mc:Choice Requires="wpi">
                  <w:drawing>
                    <wp:anchor distT="0" distB="0" distL="114300" distR="114300" simplePos="0" relativeHeight="251772928" behindDoc="0" locked="0" layoutInCell="1" allowOverlap="1" wp14:anchorId="2555B558" wp14:editId="641AAEC8">
                      <wp:simplePos x="0" y="0"/>
                      <wp:positionH relativeFrom="column">
                        <wp:posOffset>1086600</wp:posOffset>
                      </wp:positionH>
                      <wp:positionV relativeFrom="paragraph">
                        <wp:posOffset>528805</wp:posOffset>
                      </wp:positionV>
                      <wp:extent cx="34560" cy="132120"/>
                      <wp:effectExtent l="38100" t="38100" r="41910" b="39370"/>
                      <wp:wrapNone/>
                      <wp:docPr id="336" name="Ink 336"/>
                      <wp:cNvGraphicFramePr/>
                      <a:graphic xmlns:a="http://schemas.openxmlformats.org/drawingml/2006/main">
                        <a:graphicData uri="http://schemas.microsoft.com/office/word/2010/wordprocessingInk">
                          <w14:contentPart bwMode="auto" r:id="rId378">
                            <w14:nvContentPartPr>
                              <w14:cNvContentPartPr/>
                            </w14:nvContentPartPr>
                            <w14:xfrm>
                              <a:off x="0" y="0"/>
                              <a:ext cx="34560" cy="132120"/>
                            </w14:xfrm>
                          </w14:contentPart>
                        </a:graphicData>
                      </a:graphic>
                    </wp:anchor>
                  </w:drawing>
                </mc:Choice>
                <mc:Fallback>
                  <w:pict>
                    <v:shape w14:anchorId="4F9AD4CB" id="Ink 336" o:spid="_x0000_s1026" type="#_x0000_t75" style="position:absolute;margin-left:85.1pt;margin-top:41.2pt;width:3.85pt;height:11.2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">
                      <v:imagedata r:id="rId379" o:title=""/>
                    </v:shape>
                  </w:pict>
                </mc:Fallback>
              </mc:AlternateContent>
            </w:r>
            <w:r>
              <w:rPr>
                <w:noProof/>
                <w:sz w:val="18"/>
                <w:szCs w:val="18"/>
                <w:lang w:eastAsia="en-US"/>
              </w:rPr>
              <mc:AlternateContent>
                <mc:Choice Requires="wpi">
                  <w:drawing>
                    <wp:anchor distT="0" distB="0" distL="114300" distR="114300" simplePos="0" relativeHeight="251771904" behindDoc="0" locked="0" layoutInCell="1" allowOverlap="1" wp14:anchorId="6EB0293D" wp14:editId="772AE94A">
                      <wp:simplePos x="0" y="0"/>
                      <wp:positionH relativeFrom="column">
                        <wp:posOffset>1048080</wp:posOffset>
                      </wp:positionH>
                      <wp:positionV relativeFrom="paragraph">
                        <wp:posOffset>512965</wp:posOffset>
                      </wp:positionV>
                      <wp:extent cx="28080" cy="186480"/>
                      <wp:effectExtent l="38100" t="38100" r="48260" b="42545"/>
                      <wp:wrapNone/>
                      <wp:docPr id="335" name="Ink 335"/>
                      <wp:cNvGraphicFramePr/>
                      <a:graphic xmlns:a="http://schemas.openxmlformats.org/drawingml/2006/main">
                        <a:graphicData uri="http://schemas.microsoft.com/office/word/2010/wordprocessingInk">
                          <w14:contentPart bwMode="auto" r:id="rId380">
                            <w14:nvContentPartPr>
                              <w14:cNvContentPartPr/>
                            </w14:nvContentPartPr>
                            <w14:xfrm>
                              <a:off x="0" y="0"/>
                              <a:ext cx="28080" cy="186480"/>
                            </w14:xfrm>
                          </w14:contentPart>
                        </a:graphicData>
                      </a:graphic>
                    </wp:anchor>
                  </w:drawing>
                </mc:Choice>
                <mc:Fallback>
                  <w:pict>
                    <v:shape w14:anchorId="29584DFD" id="Ink 335" o:spid="_x0000_s1026" type="#_x0000_t75" style="position:absolute;margin-left:81.85pt;margin-top:39.7pt;width:3.55pt;height:15.8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">
                      <v:imagedata r:id="rId381" o:title=""/>
                    </v:shape>
                  </w:pict>
                </mc:Fallback>
              </mc:AlternateContent>
            </w:r>
            <w:r>
              <w:rPr>
                <w:noProof/>
                <w:sz w:val="18"/>
                <w:szCs w:val="18"/>
                <w:lang w:eastAsia="en-US"/>
              </w:rPr>
              <mc:AlternateContent>
                <mc:Choice Requires="wpi">
                  <w:drawing>
                    <wp:anchor distT="0" distB="0" distL="114300" distR="114300" simplePos="0" relativeHeight="251770880" behindDoc="0" locked="0" layoutInCell="1" allowOverlap="1" wp14:anchorId="4444BDE2" wp14:editId="1C3566A3">
                      <wp:simplePos x="0" y="0"/>
                      <wp:positionH relativeFrom="column">
                        <wp:posOffset>925680</wp:posOffset>
                      </wp:positionH>
                      <wp:positionV relativeFrom="paragraph">
                        <wp:posOffset>458965</wp:posOffset>
                      </wp:positionV>
                      <wp:extent cx="75600" cy="197280"/>
                      <wp:effectExtent l="38100" t="38100" r="38735" b="31750"/>
                      <wp:wrapNone/>
                      <wp:docPr id="334" name="Ink 334"/>
                      <wp:cNvGraphicFramePr/>
                      <a:graphic xmlns:a="http://schemas.openxmlformats.org/drawingml/2006/main">
                        <a:graphicData uri="http://schemas.microsoft.com/office/word/2010/wordprocessingInk">
                          <w14:contentPart bwMode="auto" r:id="rId382">
                            <w14:nvContentPartPr>
                              <w14:cNvContentPartPr/>
                            </w14:nvContentPartPr>
                            <w14:xfrm>
                              <a:off x="0" y="0"/>
                              <a:ext cx="75600" cy="197280"/>
                            </w14:xfrm>
                          </w14:contentPart>
                        </a:graphicData>
                      </a:graphic>
                    </wp:anchor>
                  </w:drawing>
                </mc:Choice>
                <mc:Fallback>
                  <w:pict>
                    <v:shape w14:anchorId="722547E3" id="Ink 334" o:spid="_x0000_s1026" type="#_x0000_t75" style="position:absolute;margin-left:72.35pt;margin-top:35.7pt;width:6.8pt;height:16.3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">
                      <v:imagedata r:id="rId383" o:title=""/>
                    </v:shape>
                  </w:pict>
                </mc:Fallback>
              </mc:AlternateContent>
            </w:r>
            <w:r>
              <w:rPr>
                <w:noProof/>
                <w:sz w:val="18"/>
                <w:szCs w:val="18"/>
                <w:lang w:eastAsia="en-US"/>
              </w:rPr>
              <mc:AlternateContent>
                <mc:Choice Requires="wpi">
                  <w:drawing>
                    <wp:anchor distT="0" distB="0" distL="114300" distR="114300" simplePos="0" relativeHeight="251769856" behindDoc="0" locked="0" layoutInCell="1" allowOverlap="1" wp14:anchorId="47AF4565" wp14:editId="2A0606CA">
                      <wp:simplePos x="0" y="0"/>
                      <wp:positionH relativeFrom="column">
                        <wp:posOffset>594480</wp:posOffset>
                      </wp:positionH>
                      <wp:positionV relativeFrom="paragraph">
                        <wp:posOffset>519085</wp:posOffset>
                      </wp:positionV>
                      <wp:extent cx="51480" cy="174960"/>
                      <wp:effectExtent l="38100" t="38100" r="43815" b="34925"/>
                      <wp:wrapNone/>
                      <wp:docPr id="333" name="Ink 333"/>
                      <wp:cNvGraphicFramePr/>
                      <a:graphic xmlns:a="http://schemas.openxmlformats.org/drawingml/2006/main">
                        <a:graphicData uri="http://schemas.microsoft.com/office/word/2010/wordprocessingInk">
                          <w14:contentPart bwMode="auto" r:id="rId384">
                            <w14:nvContentPartPr>
                              <w14:cNvContentPartPr/>
                            </w14:nvContentPartPr>
                            <w14:xfrm>
                              <a:off x="0" y="0"/>
                              <a:ext cx="51480" cy="174960"/>
                            </w14:xfrm>
                          </w14:contentPart>
                        </a:graphicData>
                      </a:graphic>
                    </wp:anchor>
                  </w:drawing>
                </mc:Choice>
                <mc:Fallback>
                  <w:pict>
                    <v:shape w14:anchorId="68E4B523" id="Ink 333" o:spid="_x0000_s1026" type="#_x0000_t75" style="position:absolute;margin-left:46.25pt;margin-top:40.55pt;width:5.25pt;height:14.7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">
                      <v:imagedata r:id="rId385" o:title=""/>
                    </v:shape>
                  </w:pict>
                </mc:Fallback>
              </mc:AlternateContent>
            </w:r>
            <w:r>
              <w:rPr>
                <w:noProof/>
                <w:sz w:val="18"/>
                <w:szCs w:val="18"/>
                <w:lang w:eastAsia="en-US"/>
              </w:rPr>
              <mc:AlternateContent>
                <mc:Choice Requires="wpi">
                  <w:drawing>
                    <wp:anchor distT="0" distB="0" distL="114300" distR="114300" simplePos="0" relativeHeight="251768832" behindDoc="0" locked="0" layoutInCell="1" allowOverlap="1" wp14:anchorId="443F37B8" wp14:editId="48495A7F">
                      <wp:simplePos x="0" y="0"/>
                      <wp:positionH relativeFrom="column">
                        <wp:posOffset>510960</wp:posOffset>
                      </wp:positionH>
                      <wp:positionV relativeFrom="paragraph">
                        <wp:posOffset>522685</wp:posOffset>
                      </wp:positionV>
                      <wp:extent cx="64080" cy="159480"/>
                      <wp:effectExtent l="38100" t="38100" r="50800" b="50165"/>
                      <wp:wrapNone/>
                      <wp:docPr id="332" name="Ink 332"/>
                      <wp:cNvGraphicFramePr/>
                      <a:graphic xmlns:a="http://schemas.openxmlformats.org/drawingml/2006/main">
                        <a:graphicData uri="http://schemas.microsoft.com/office/word/2010/wordprocessingInk">
                          <w14:contentPart bwMode="auto" r:id="rId386">
                            <w14:nvContentPartPr>
                              <w14:cNvContentPartPr/>
                            </w14:nvContentPartPr>
                            <w14:xfrm>
                              <a:off x="0" y="0"/>
                              <a:ext cx="64080" cy="159480"/>
                            </w14:xfrm>
                          </w14:contentPart>
                        </a:graphicData>
                      </a:graphic>
                    </wp:anchor>
                  </w:drawing>
                </mc:Choice>
                <mc:Fallback>
                  <w:pict>
                    <v:shape w14:anchorId="127C0C84" id="Ink 332" o:spid="_x0000_s1026" type="#_x0000_t75" style="position:absolute;margin-left:39.55pt;margin-top:40.45pt;width:6.05pt;height:13.4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">
                      <v:imagedata r:id="rId387" o:title=""/>
                    </v:shape>
                  </w:pict>
                </mc:Fallback>
              </mc:AlternateContent>
            </w:r>
            <w:r>
              <w:rPr>
                <w:noProof/>
                <w:sz w:val="18"/>
                <w:szCs w:val="18"/>
                <w:lang w:eastAsia="en-US"/>
              </w:rPr>
              <mc:AlternateContent>
                <mc:Choice Requires="wpi">
                  <w:drawing>
                    <wp:anchor distT="0" distB="0" distL="114300" distR="114300" simplePos="0" relativeHeight="251767808" behindDoc="0" locked="0" layoutInCell="1" allowOverlap="1" wp14:anchorId="41218D02" wp14:editId="3F2B5B85">
                      <wp:simplePos x="0" y="0"/>
                      <wp:positionH relativeFrom="column">
                        <wp:posOffset>738840</wp:posOffset>
                      </wp:positionH>
                      <wp:positionV relativeFrom="paragraph">
                        <wp:posOffset>462925</wp:posOffset>
                      </wp:positionV>
                      <wp:extent cx="60840" cy="222840"/>
                      <wp:effectExtent l="38100" t="38100" r="53975" b="44450"/>
                      <wp:wrapNone/>
                      <wp:docPr id="331" name="Ink 331"/>
                      <wp:cNvGraphicFramePr/>
                      <a:graphic xmlns:a="http://schemas.openxmlformats.org/drawingml/2006/main">
                        <a:graphicData uri="http://schemas.microsoft.com/office/word/2010/wordprocessingInk">
                          <w14:contentPart bwMode="auto" r:id="rId388">
                            <w14:nvContentPartPr>
                              <w14:cNvContentPartPr/>
                            </w14:nvContentPartPr>
                            <w14:xfrm>
                              <a:off x="0" y="0"/>
                              <a:ext cx="60840" cy="222840"/>
                            </w14:xfrm>
                          </w14:contentPart>
                        </a:graphicData>
                      </a:graphic>
                    </wp:anchor>
                  </w:drawing>
                </mc:Choice>
                <mc:Fallback>
                  <w:pict>
                    <v:shape w14:anchorId="77E978CB" id="Ink 331" o:spid="_x0000_s1026" type="#_x0000_t75" style="position:absolute;margin-left:57.75pt;margin-top:36pt;width:5.9pt;height:18.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">
                      <v:imagedata r:id="rId389" o:title=""/>
                    </v:shape>
                  </w:pict>
                </mc:Fallback>
              </mc:AlternateContent>
            </w:r>
            <w:r>
              <w:rPr>
                <w:noProof/>
                <w:sz w:val="18"/>
                <w:szCs w:val="18"/>
                <w:lang w:eastAsia="en-US"/>
              </w:rPr>
              <mc:AlternateContent>
                <mc:Choice Requires="wpi">
                  <w:drawing>
                    <wp:anchor distT="0" distB="0" distL="114300" distR="114300" simplePos="0" relativeHeight="251766784" behindDoc="0" locked="0" layoutInCell="1" allowOverlap="1" wp14:anchorId="7D62D654" wp14:editId="53C54CA0">
                      <wp:simplePos x="0" y="0"/>
                      <wp:positionH relativeFrom="column">
                        <wp:posOffset>598080</wp:posOffset>
                      </wp:positionH>
                      <wp:positionV relativeFrom="paragraph">
                        <wp:posOffset>440605</wp:posOffset>
                      </wp:positionV>
                      <wp:extent cx="84600" cy="160920"/>
                      <wp:effectExtent l="19050" t="19050" r="48895" b="48895"/>
                      <wp:wrapNone/>
                      <wp:docPr id="330" name="Ink 330"/>
                      <wp:cNvGraphicFramePr/>
                      <a:graphic xmlns:a="http://schemas.openxmlformats.org/drawingml/2006/main">
                        <a:graphicData uri="http://schemas.microsoft.com/office/word/2010/wordprocessingInk">
                          <w14:contentPart bwMode="auto" r:id="rId390">
                            <w14:nvContentPartPr>
                              <w14:cNvContentPartPr/>
                            </w14:nvContentPartPr>
                            <w14:xfrm>
                              <a:off x="0" y="0"/>
                              <a:ext cx="84600" cy="160920"/>
                            </w14:xfrm>
                          </w14:contentPart>
                        </a:graphicData>
                      </a:graphic>
                    </wp:anchor>
                  </w:drawing>
                </mc:Choice>
                <mc:Fallback>
                  <w:pict>
                    <v:shape w14:anchorId="29AB7B93" id="Ink 330" o:spid="_x0000_s1026" type="#_x0000_t75" style="position:absolute;margin-left:46.6pt;margin-top:34.15pt;width:7.45pt;height:13.4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">
                      <v:imagedata r:id="rId391" o:title=""/>
                    </v:shape>
                  </w:pict>
                </mc:Fallback>
              </mc:AlternateContent>
            </w:r>
            <w:r>
              <w:rPr>
                <w:noProof/>
                <w:sz w:val="18"/>
                <w:szCs w:val="18"/>
                <w:lang w:eastAsia="en-US"/>
              </w:rPr>
              <mc:AlternateContent>
                <mc:Choice Requires="wpi">
                  <w:drawing>
                    <wp:anchor distT="0" distB="0" distL="114300" distR="114300" simplePos="0" relativeHeight="251765760" behindDoc="0" locked="0" layoutInCell="1" allowOverlap="1" wp14:anchorId="5319768F" wp14:editId="12E61D06">
                      <wp:simplePos x="0" y="0"/>
                      <wp:positionH relativeFrom="column">
                        <wp:posOffset>304680</wp:posOffset>
                      </wp:positionH>
                      <wp:positionV relativeFrom="paragraph">
                        <wp:posOffset>505405</wp:posOffset>
                      </wp:positionV>
                      <wp:extent cx="32760" cy="126000"/>
                      <wp:effectExtent l="38100" t="38100" r="43815" b="45720"/>
                      <wp:wrapNone/>
                      <wp:docPr id="329" name="Ink 329"/>
                      <wp:cNvGraphicFramePr/>
                      <a:graphic xmlns:a="http://schemas.openxmlformats.org/drawingml/2006/main">
                        <a:graphicData uri="http://schemas.microsoft.com/office/word/2010/wordprocessingInk">
                          <w14:contentPart bwMode="auto" r:id="rId392">
                            <w14:nvContentPartPr>
                              <w14:cNvContentPartPr/>
                            </w14:nvContentPartPr>
                            <w14:xfrm>
                              <a:off x="0" y="0"/>
                              <a:ext cx="32760" cy="126000"/>
                            </w14:xfrm>
                          </w14:contentPart>
                        </a:graphicData>
                      </a:graphic>
                    </wp:anchor>
                  </w:drawing>
                </mc:Choice>
                <mc:Fallback>
                  <w:pict>
                    <v:shape w14:anchorId="09C431E1" id="Ink 329" o:spid="_x0000_s1026" type="#_x0000_t75" style="position:absolute;margin-left:23.3pt;margin-top:39.2pt;width:4pt;height:10.9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">
                      <v:imagedata r:id="rId393" o:title=""/>
                    </v:shape>
                  </w:pict>
                </mc:Fallback>
              </mc:AlternateContent>
            </w:r>
            <w:r>
              <w:rPr>
                <w:noProof/>
                <w:sz w:val="18"/>
                <w:szCs w:val="18"/>
                <w:lang w:eastAsia="en-US"/>
              </w:rPr>
              <mc:AlternateContent>
                <mc:Choice Requires="wpi">
                  <w:drawing>
                    <wp:anchor distT="0" distB="0" distL="114300" distR="114300" simplePos="0" relativeHeight="251764736" behindDoc="0" locked="0" layoutInCell="1" allowOverlap="1" wp14:anchorId="20F43730" wp14:editId="53F5F544">
                      <wp:simplePos x="0" y="0"/>
                      <wp:positionH relativeFrom="column">
                        <wp:posOffset>197040</wp:posOffset>
                      </wp:positionH>
                      <wp:positionV relativeFrom="paragraph">
                        <wp:posOffset>519085</wp:posOffset>
                      </wp:positionV>
                      <wp:extent cx="59040" cy="140400"/>
                      <wp:effectExtent l="38100" t="38100" r="55880" b="50165"/>
                      <wp:wrapNone/>
                      <wp:docPr id="328" name="Ink 328"/>
                      <wp:cNvGraphicFramePr/>
                      <a:graphic xmlns:a="http://schemas.openxmlformats.org/drawingml/2006/main">
                        <a:graphicData uri="http://schemas.microsoft.com/office/word/2010/wordprocessingInk">
                          <w14:contentPart bwMode="auto" r:id="rId394">
                            <w14:nvContentPartPr>
                              <w14:cNvContentPartPr/>
                            </w14:nvContentPartPr>
                            <w14:xfrm>
                              <a:off x="0" y="0"/>
                              <a:ext cx="59040" cy="140400"/>
                            </w14:xfrm>
                          </w14:contentPart>
                        </a:graphicData>
                      </a:graphic>
                    </wp:anchor>
                  </w:drawing>
                </mc:Choice>
                <mc:Fallback>
                  <w:pict>
                    <v:shape w14:anchorId="10A9AD25" id="Ink 328" o:spid="_x0000_s1026" type="#_x0000_t75" style="position:absolute;margin-left:14.65pt;margin-top:40.1pt;width:6.2pt;height:12.1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">
                      <v:imagedata r:id="rId395" o:title=""/>
                    </v:shape>
                  </w:pict>
                </mc:Fallback>
              </mc:AlternateContent>
            </w:r>
            <w:r>
              <w:rPr>
                <w:noProof/>
                <w:sz w:val="18"/>
                <w:szCs w:val="18"/>
                <w:lang w:eastAsia="en-US"/>
              </w:rPr>
              <mc:AlternateContent>
                <mc:Choice Requires="wpi">
                  <w:drawing>
                    <wp:anchor distT="0" distB="0" distL="114300" distR="114300" simplePos="0" relativeHeight="251763712" behindDoc="0" locked="0" layoutInCell="1" allowOverlap="1" wp14:anchorId="1DCF20D3" wp14:editId="2E2B0071">
                      <wp:simplePos x="0" y="0"/>
                      <wp:positionH relativeFrom="column">
                        <wp:posOffset>171840</wp:posOffset>
                      </wp:positionH>
                      <wp:positionV relativeFrom="paragraph">
                        <wp:posOffset>505405</wp:posOffset>
                      </wp:positionV>
                      <wp:extent cx="61920" cy="11520"/>
                      <wp:effectExtent l="38100" t="38100" r="52705" b="45720"/>
                      <wp:wrapNone/>
                      <wp:docPr id="327" name="Ink 327"/>
                      <wp:cNvGraphicFramePr/>
                      <a:graphic xmlns:a="http://schemas.openxmlformats.org/drawingml/2006/main">
                        <a:graphicData uri="http://schemas.microsoft.com/office/word/2010/wordprocessingInk">
                          <w14:contentPart bwMode="auto" r:id="rId396">
                            <w14:nvContentPartPr>
                              <w14:cNvContentPartPr/>
                            </w14:nvContentPartPr>
                            <w14:xfrm>
                              <a:off x="0" y="0"/>
                              <a:ext cx="61920" cy="11520"/>
                            </w14:xfrm>
                          </w14:contentPart>
                        </a:graphicData>
                      </a:graphic>
                    </wp:anchor>
                  </w:drawing>
                </mc:Choice>
                <mc:Fallback>
                  <w:pict>
                    <v:shape w14:anchorId="6B5FFD79" id="Ink 327" o:spid="_x0000_s1026" type="#_x0000_t75" style="position:absolute;margin-left:12.85pt;margin-top:39.2pt;width:5.95pt;height:2.2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">
                      <v:imagedata r:id="rId397" o:title=""/>
                    </v:shape>
                  </w:pict>
                </mc:Fallback>
              </mc:AlternateContent>
            </w:r>
            <w:r>
              <w:rPr>
                <w:noProof/>
                <w:sz w:val="18"/>
                <w:szCs w:val="18"/>
                <w:lang w:eastAsia="en-US"/>
              </w:rPr>
              <mc:AlternateContent>
                <mc:Choice Requires="wpi">
                  <w:drawing>
                    <wp:anchor distT="0" distB="0" distL="114300" distR="114300" simplePos="0" relativeHeight="251762688" behindDoc="0" locked="0" layoutInCell="1" allowOverlap="1" wp14:anchorId="42BCB4F6" wp14:editId="5C7706E6">
                      <wp:simplePos x="0" y="0"/>
                      <wp:positionH relativeFrom="column">
                        <wp:posOffset>344280</wp:posOffset>
                      </wp:positionH>
                      <wp:positionV relativeFrom="paragraph">
                        <wp:posOffset>527365</wp:posOffset>
                      </wp:positionV>
                      <wp:extent cx="48960" cy="2520"/>
                      <wp:effectExtent l="19050" t="38100" r="46355" b="36195"/>
                      <wp:wrapNone/>
                      <wp:docPr id="326" name="Ink 326"/>
                      <wp:cNvGraphicFramePr/>
                      <a:graphic xmlns:a="http://schemas.openxmlformats.org/drawingml/2006/main">
                        <a:graphicData uri="http://schemas.microsoft.com/office/word/2010/wordprocessingInk">
                          <w14:contentPart bwMode="auto" r:id="rId398">
                            <w14:nvContentPartPr>
                              <w14:cNvContentPartPr/>
                            </w14:nvContentPartPr>
                            <w14:xfrm>
                              <a:off x="0" y="0"/>
                              <a:ext cx="48960" cy="2520"/>
                            </w14:xfrm>
                          </w14:contentPart>
                        </a:graphicData>
                      </a:graphic>
                    </wp:anchor>
                  </w:drawing>
                </mc:Choice>
                <mc:Fallback>
                  <w:pict>
                    <v:shape w14:anchorId="0AFC881A" id="Ink 326" o:spid="_x0000_s1026" type="#_x0000_t75" style="position:absolute;margin-left:26.85pt;margin-top:41pt;width:4.4pt;height:1.1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">
                      <v:imagedata r:id="rId399" o:title=""/>
                    </v:shape>
                  </w:pict>
                </mc:Fallback>
              </mc:AlternateContent>
            </w:r>
            <w:r>
              <w:rPr>
                <w:noProof/>
                <w:sz w:val="18"/>
                <w:szCs w:val="18"/>
                <w:lang w:eastAsia="en-US"/>
              </w:rPr>
              <mc:AlternateContent>
                <mc:Choice Requires="wpi">
                  <w:drawing>
                    <wp:anchor distT="0" distB="0" distL="114300" distR="114300" simplePos="0" relativeHeight="251754496" behindDoc="0" locked="0" layoutInCell="1" allowOverlap="1" wp14:anchorId="5D5094F9" wp14:editId="776FF21D">
                      <wp:simplePos x="0" y="0"/>
                      <wp:positionH relativeFrom="column">
                        <wp:posOffset>357600</wp:posOffset>
                      </wp:positionH>
                      <wp:positionV relativeFrom="paragraph">
                        <wp:posOffset>937135</wp:posOffset>
                      </wp:positionV>
                      <wp:extent cx="94320" cy="49320"/>
                      <wp:effectExtent l="19050" t="57150" r="39370" b="46355"/>
                      <wp:wrapNone/>
                      <wp:docPr id="318" name="Ink 318"/>
                      <wp:cNvGraphicFramePr/>
                      <a:graphic xmlns:a="http://schemas.openxmlformats.org/drawingml/2006/main">
                        <a:graphicData uri="http://schemas.microsoft.com/office/word/2010/wordprocessingInk">
                          <w14:contentPart bwMode="auto" r:id="rId400">
                            <w14:nvContentPartPr>
                              <w14:cNvContentPartPr/>
                            </w14:nvContentPartPr>
                            <w14:xfrm>
                              <a:off x="0" y="0"/>
                              <a:ext cx="94320" cy="49320"/>
                            </w14:xfrm>
                          </w14:contentPart>
                        </a:graphicData>
                      </a:graphic>
                    </wp:anchor>
                  </w:drawing>
                </mc:Choice>
                <mc:Fallback>
                  <w:pict>
                    <v:shape w14:anchorId="692543EB" id="Ink 318" o:spid="_x0000_s1026" type="#_x0000_t75" style="position:absolute;margin-left:27.5pt;margin-top:72.95pt;width:8.4pt;height:5.1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">
                      <v:imagedata r:id="rId401" o:title=""/>
                    </v:shape>
                  </w:pict>
                </mc:Fallback>
              </mc:AlternateContent>
            </w:r>
            <w:r>
              <w:rPr>
                <w:noProof/>
                <w:sz w:val="18"/>
                <w:szCs w:val="18"/>
                <w:lang w:eastAsia="en-US"/>
              </w:rPr>
              <mc:AlternateContent>
                <mc:Choice Requires="wpi">
                  <w:drawing>
                    <wp:anchor distT="0" distB="0" distL="114300" distR="114300" simplePos="0" relativeHeight="251753472" behindDoc="0" locked="0" layoutInCell="1" allowOverlap="1" wp14:anchorId="1CA844B0" wp14:editId="7E5FDB0A">
                      <wp:simplePos x="0" y="0"/>
                      <wp:positionH relativeFrom="column">
                        <wp:posOffset>230520</wp:posOffset>
                      </wp:positionH>
                      <wp:positionV relativeFrom="paragraph">
                        <wp:posOffset>942895</wp:posOffset>
                      </wp:positionV>
                      <wp:extent cx="120240" cy="36360"/>
                      <wp:effectExtent l="57150" t="38100" r="51435" b="40005"/>
                      <wp:wrapNone/>
                      <wp:docPr id="317" name="Ink 317"/>
                      <wp:cNvGraphicFramePr/>
                      <a:graphic xmlns:a="http://schemas.openxmlformats.org/drawingml/2006/main">
                        <a:graphicData uri="http://schemas.microsoft.com/office/word/2010/wordprocessingInk">
                          <w14:contentPart bwMode="auto" r:id="rId402">
                            <w14:nvContentPartPr>
                              <w14:cNvContentPartPr/>
                            </w14:nvContentPartPr>
                            <w14:xfrm>
                              <a:off x="0" y="0"/>
                              <a:ext cx="120240" cy="36360"/>
                            </w14:xfrm>
                          </w14:contentPart>
                        </a:graphicData>
                      </a:graphic>
                    </wp:anchor>
                  </w:drawing>
                </mc:Choice>
                <mc:Fallback>
                  <w:pict>
                    <v:shape w14:anchorId="1984E9CF" id="Ink 317" o:spid="_x0000_s1026" type="#_x0000_t75" style="position:absolute;margin-left:17.4pt;margin-top:73.25pt;width:10.6pt;height:4.3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">
                      <v:imagedata r:id="rId403" o:title=""/>
                    </v:shape>
                  </w:pict>
                </mc:Fallback>
              </mc:AlternateContent>
            </w:r>
            <w:r>
              <w:rPr>
                <w:noProof/>
                <w:sz w:val="18"/>
                <w:szCs w:val="18"/>
                <w:lang w:eastAsia="en-US"/>
              </w:rPr>
              <mc:AlternateContent>
                <mc:Choice Requires="wpi">
                  <w:drawing>
                    <wp:anchor distT="0" distB="0" distL="114300" distR="114300" simplePos="0" relativeHeight="251752448" behindDoc="0" locked="0" layoutInCell="1" allowOverlap="1" wp14:anchorId="3E631D4C" wp14:editId="7B67C073">
                      <wp:simplePos x="0" y="0"/>
                      <wp:positionH relativeFrom="column">
                        <wp:posOffset>760440</wp:posOffset>
                      </wp:positionH>
                      <wp:positionV relativeFrom="paragraph">
                        <wp:posOffset>967375</wp:posOffset>
                      </wp:positionV>
                      <wp:extent cx="71640" cy="30960"/>
                      <wp:effectExtent l="38100" t="38100" r="43180" b="45720"/>
                      <wp:wrapNone/>
                      <wp:docPr id="316" name="Ink 316"/>
                      <wp:cNvGraphicFramePr/>
                      <a:graphic xmlns:a="http://schemas.openxmlformats.org/drawingml/2006/main">
                        <a:graphicData uri="http://schemas.microsoft.com/office/word/2010/wordprocessingInk">
                          <w14:contentPart bwMode="auto" r:id="rId404">
                            <w14:nvContentPartPr>
                              <w14:cNvContentPartPr/>
                            </w14:nvContentPartPr>
                            <w14:xfrm>
                              <a:off x="0" y="0"/>
                              <a:ext cx="71640" cy="30960"/>
                            </w14:xfrm>
                          </w14:contentPart>
                        </a:graphicData>
                      </a:graphic>
                    </wp:anchor>
                  </w:drawing>
                </mc:Choice>
                <mc:Fallback>
                  <w:pict>
                    <v:shape w14:anchorId="6CA2FCE9" id="Ink 316" o:spid="_x0000_s1026" type="#_x0000_t75" style="position:absolute;margin-left:59.25pt;margin-top:75.25pt;width:6.9pt;height:3.8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">
                      <v:imagedata r:id="rId405" o:title=""/>
                    </v:shape>
                  </w:pict>
                </mc:Fallback>
              </mc:AlternateContent>
            </w:r>
            <w:r>
              <w:rPr>
                <w:noProof/>
                <w:sz w:val="18"/>
                <w:szCs w:val="18"/>
                <w:lang w:eastAsia="en-US"/>
              </w:rPr>
              <mc:AlternateContent>
                <mc:Choice Requires="wpi">
                  <w:drawing>
                    <wp:anchor distT="0" distB="0" distL="114300" distR="114300" simplePos="0" relativeHeight="251751424" behindDoc="0" locked="0" layoutInCell="1" allowOverlap="1" wp14:anchorId="564F05CB" wp14:editId="309E2D11">
                      <wp:simplePos x="0" y="0"/>
                      <wp:positionH relativeFrom="column">
                        <wp:posOffset>692040</wp:posOffset>
                      </wp:positionH>
                      <wp:positionV relativeFrom="paragraph">
                        <wp:posOffset>981415</wp:posOffset>
                      </wp:positionV>
                      <wp:extent cx="79560" cy="10800"/>
                      <wp:effectExtent l="38100" t="57150" r="34925" b="46355"/>
                      <wp:wrapNone/>
                      <wp:docPr id="315" name="Ink 315"/>
                      <wp:cNvGraphicFramePr/>
                      <a:graphic xmlns:a="http://schemas.openxmlformats.org/drawingml/2006/main">
                        <a:graphicData uri="http://schemas.microsoft.com/office/word/2010/wordprocessingInk">
                          <w14:contentPart bwMode="auto" r:id="rId406">
                            <w14:nvContentPartPr>
                              <w14:cNvContentPartPr/>
                            </w14:nvContentPartPr>
                            <w14:xfrm>
                              <a:off x="0" y="0"/>
                              <a:ext cx="79560" cy="10800"/>
                            </w14:xfrm>
                          </w14:contentPart>
                        </a:graphicData>
                      </a:graphic>
                    </wp:anchor>
                  </w:drawing>
                </mc:Choice>
                <mc:Fallback>
                  <w:pict>
                    <v:shape w14:anchorId="7AECABC1" id="Ink 315" o:spid="_x0000_s1026" type="#_x0000_t75" style="position:absolute;margin-left:54pt;margin-top:76.55pt;width:7.2pt;height:1.9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">
                      <v:imagedata r:id="rId407" o:title=""/>
                    </v:shape>
                  </w:pict>
                </mc:Fallback>
              </mc:AlternateContent>
            </w:r>
            <w:r>
              <w:rPr>
                <w:noProof/>
                <w:sz w:val="18"/>
                <w:szCs w:val="18"/>
                <w:lang w:eastAsia="en-US"/>
              </w:rPr>
              <mc:AlternateContent>
                <mc:Choice Requires="wpi">
                  <w:drawing>
                    <wp:anchor distT="0" distB="0" distL="114300" distR="114300" simplePos="0" relativeHeight="251750400" behindDoc="0" locked="0" layoutInCell="1" allowOverlap="1" wp14:anchorId="3F33A35E" wp14:editId="3B0F1DD9">
                      <wp:simplePos x="0" y="0"/>
                      <wp:positionH relativeFrom="column">
                        <wp:posOffset>669000</wp:posOffset>
                      </wp:positionH>
                      <wp:positionV relativeFrom="paragraph">
                        <wp:posOffset>987535</wp:posOffset>
                      </wp:positionV>
                      <wp:extent cx="56880" cy="6120"/>
                      <wp:effectExtent l="38100" t="57150" r="38735" b="51435"/>
                      <wp:wrapNone/>
                      <wp:docPr id="314" name="Ink 314"/>
                      <wp:cNvGraphicFramePr/>
                      <a:graphic xmlns:a="http://schemas.openxmlformats.org/drawingml/2006/main">
                        <a:graphicData uri="http://schemas.microsoft.com/office/word/2010/wordprocessingInk">
                          <w14:contentPart bwMode="auto" r:id="rId408">
                            <w14:nvContentPartPr>
                              <w14:cNvContentPartPr/>
                            </w14:nvContentPartPr>
                            <w14:xfrm>
                              <a:off x="0" y="0"/>
                              <a:ext cx="56880" cy="6120"/>
                            </w14:xfrm>
                          </w14:contentPart>
                        </a:graphicData>
                      </a:graphic>
                    </wp:anchor>
                  </w:drawing>
                </mc:Choice>
                <mc:Fallback>
                  <w:pict>
                    <v:shape w14:anchorId="38037D92" id="Ink 314" o:spid="_x0000_s1026" type="#_x0000_t75" style="position:absolute;margin-left:52.25pt;margin-top:77pt;width:5.45pt;height:1.7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">
                      <v:imagedata r:id="rId409" o:title=""/>
                    </v:shape>
                  </w:pict>
                </mc:Fallback>
              </mc:AlternateContent>
            </w:r>
            <w:r>
              <w:rPr>
                <w:noProof/>
                <w:sz w:val="18"/>
                <w:szCs w:val="18"/>
                <w:lang w:eastAsia="en-US"/>
              </w:rPr>
              <mc:AlternateContent>
                <mc:Choice Requires="wpi">
                  <w:drawing>
                    <wp:anchor distT="0" distB="0" distL="114300" distR="114300" simplePos="0" relativeHeight="251749376" behindDoc="0" locked="0" layoutInCell="1" allowOverlap="1" wp14:anchorId="4DF8D95C" wp14:editId="5EB77BDB">
                      <wp:simplePos x="0" y="0"/>
                      <wp:positionH relativeFrom="column">
                        <wp:posOffset>1111800</wp:posOffset>
                      </wp:positionH>
                      <wp:positionV relativeFrom="paragraph">
                        <wp:posOffset>982855</wp:posOffset>
                      </wp:positionV>
                      <wp:extent cx="57240" cy="41760"/>
                      <wp:effectExtent l="38100" t="57150" r="38100" b="53975"/>
                      <wp:wrapNone/>
                      <wp:docPr id="313" name="Ink 313"/>
                      <wp:cNvGraphicFramePr/>
                      <a:graphic xmlns:a="http://schemas.openxmlformats.org/drawingml/2006/main">
                        <a:graphicData uri="http://schemas.microsoft.com/office/word/2010/wordprocessingInk">
                          <w14:contentPart bwMode="auto" r:id="rId410">
                            <w14:nvContentPartPr>
                              <w14:cNvContentPartPr/>
                            </w14:nvContentPartPr>
                            <w14:xfrm>
                              <a:off x="0" y="0"/>
                              <a:ext cx="57240" cy="41760"/>
                            </w14:xfrm>
                          </w14:contentPart>
                        </a:graphicData>
                      </a:graphic>
                    </wp:anchor>
                  </w:drawing>
                </mc:Choice>
                <mc:Fallback>
                  <w:pict>
                    <v:shape w14:anchorId="4C53ACBE" id="Ink 313" o:spid="_x0000_s1026" type="#_x0000_t75" style="position:absolute;margin-left:86.75pt;margin-top:76.5pt;width:5.95pt;height:4.7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">
                      <v:imagedata r:id="rId411" o:title=""/>
                    </v:shape>
                  </w:pict>
                </mc:Fallback>
              </mc:AlternateContent>
            </w:r>
            <w:r>
              <w:rPr>
                <w:noProof/>
                <w:sz w:val="18"/>
                <w:szCs w:val="18"/>
                <w:lang w:eastAsia="en-US"/>
              </w:rPr>
              <mc:AlternateContent>
                <mc:Choice Requires="wpi">
                  <w:drawing>
                    <wp:anchor distT="0" distB="0" distL="114300" distR="114300" simplePos="0" relativeHeight="251748352" behindDoc="0" locked="0" layoutInCell="1" allowOverlap="1" wp14:anchorId="40176DCE" wp14:editId="5DDC4B3B">
                      <wp:simplePos x="0" y="0"/>
                      <wp:positionH relativeFrom="column">
                        <wp:posOffset>1021440</wp:posOffset>
                      </wp:positionH>
                      <wp:positionV relativeFrom="paragraph">
                        <wp:posOffset>1006975</wp:posOffset>
                      </wp:positionV>
                      <wp:extent cx="77400" cy="25920"/>
                      <wp:effectExtent l="38100" t="38100" r="37465" b="50800"/>
                      <wp:wrapNone/>
                      <wp:docPr id="312" name="Ink 312"/>
                      <wp:cNvGraphicFramePr/>
                      <a:graphic xmlns:a="http://schemas.openxmlformats.org/drawingml/2006/main">
                        <a:graphicData uri="http://schemas.microsoft.com/office/word/2010/wordprocessingInk">
                          <w14:contentPart bwMode="auto" r:id="rId412">
                            <w14:nvContentPartPr>
                              <w14:cNvContentPartPr/>
                            </w14:nvContentPartPr>
                            <w14:xfrm>
                              <a:off x="0" y="0"/>
                              <a:ext cx="77400" cy="25920"/>
                            </w14:xfrm>
                          </w14:contentPart>
                        </a:graphicData>
                      </a:graphic>
                    </wp:anchor>
                  </w:drawing>
                </mc:Choice>
                <mc:Fallback>
                  <w:pict>
                    <v:shape w14:anchorId="7A142FDA" id="Ink 312" o:spid="_x0000_s1026" type="#_x0000_t75" style="position:absolute;margin-left:79.95pt;margin-top:78.55pt;width:7.15pt;height:3.0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">
                      <v:imagedata r:id="rId413" o:title=""/>
                    </v:shape>
                  </w:pict>
                </mc:Fallback>
              </mc:AlternateContent>
            </w:r>
            <w:r>
              <w:rPr>
                <w:noProof/>
                <w:sz w:val="18"/>
                <w:szCs w:val="18"/>
                <w:lang w:eastAsia="en-US"/>
              </w:rPr>
              <mc:AlternateContent>
                <mc:Choice Requires="wpi">
                  <w:drawing>
                    <wp:anchor distT="0" distB="0" distL="114300" distR="114300" simplePos="0" relativeHeight="251747328" behindDoc="0" locked="0" layoutInCell="1" allowOverlap="1" wp14:anchorId="673EF6A4" wp14:editId="7588D41B">
                      <wp:simplePos x="0" y="0"/>
                      <wp:positionH relativeFrom="column">
                        <wp:posOffset>987960</wp:posOffset>
                      </wp:positionH>
                      <wp:positionV relativeFrom="paragraph">
                        <wp:posOffset>1003735</wp:posOffset>
                      </wp:positionV>
                      <wp:extent cx="89280" cy="13680"/>
                      <wp:effectExtent l="38100" t="57150" r="44450" b="43815"/>
                      <wp:wrapNone/>
                      <wp:docPr id="311" name="Ink 311"/>
                      <wp:cNvGraphicFramePr/>
                      <a:graphic xmlns:a="http://schemas.openxmlformats.org/drawingml/2006/main">
                        <a:graphicData uri="http://schemas.microsoft.com/office/word/2010/wordprocessingInk">
                          <w14:contentPart bwMode="auto" r:id="rId414">
                            <w14:nvContentPartPr>
                              <w14:cNvContentPartPr/>
                            </w14:nvContentPartPr>
                            <w14:xfrm>
                              <a:off x="0" y="0"/>
                              <a:ext cx="89280" cy="13680"/>
                            </w14:xfrm>
                          </w14:contentPart>
                        </a:graphicData>
                      </a:graphic>
                    </wp:anchor>
                  </w:drawing>
                </mc:Choice>
                <mc:Fallback>
                  <w:pict>
                    <v:shape w14:anchorId="0C3B4570" id="Ink 311" o:spid="_x0000_s1026" type="#_x0000_t75" style="position:absolute;margin-left:77.35pt;margin-top:78.15pt;width:8.2pt;height:2.7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">
                      <v:imagedata r:id="rId415" o:title=""/>
                    </v:shape>
                  </w:pict>
                </mc:Fallback>
              </mc:AlternateContent>
            </w:r>
            <w:r>
              <w:rPr>
                <w:noProof/>
                <w:sz w:val="18"/>
                <w:szCs w:val="18"/>
                <w:lang w:eastAsia="en-US"/>
              </w:rPr>
              <mc:AlternateContent>
                <mc:Choice Requires="wpi">
                  <w:drawing>
                    <wp:anchor distT="0" distB="0" distL="114300" distR="114300" simplePos="0" relativeHeight="251746304" behindDoc="0" locked="0" layoutInCell="1" allowOverlap="1" wp14:anchorId="1D3E0A8B" wp14:editId="70273E5A">
                      <wp:simplePos x="0" y="0"/>
                      <wp:positionH relativeFrom="column">
                        <wp:posOffset>1452720</wp:posOffset>
                      </wp:positionH>
                      <wp:positionV relativeFrom="paragraph">
                        <wp:posOffset>1004815</wp:posOffset>
                      </wp:positionV>
                      <wp:extent cx="72360" cy="16560"/>
                      <wp:effectExtent l="38100" t="57150" r="42545" b="40640"/>
                      <wp:wrapNone/>
                      <wp:docPr id="310" name="Ink 310"/>
                      <wp:cNvGraphicFramePr/>
                      <a:graphic xmlns:a="http://schemas.openxmlformats.org/drawingml/2006/main">
                        <a:graphicData uri="http://schemas.microsoft.com/office/word/2010/wordprocessingInk">
                          <w14:contentPart bwMode="auto" r:id="rId416">
                            <w14:nvContentPartPr>
                              <w14:cNvContentPartPr/>
                            </w14:nvContentPartPr>
                            <w14:xfrm>
                              <a:off x="0" y="0"/>
                              <a:ext cx="72360" cy="16560"/>
                            </w14:xfrm>
                          </w14:contentPart>
                        </a:graphicData>
                      </a:graphic>
                    </wp:anchor>
                  </w:drawing>
                </mc:Choice>
                <mc:Fallback>
                  <w:pict>
                    <v:shape w14:anchorId="5464CF47" id="Ink 310" o:spid="_x0000_s1026" type="#_x0000_t75" style="position:absolute;margin-left:113.85pt;margin-top:78.4pt;width:6.75pt;height:2.2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">
                      <v:imagedata r:id="rId417" o:title=""/>
                    </v:shape>
                  </w:pict>
                </mc:Fallback>
              </mc:AlternateContent>
            </w:r>
            <w:r>
              <w:rPr>
                <w:noProof/>
                <w:sz w:val="18"/>
                <w:szCs w:val="18"/>
                <w:lang w:eastAsia="en-US"/>
              </w:rPr>
              <mc:AlternateContent>
                <mc:Choice Requires="wpi">
                  <w:drawing>
                    <wp:anchor distT="0" distB="0" distL="114300" distR="114300" simplePos="0" relativeHeight="251745280" behindDoc="0" locked="0" layoutInCell="1" allowOverlap="1" wp14:anchorId="2C8FE3F4" wp14:editId="2728D8CA">
                      <wp:simplePos x="0" y="0"/>
                      <wp:positionH relativeFrom="column">
                        <wp:posOffset>1344000</wp:posOffset>
                      </wp:positionH>
                      <wp:positionV relativeFrom="paragraph">
                        <wp:posOffset>1002655</wp:posOffset>
                      </wp:positionV>
                      <wp:extent cx="91440" cy="35280"/>
                      <wp:effectExtent l="38100" t="38100" r="41910" b="41275"/>
                      <wp:wrapNone/>
                      <wp:docPr id="309" name="Ink 309"/>
                      <wp:cNvGraphicFramePr/>
                      <a:graphic xmlns:a="http://schemas.openxmlformats.org/drawingml/2006/main">
                        <a:graphicData uri="http://schemas.microsoft.com/office/word/2010/wordprocessingInk">
                          <w14:contentPart bwMode="auto" r:id="rId418">
                            <w14:nvContentPartPr>
                              <w14:cNvContentPartPr/>
                            </w14:nvContentPartPr>
                            <w14:xfrm>
                              <a:off x="0" y="0"/>
                              <a:ext cx="91440" cy="35280"/>
                            </w14:xfrm>
                          </w14:contentPart>
                        </a:graphicData>
                      </a:graphic>
                    </wp:anchor>
                  </w:drawing>
                </mc:Choice>
                <mc:Fallback>
                  <w:pict>
                    <v:shape w14:anchorId="1E00AB6D" id="Ink 309" o:spid="_x0000_s1026" type="#_x0000_t75" style="position:absolute;margin-left:105.3pt;margin-top:78.25pt;width:8pt;height:3.8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">
                      <v:imagedata r:id="rId419" o:title=""/>
                    </v:shape>
                  </w:pict>
                </mc:Fallback>
              </mc:AlternateContent>
            </w:r>
            <w:r>
              <w:rPr>
                <w:noProof/>
                <w:sz w:val="18"/>
                <w:szCs w:val="18"/>
                <w:lang w:eastAsia="en-US"/>
              </w:rPr>
              <mc:AlternateContent>
                <mc:Choice Requires="wpi">
                  <w:drawing>
                    <wp:anchor distT="0" distB="0" distL="114300" distR="114300" simplePos="0" relativeHeight="251744256" behindDoc="0" locked="0" layoutInCell="1" allowOverlap="1" wp14:anchorId="65118C5B" wp14:editId="6D426A21">
                      <wp:simplePos x="0" y="0"/>
                      <wp:positionH relativeFrom="column">
                        <wp:posOffset>1265520</wp:posOffset>
                      </wp:positionH>
                      <wp:positionV relativeFrom="paragraph">
                        <wp:posOffset>1004815</wp:posOffset>
                      </wp:positionV>
                      <wp:extent cx="79920" cy="12240"/>
                      <wp:effectExtent l="38100" t="19050" r="34925" b="45085"/>
                      <wp:wrapNone/>
                      <wp:docPr id="308" name="Ink 308"/>
                      <wp:cNvGraphicFramePr/>
                      <a:graphic xmlns:a="http://schemas.openxmlformats.org/drawingml/2006/main">
                        <a:graphicData uri="http://schemas.microsoft.com/office/word/2010/wordprocessingInk">
                          <w14:contentPart bwMode="auto" r:id="rId420">
                            <w14:nvContentPartPr>
                              <w14:cNvContentPartPr/>
                            </w14:nvContentPartPr>
                            <w14:xfrm>
                              <a:off x="0" y="0"/>
                              <a:ext cx="79920" cy="12240"/>
                            </w14:xfrm>
                          </w14:contentPart>
                        </a:graphicData>
                      </a:graphic>
                    </wp:anchor>
                  </w:drawing>
                </mc:Choice>
                <mc:Fallback>
                  <w:pict>
                    <v:shape w14:anchorId="156042D9" id="Ink 308" o:spid="_x0000_s1026" type="#_x0000_t75" style="position:absolute;margin-left:99.4pt;margin-top:78.95pt;width:6.75pt;height:1.4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">
                      <v:imagedata r:id="rId421" o:title=""/>
                    </v:shape>
                  </w:pict>
                </mc:Fallback>
              </mc:AlternateContent>
            </w:r>
            <w:r>
              <w:rPr>
                <w:noProof/>
                <w:sz w:val="18"/>
                <w:szCs w:val="18"/>
                <w:lang w:eastAsia="en-US"/>
              </w:rPr>
              <mc:AlternateContent>
                <mc:Choice Requires="wpi">
                  <w:drawing>
                    <wp:anchor distT="0" distB="0" distL="114300" distR="114300" simplePos="0" relativeHeight="251743232" behindDoc="0" locked="0" layoutInCell="1" allowOverlap="1" wp14:anchorId="27EE637C" wp14:editId="7F6B4A4F">
                      <wp:simplePos x="0" y="0"/>
                      <wp:positionH relativeFrom="column">
                        <wp:posOffset>1156440</wp:posOffset>
                      </wp:positionH>
                      <wp:positionV relativeFrom="paragraph">
                        <wp:posOffset>252055</wp:posOffset>
                      </wp:positionV>
                      <wp:extent cx="83880" cy="29160"/>
                      <wp:effectExtent l="57150" t="38100" r="49530" b="47625"/>
                      <wp:wrapNone/>
                      <wp:docPr id="307" name="Ink 307"/>
                      <wp:cNvGraphicFramePr/>
                      <a:graphic xmlns:a="http://schemas.openxmlformats.org/drawingml/2006/main">
                        <a:graphicData uri="http://schemas.microsoft.com/office/word/2010/wordprocessingInk">
                          <w14:contentPart bwMode="auto" r:id="rId422">
                            <w14:nvContentPartPr>
                              <w14:cNvContentPartPr/>
                            </w14:nvContentPartPr>
                            <w14:xfrm>
                              <a:off x="0" y="0"/>
                              <a:ext cx="83880" cy="29160"/>
                            </w14:xfrm>
                          </w14:contentPart>
                        </a:graphicData>
                      </a:graphic>
                    </wp:anchor>
                  </w:drawing>
                </mc:Choice>
                <mc:Fallback>
                  <w:pict>
                    <v:shape w14:anchorId="216DBA6F" id="Ink 307" o:spid="_x0000_s1026" type="#_x0000_t75" style="position:absolute;margin-left:90.35pt;margin-top:19.1pt;width:8.1pt;height:3.4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">
                      <v:imagedata r:id="rId423" o:title=""/>
                    </v:shape>
                  </w:pict>
                </mc:Fallback>
              </mc:AlternateContent>
            </w:r>
            <w:r>
              <w:rPr>
                <w:noProof/>
                <w:sz w:val="18"/>
                <w:szCs w:val="18"/>
                <w:lang w:eastAsia="en-US"/>
              </w:rPr>
              <mc:AlternateContent>
                <mc:Choice Requires="wpi">
                  <w:drawing>
                    <wp:anchor distT="0" distB="0" distL="114300" distR="114300" simplePos="0" relativeHeight="251742208" behindDoc="0" locked="0" layoutInCell="1" allowOverlap="1" wp14:anchorId="520EB6BA" wp14:editId="1984EB7E">
                      <wp:simplePos x="0" y="0"/>
                      <wp:positionH relativeFrom="column">
                        <wp:posOffset>890400</wp:posOffset>
                      </wp:positionH>
                      <wp:positionV relativeFrom="paragraph">
                        <wp:posOffset>189775</wp:posOffset>
                      </wp:positionV>
                      <wp:extent cx="46800" cy="31680"/>
                      <wp:effectExtent l="57150" t="38100" r="48895" b="45085"/>
                      <wp:wrapNone/>
                      <wp:docPr id="306" name="Ink 306"/>
                      <wp:cNvGraphicFramePr/>
                      <a:graphic xmlns:a="http://schemas.openxmlformats.org/drawingml/2006/main">
                        <a:graphicData uri="http://schemas.microsoft.com/office/word/2010/wordprocessingInk">
                          <w14:contentPart bwMode="auto" r:id="rId424">
                            <w14:nvContentPartPr>
                              <w14:cNvContentPartPr/>
                            </w14:nvContentPartPr>
                            <w14:xfrm>
                              <a:off x="0" y="0"/>
                              <a:ext cx="46800" cy="31680"/>
                            </w14:xfrm>
                          </w14:contentPart>
                        </a:graphicData>
                      </a:graphic>
                    </wp:anchor>
                  </w:drawing>
                </mc:Choice>
                <mc:Fallback>
                  <w:pict>
                    <v:shape w14:anchorId="2818D6E8" id="Ink 306" o:spid="_x0000_s1026" type="#_x0000_t75" style="position:absolute;margin-left:69.35pt;margin-top:14.15pt;width:4.9pt;height:4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">
                      <v:imagedata r:id="rId425" o:title=""/>
                    </v:shape>
                  </w:pict>
                </mc:Fallback>
              </mc:AlternateContent>
            </w:r>
            <w:r>
              <w:rPr>
                <w:noProof/>
                <w:sz w:val="18"/>
                <w:szCs w:val="18"/>
                <w:lang w:eastAsia="en-US"/>
              </w:rPr>
              <mc:AlternateContent>
                <mc:Choice Requires="wpi">
                  <w:drawing>
                    <wp:anchor distT="0" distB="0" distL="114300" distR="114300" simplePos="0" relativeHeight="251741184" behindDoc="0" locked="0" layoutInCell="1" allowOverlap="1" wp14:anchorId="1B4B0629" wp14:editId="28380E04">
                      <wp:simplePos x="0" y="0"/>
                      <wp:positionH relativeFrom="column">
                        <wp:posOffset>670080</wp:posOffset>
                      </wp:positionH>
                      <wp:positionV relativeFrom="paragraph">
                        <wp:posOffset>240535</wp:posOffset>
                      </wp:positionV>
                      <wp:extent cx="64440" cy="39960"/>
                      <wp:effectExtent l="38100" t="38100" r="31115" b="55880"/>
                      <wp:wrapNone/>
                      <wp:docPr id="305" name="Ink 305"/>
                      <wp:cNvGraphicFramePr/>
                      <a:graphic xmlns:a="http://schemas.openxmlformats.org/drawingml/2006/main">
                        <a:graphicData uri="http://schemas.microsoft.com/office/word/2010/wordprocessingInk">
                          <w14:contentPart bwMode="auto" r:id="rId426">
                            <w14:nvContentPartPr>
                              <w14:cNvContentPartPr/>
                            </w14:nvContentPartPr>
                            <w14:xfrm>
                              <a:off x="0" y="0"/>
                              <a:ext cx="64440" cy="39960"/>
                            </w14:xfrm>
                          </w14:contentPart>
                        </a:graphicData>
                      </a:graphic>
                    </wp:anchor>
                  </w:drawing>
                </mc:Choice>
                <mc:Fallback>
                  <w:pict>
                    <v:shape w14:anchorId="4E13D886" id="Ink 305" o:spid="_x0000_s1026" type="#_x0000_t75" style="position:absolute;margin-left:51.9pt;margin-top:18pt;width:6.55pt;height:4.5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">
                      <v:imagedata r:id="rId427" o:title=""/>
                    </v:shape>
                  </w:pict>
                </mc:Fallback>
              </mc:AlternateContent>
            </w:r>
            <w:r>
              <w:rPr>
                <w:noProof/>
                <w:sz w:val="18"/>
                <w:szCs w:val="18"/>
                <w:lang w:eastAsia="en-US"/>
              </w:rPr>
              <mc:AlternateContent>
                <mc:Choice Requires="wpi">
                  <w:drawing>
                    <wp:anchor distT="0" distB="0" distL="114300" distR="114300" simplePos="0" relativeHeight="251740160" behindDoc="0" locked="0" layoutInCell="1" allowOverlap="1" wp14:anchorId="097E6EFF" wp14:editId="5274E14F">
                      <wp:simplePos x="0" y="0"/>
                      <wp:positionH relativeFrom="column">
                        <wp:posOffset>236280</wp:posOffset>
                      </wp:positionH>
                      <wp:positionV relativeFrom="paragraph">
                        <wp:posOffset>280495</wp:posOffset>
                      </wp:positionV>
                      <wp:extent cx="129600" cy="51840"/>
                      <wp:effectExtent l="57150" t="38100" r="22860" b="62865"/>
                      <wp:wrapNone/>
                      <wp:docPr id="304" name="Ink 304"/>
                      <wp:cNvGraphicFramePr/>
                      <a:graphic xmlns:a="http://schemas.openxmlformats.org/drawingml/2006/main">
                        <a:graphicData uri="http://schemas.microsoft.com/office/word/2010/wordprocessingInk">
                          <w14:contentPart bwMode="auto" r:id="rId428">
                            <w14:nvContentPartPr>
                              <w14:cNvContentPartPr/>
                            </w14:nvContentPartPr>
                            <w14:xfrm>
                              <a:off x="0" y="0"/>
                              <a:ext cx="129600" cy="51840"/>
                            </w14:xfrm>
                          </w14:contentPart>
                        </a:graphicData>
                      </a:graphic>
                    </wp:anchor>
                  </w:drawing>
                </mc:Choice>
                <mc:Fallback>
                  <w:pict>
                    <v:shape w14:anchorId="159210FE" id="Ink 304" o:spid="_x0000_s1026" type="#_x0000_t75" style="position:absolute;margin-left:17.65pt;margin-top:21pt;width:11.6pt;height:6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">
                      <v:imagedata r:id="rId429" o:title=""/>
                    </v:shape>
                  </w:pict>
                </mc:Fallback>
              </mc:AlternateContent>
            </w:r>
            <w:r>
              <w:rPr>
                <w:noProof/>
                <w:sz w:val="18"/>
                <w:szCs w:val="18"/>
                <w:lang w:eastAsia="en-US"/>
              </w:rPr>
              <mc:AlternateContent>
                <mc:Choice Requires="wpi">
                  <w:drawing>
                    <wp:anchor distT="0" distB="0" distL="114300" distR="114300" simplePos="0" relativeHeight="251739136" behindDoc="0" locked="0" layoutInCell="1" allowOverlap="1" wp14:anchorId="68F48823" wp14:editId="08178AE6">
                      <wp:simplePos x="0" y="0"/>
                      <wp:positionH relativeFrom="column">
                        <wp:posOffset>96600</wp:posOffset>
                      </wp:positionH>
                      <wp:positionV relativeFrom="paragraph">
                        <wp:posOffset>297415</wp:posOffset>
                      </wp:positionV>
                      <wp:extent cx="76320" cy="15480"/>
                      <wp:effectExtent l="38100" t="57150" r="38100" b="41910"/>
                      <wp:wrapNone/>
                      <wp:docPr id="303" name="Ink 303"/>
                      <wp:cNvGraphicFramePr/>
                      <a:graphic xmlns:a="http://schemas.openxmlformats.org/drawingml/2006/main">
                        <a:graphicData uri="http://schemas.microsoft.com/office/word/2010/wordprocessingInk">
                          <w14:contentPart bwMode="auto" r:id="rId430">
                            <w14:nvContentPartPr>
                              <w14:cNvContentPartPr/>
                            </w14:nvContentPartPr>
                            <w14:xfrm>
                              <a:off x="0" y="0"/>
                              <a:ext cx="76320" cy="15480"/>
                            </w14:xfrm>
                          </w14:contentPart>
                        </a:graphicData>
                      </a:graphic>
                    </wp:anchor>
                  </w:drawing>
                </mc:Choice>
                <mc:Fallback>
                  <w:pict>
                    <v:shape w14:anchorId="53F4F0B9" id="Ink 303" o:spid="_x0000_s1026" type="#_x0000_t75" style="position:absolute;margin-left:7pt;margin-top:22.6pt;width:7.25pt;height:2.7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">
                      <v:imagedata r:id="rId431" o:title=""/>
                    </v:shape>
                  </w:pict>
                </mc:Fallback>
              </mc:AlternateContent>
            </w:r>
            <w:r>
              <w:rPr>
                <w:noProof/>
                <w:sz w:val="18"/>
                <w:szCs w:val="18"/>
                <w:lang w:eastAsia="en-US"/>
              </w:rPr>
              <mc:AlternateContent>
                <mc:Choice Requires="wpi">
                  <w:drawing>
                    <wp:anchor distT="0" distB="0" distL="114300" distR="114300" simplePos="0" relativeHeight="251738112" behindDoc="0" locked="0" layoutInCell="1" allowOverlap="1" wp14:anchorId="0A38476A" wp14:editId="2C186747">
                      <wp:simplePos x="0" y="0"/>
                      <wp:positionH relativeFrom="column">
                        <wp:posOffset>193440</wp:posOffset>
                      </wp:positionH>
                      <wp:positionV relativeFrom="paragraph">
                        <wp:posOffset>304255</wp:posOffset>
                      </wp:positionV>
                      <wp:extent cx="49320" cy="23400"/>
                      <wp:effectExtent l="57150" t="38100" r="46355" b="53340"/>
                      <wp:wrapNone/>
                      <wp:docPr id="302" name="Ink 302"/>
                      <wp:cNvGraphicFramePr/>
                      <a:graphic xmlns:a="http://schemas.openxmlformats.org/drawingml/2006/main">
                        <a:graphicData uri="http://schemas.microsoft.com/office/word/2010/wordprocessingInk">
                          <w14:contentPart bwMode="auto" r:id="rId432">
                            <w14:nvContentPartPr>
                              <w14:cNvContentPartPr/>
                            </w14:nvContentPartPr>
                            <w14:xfrm>
                              <a:off x="0" y="0"/>
                              <a:ext cx="49320" cy="23400"/>
                            </w14:xfrm>
                          </w14:contentPart>
                        </a:graphicData>
                      </a:graphic>
                    </wp:anchor>
                  </w:drawing>
                </mc:Choice>
                <mc:Fallback>
                  <w:pict>
                    <v:shape w14:anchorId="6C011F4E" id="Ink 302" o:spid="_x0000_s1026" type="#_x0000_t75" style="position:absolute;margin-left:14.2pt;margin-top:22.85pt;width:6.05pt;height:3.5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">
                      <v:imagedata r:id="rId433" o:title=""/>
                    </v:shape>
                  </w:pict>
                </mc:Fallback>
              </mc:AlternateContent>
            </w:r>
            <w:r>
              <w:rPr>
                <w:noProof/>
                <w:sz w:val="18"/>
                <w:szCs w:val="18"/>
                <w:lang w:eastAsia="en-US"/>
              </w:rPr>
              <mc:AlternateContent>
                <mc:Choice Requires="wpi">
                  <w:drawing>
                    <wp:anchor distT="0" distB="0" distL="114300" distR="114300" simplePos="0" relativeHeight="251737088" behindDoc="0" locked="0" layoutInCell="1" allowOverlap="1" wp14:anchorId="3F3EEA5B" wp14:editId="6BB17D8C">
                      <wp:simplePos x="0" y="0"/>
                      <wp:positionH relativeFrom="column">
                        <wp:posOffset>488280</wp:posOffset>
                      </wp:positionH>
                      <wp:positionV relativeFrom="paragraph">
                        <wp:posOffset>277255</wp:posOffset>
                      </wp:positionV>
                      <wp:extent cx="135360" cy="14040"/>
                      <wp:effectExtent l="38100" t="57150" r="36195" b="43180"/>
                      <wp:wrapNone/>
                      <wp:docPr id="301" name="Ink 301"/>
                      <wp:cNvGraphicFramePr/>
                      <a:graphic xmlns:a="http://schemas.openxmlformats.org/drawingml/2006/main">
                        <a:graphicData uri="http://schemas.microsoft.com/office/word/2010/wordprocessingInk">
                          <w14:contentPart bwMode="auto" r:id="rId434">
                            <w14:nvContentPartPr>
                              <w14:cNvContentPartPr/>
                            </w14:nvContentPartPr>
                            <w14:xfrm>
                              <a:off x="0" y="0"/>
                              <a:ext cx="135360" cy="14040"/>
                            </w14:xfrm>
                          </w14:contentPart>
                        </a:graphicData>
                      </a:graphic>
                    </wp:anchor>
                  </w:drawing>
                </mc:Choice>
                <mc:Fallback>
                  <w:pict>
                    <v:shape w14:anchorId="35E1E560" id="Ink 301" o:spid="_x0000_s1026" type="#_x0000_t75" style="position:absolute;margin-left:37.95pt;margin-top:21.05pt;width:11.75pt;height:2.7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">
                      <v:imagedata r:id="rId435" o:title=""/>
                    </v:shape>
                  </w:pict>
                </mc:Fallback>
              </mc:AlternateContent>
            </w:r>
            <w:r>
              <w:rPr>
                <w:noProof/>
                <w:sz w:val="18"/>
                <w:szCs w:val="18"/>
                <w:lang w:eastAsia="en-US"/>
              </w:rPr>
              <mc:AlternateContent>
                <mc:Choice Requires="wpi">
                  <w:drawing>
                    <wp:anchor distT="0" distB="0" distL="114300" distR="114300" simplePos="0" relativeHeight="251736064" behindDoc="0" locked="0" layoutInCell="1" allowOverlap="1" wp14:anchorId="132A518F" wp14:editId="59878B6D">
                      <wp:simplePos x="0" y="0"/>
                      <wp:positionH relativeFrom="column">
                        <wp:posOffset>626160</wp:posOffset>
                      </wp:positionH>
                      <wp:positionV relativeFrom="paragraph">
                        <wp:posOffset>260335</wp:posOffset>
                      </wp:positionV>
                      <wp:extent cx="36000" cy="15840"/>
                      <wp:effectExtent l="38100" t="57150" r="59690" b="41910"/>
                      <wp:wrapNone/>
                      <wp:docPr id="300" name="Ink 300"/>
                      <wp:cNvGraphicFramePr/>
                      <a:graphic xmlns:a="http://schemas.openxmlformats.org/drawingml/2006/main">
                        <a:graphicData uri="http://schemas.microsoft.com/office/word/2010/wordprocessingInk">
                          <w14:contentPart bwMode="auto" r:id="rId436">
                            <w14:nvContentPartPr>
                              <w14:cNvContentPartPr/>
                            </w14:nvContentPartPr>
                            <w14:xfrm>
                              <a:off x="0" y="0"/>
                              <a:ext cx="36000" cy="15840"/>
                            </w14:xfrm>
                          </w14:contentPart>
                        </a:graphicData>
                      </a:graphic>
                    </wp:anchor>
                  </w:drawing>
                </mc:Choice>
                <mc:Fallback>
                  <w:pict>
                    <v:shape w14:anchorId="2C880018" id="Ink 300" o:spid="_x0000_s1026" type="#_x0000_t75" style="position:absolute;margin-left:48.35pt;margin-top:19.5pt;width:4.65pt;height:2.9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">
                      <v:imagedata r:id="rId437" o:title=""/>
                    </v:shape>
                  </w:pict>
                </mc:Fallback>
              </mc:AlternateContent>
            </w:r>
            <w:r>
              <w:rPr>
                <w:noProof/>
                <w:sz w:val="18"/>
                <w:szCs w:val="18"/>
                <w:lang w:eastAsia="en-US"/>
              </w:rPr>
              <mc:AlternateContent>
                <mc:Choice Requires="wpi">
                  <w:drawing>
                    <wp:anchor distT="0" distB="0" distL="114300" distR="114300" simplePos="0" relativeHeight="251735040" behindDoc="0" locked="0" layoutInCell="1" allowOverlap="1" wp14:anchorId="3FFCC271" wp14:editId="5EBC4DD4">
                      <wp:simplePos x="0" y="0"/>
                      <wp:positionH relativeFrom="column">
                        <wp:posOffset>747480</wp:posOffset>
                      </wp:positionH>
                      <wp:positionV relativeFrom="paragraph">
                        <wp:posOffset>222175</wp:posOffset>
                      </wp:positionV>
                      <wp:extent cx="71640" cy="33840"/>
                      <wp:effectExtent l="38100" t="38100" r="43180" b="42545"/>
                      <wp:wrapNone/>
                      <wp:docPr id="299" name="Ink 299"/>
                      <wp:cNvGraphicFramePr/>
                      <a:graphic xmlns:a="http://schemas.openxmlformats.org/drawingml/2006/main">
                        <a:graphicData uri="http://schemas.microsoft.com/office/word/2010/wordprocessingInk">
                          <w14:contentPart bwMode="auto" r:id="rId438">
                            <w14:nvContentPartPr>
                              <w14:cNvContentPartPr/>
                            </w14:nvContentPartPr>
                            <w14:xfrm>
                              <a:off x="0" y="0"/>
                              <a:ext cx="71640" cy="33840"/>
                            </w14:xfrm>
                          </w14:contentPart>
                        </a:graphicData>
                      </a:graphic>
                    </wp:anchor>
                  </w:drawing>
                </mc:Choice>
                <mc:Fallback>
                  <w:pict>
                    <v:shape w14:anchorId="0A57A9DF" id="Ink 299" o:spid="_x0000_s1026" type="#_x0000_t75" style="position:absolute;margin-left:58.3pt;margin-top:16.6pt;width:6.8pt;height:4.2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">
                      <v:imagedata r:id="rId439" o:title=""/>
                    </v:shape>
                  </w:pict>
                </mc:Fallback>
              </mc:AlternateContent>
            </w:r>
            <w:r>
              <w:rPr>
                <w:noProof/>
                <w:sz w:val="18"/>
                <w:szCs w:val="18"/>
                <w:lang w:eastAsia="en-US"/>
              </w:rPr>
              <mc:AlternateContent>
                <mc:Choice Requires="wpi">
                  <w:drawing>
                    <wp:anchor distT="0" distB="0" distL="114300" distR="114300" simplePos="0" relativeHeight="251734016" behindDoc="0" locked="0" layoutInCell="1" allowOverlap="1" wp14:anchorId="7902A39D" wp14:editId="754BC9EC">
                      <wp:simplePos x="0" y="0"/>
                      <wp:positionH relativeFrom="column">
                        <wp:posOffset>808680</wp:posOffset>
                      </wp:positionH>
                      <wp:positionV relativeFrom="paragraph">
                        <wp:posOffset>191575</wp:posOffset>
                      </wp:positionV>
                      <wp:extent cx="69480" cy="43200"/>
                      <wp:effectExtent l="38100" t="38100" r="45085" b="52070"/>
                      <wp:wrapNone/>
                      <wp:docPr id="298" name="Ink 298"/>
                      <wp:cNvGraphicFramePr/>
                      <a:graphic xmlns:a="http://schemas.openxmlformats.org/drawingml/2006/main">
                        <a:graphicData uri="http://schemas.microsoft.com/office/word/2010/wordprocessingInk">
                          <w14:contentPart bwMode="auto" r:id="rId440">
                            <w14:nvContentPartPr>
                              <w14:cNvContentPartPr/>
                            </w14:nvContentPartPr>
                            <w14:xfrm>
                              <a:off x="0" y="0"/>
                              <a:ext cx="69480" cy="43200"/>
                            </w14:xfrm>
                          </w14:contentPart>
                        </a:graphicData>
                      </a:graphic>
                    </wp:anchor>
                  </w:drawing>
                </mc:Choice>
                <mc:Fallback>
                  <w:pict>
                    <v:shape w14:anchorId="6035C96B" id="Ink 298" o:spid="_x0000_s1026" type="#_x0000_t75" style="position:absolute;margin-left:62.95pt;margin-top:14.3pt;width:6.9pt;height:4.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">
                      <v:imagedata r:id="rId441" o:title=""/>
                    </v:shape>
                  </w:pict>
                </mc:Fallback>
              </mc:AlternateContent>
            </w:r>
            <w:r>
              <w:rPr>
                <w:noProof/>
                <w:sz w:val="18"/>
                <w:szCs w:val="18"/>
                <w:lang w:eastAsia="en-US"/>
              </w:rPr>
              <mc:AlternateContent>
                <mc:Choice Requires="wpi">
                  <w:drawing>
                    <wp:anchor distT="0" distB="0" distL="114300" distR="114300" simplePos="0" relativeHeight="251732992" behindDoc="0" locked="0" layoutInCell="1" allowOverlap="1" wp14:anchorId="778E67BB" wp14:editId="2D2E5AA9">
                      <wp:simplePos x="0" y="0"/>
                      <wp:positionH relativeFrom="column">
                        <wp:posOffset>1104600</wp:posOffset>
                      </wp:positionH>
                      <wp:positionV relativeFrom="paragraph">
                        <wp:posOffset>255655</wp:posOffset>
                      </wp:positionV>
                      <wp:extent cx="53280" cy="24120"/>
                      <wp:effectExtent l="38100" t="38100" r="42545" b="52705"/>
                      <wp:wrapNone/>
                      <wp:docPr id="297" name="Ink 297"/>
                      <wp:cNvGraphicFramePr/>
                      <a:graphic xmlns:a="http://schemas.openxmlformats.org/drawingml/2006/main">
                        <a:graphicData uri="http://schemas.microsoft.com/office/word/2010/wordprocessingInk">
                          <w14:contentPart bwMode="auto" r:id="rId442">
                            <w14:nvContentPartPr>
                              <w14:cNvContentPartPr/>
                            </w14:nvContentPartPr>
                            <w14:xfrm>
                              <a:off x="0" y="0"/>
                              <a:ext cx="53280" cy="24120"/>
                            </w14:xfrm>
                          </w14:contentPart>
                        </a:graphicData>
                      </a:graphic>
                    </wp:anchor>
                  </w:drawing>
                </mc:Choice>
                <mc:Fallback>
                  <w:pict>
                    <v:shape w14:anchorId="11244AFD" id="Ink 297" o:spid="_x0000_s1026" type="#_x0000_t75" style="position:absolute;margin-left:86.5pt;margin-top:19.65pt;width:5.2pt;height:2.9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">
                      <v:imagedata r:id="rId443" o:title=""/>
                    </v:shape>
                  </w:pict>
                </mc:Fallback>
              </mc:AlternateContent>
            </w:r>
            <w:r>
              <w:rPr>
                <w:noProof/>
                <w:sz w:val="18"/>
                <w:szCs w:val="18"/>
                <w:lang w:eastAsia="en-US"/>
              </w:rPr>
              <mc:AlternateContent>
                <mc:Choice Requires="wpi">
                  <w:drawing>
                    <wp:anchor distT="0" distB="0" distL="114300" distR="114300" simplePos="0" relativeHeight="251731968" behindDoc="0" locked="0" layoutInCell="1" allowOverlap="1" wp14:anchorId="6658C442" wp14:editId="766E0106">
                      <wp:simplePos x="0" y="0"/>
                      <wp:positionH relativeFrom="column">
                        <wp:posOffset>999120</wp:posOffset>
                      </wp:positionH>
                      <wp:positionV relativeFrom="paragraph">
                        <wp:posOffset>262135</wp:posOffset>
                      </wp:positionV>
                      <wp:extent cx="48600" cy="4680"/>
                      <wp:effectExtent l="57150" t="38100" r="46990" b="52705"/>
                      <wp:wrapNone/>
                      <wp:docPr id="296" name="Ink 296"/>
                      <wp:cNvGraphicFramePr/>
                      <a:graphic xmlns:a="http://schemas.openxmlformats.org/drawingml/2006/main">
                        <a:graphicData uri="http://schemas.microsoft.com/office/word/2010/wordprocessingInk">
                          <w14:contentPart bwMode="auto" r:id="rId444">
                            <w14:nvContentPartPr>
                              <w14:cNvContentPartPr/>
                            </w14:nvContentPartPr>
                            <w14:xfrm>
                              <a:off x="0" y="0"/>
                              <a:ext cx="48600" cy="4680"/>
                            </w14:xfrm>
                          </w14:contentPart>
                        </a:graphicData>
                      </a:graphic>
                    </wp:anchor>
                  </w:drawing>
                </mc:Choice>
                <mc:Fallback>
                  <w:pict>
                    <v:shape w14:anchorId="1FFCF9CD" id="Ink 296" o:spid="_x0000_s1026" type="#_x0000_t75" style="position:absolute;margin-left:77.9pt;margin-top:20.05pt;width:4.8pt;height:1.7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">
                      <v:imagedata r:id="rId445" o:title=""/>
                    </v:shape>
                  </w:pict>
                </mc:Fallback>
              </mc:AlternateContent>
            </w:r>
            <w:r>
              <w:rPr>
                <w:noProof/>
                <w:sz w:val="18"/>
                <w:szCs w:val="18"/>
                <w:lang w:eastAsia="en-US"/>
              </w:rPr>
              <mc:AlternateContent>
                <mc:Choice Requires="wpi">
                  <w:drawing>
                    <wp:anchor distT="0" distB="0" distL="114300" distR="114300" simplePos="0" relativeHeight="251730944" behindDoc="0" locked="0" layoutInCell="1" allowOverlap="1" wp14:anchorId="752A3657" wp14:editId="6F73AED9">
                      <wp:simplePos x="0" y="0"/>
                      <wp:positionH relativeFrom="column">
                        <wp:posOffset>1151400</wp:posOffset>
                      </wp:positionH>
                      <wp:positionV relativeFrom="paragraph">
                        <wp:posOffset>309655</wp:posOffset>
                      </wp:positionV>
                      <wp:extent cx="65520" cy="79560"/>
                      <wp:effectExtent l="38100" t="38100" r="48895" b="34925"/>
                      <wp:wrapNone/>
                      <wp:docPr id="295" name="Ink 295"/>
                      <wp:cNvGraphicFramePr/>
                      <a:graphic xmlns:a="http://schemas.openxmlformats.org/drawingml/2006/main">
                        <a:graphicData uri="http://schemas.microsoft.com/office/word/2010/wordprocessingInk">
                          <w14:contentPart bwMode="auto" r:id="rId446">
                            <w14:nvContentPartPr>
                              <w14:cNvContentPartPr/>
                            </w14:nvContentPartPr>
                            <w14:xfrm>
                              <a:off x="0" y="0"/>
                              <a:ext cx="65520" cy="79560"/>
                            </w14:xfrm>
                          </w14:contentPart>
                        </a:graphicData>
                      </a:graphic>
                    </wp:anchor>
                  </w:drawing>
                </mc:Choice>
                <mc:Fallback>
                  <w:pict>
                    <v:shape w14:anchorId="36C12398" id="Ink 295" o:spid="_x0000_s1026" type="#_x0000_t75" style="position:absolute;margin-left:90.2pt;margin-top:23.9pt;width:5.9pt;height:6.9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">
                      <v:imagedata r:id="rId447" o:title=""/>
                    </v:shape>
                  </w:pict>
                </mc:Fallback>
              </mc:AlternateContent>
            </w:r>
            <w:r>
              <w:rPr>
                <w:noProof/>
                <w:sz w:val="18"/>
                <w:szCs w:val="18"/>
                <w:lang w:eastAsia="en-US"/>
              </w:rPr>
              <mc:AlternateContent>
                <mc:Choice Requires="wpi">
                  <w:drawing>
                    <wp:anchor distT="0" distB="0" distL="114300" distR="114300" simplePos="0" relativeHeight="251729920" behindDoc="0" locked="0" layoutInCell="1" allowOverlap="1" wp14:anchorId="4407B5CA" wp14:editId="76D5E311">
                      <wp:simplePos x="0" y="0"/>
                      <wp:positionH relativeFrom="column">
                        <wp:posOffset>1026120</wp:posOffset>
                      </wp:positionH>
                      <wp:positionV relativeFrom="paragraph">
                        <wp:posOffset>291655</wp:posOffset>
                      </wp:positionV>
                      <wp:extent cx="55080" cy="45720"/>
                      <wp:effectExtent l="38100" t="19050" r="40640" b="49530"/>
                      <wp:wrapNone/>
                      <wp:docPr id="294" name="Ink 294"/>
                      <wp:cNvGraphicFramePr/>
                      <a:graphic xmlns:a="http://schemas.openxmlformats.org/drawingml/2006/main">
                        <a:graphicData uri="http://schemas.microsoft.com/office/word/2010/wordprocessingInk">
                          <w14:contentPart bwMode="auto" r:id="rId448">
                            <w14:nvContentPartPr>
                              <w14:cNvContentPartPr/>
                            </w14:nvContentPartPr>
                            <w14:xfrm>
                              <a:off x="0" y="0"/>
                              <a:ext cx="55080" cy="45720"/>
                            </w14:xfrm>
                          </w14:contentPart>
                        </a:graphicData>
                      </a:graphic>
                    </wp:anchor>
                  </w:drawing>
                </mc:Choice>
                <mc:Fallback>
                  <w:pict>
                    <v:shape w14:anchorId="0F2845FB" id="Ink 294" o:spid="_x0000_s1026" type="#_x0000_t75" style="position:absolute;margin-left:80.35pt;margin-top:22.6pt;width:5.2pt;height:4.4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">
                      <v:imagedata r:id="rId449" o:title=""/>
                    </v:shape>
                  </w:pict>
                </mc:Fallback>
              </mc:AlternateContent>
            </w:r>
            <w:r>
              <w:rPr>
                <w:noProof/>
                <w:sz w:val="18"/>
                <w:szCs w:val="18"/>
                <w:lang w:eastAsia="en-US"/>
              </w:rPr>
              <mc:AlternateContent>
                <mc:Choice Requires="wpi">
                  <w:drawing>
                    <wp:anchor distT="0" distB="0" distL="114300" distR="114300" simplePos="0" relativeHeight="251728896" behindDoc="0" locked="0" layoutInCell="1" allowOverlap="1" wp14:anchorId="0674F778" wp14:editId="50466679">
                      <wp:simplePos x="0" y="0"/>
                      <wp:positionH relativeFrom="column">
                        <wp:posOffset>1094520</wp:posOffset>
                      </wp:positionH>
                      <wp:positionV relativeFrom="paragraph">
                        <wp:posOffset>168535</wp:posOffset>
                      </wp:positionV>
                      <wp:extent cx="12600" cy="123840"/>
                      <wp:effectExtent l="57150" t="38100" r="45085" b="47625"/>
                      <wp:wrapNone/>
                      <wp:docPr id="293" name="Ink 293"/>
                      <wp:cNvGraphicFramePr/>
                      <a:graphic xmlns:a="http://schemas.openxmlformats.org/drawingml/2006/main">
                        <a:graphicData uri="http://schemas.microsoft.com/office/word/2010/wordprocessingInk">
                          <w14:contentPart bwMode="auto" r:id="rId450">
                            <w14:nvContentPartPr>
                              <w14:cNvContentPartPr/>
                            </w14:nvContentPartPr>
                            <w14:xfrm>
                              <a:off x="0" y="0"/>
                              <a:ext cx="12600" cy="123840"/>
                            </w14:xfrm>
                          </w14:contentPart>
                        </a:graphicData>
                      </a:graphic>
                    </wp:anchor>
                  </w:drawing>
                </mc:Choice>
                <mc:Fallback>
                  <w:pict>
                    <v:shape w14:anchorId="036D5F2D" id="Ink 293" o:spid="_x0000_s1026" type="#_x0000_t75" style="position:absolute;margin-left:85.55pt;margin-top:12.9pt;width:2.65pt;height:10.6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">
                      <v:imagedata r:id="rId451" o:title=""/>
                    </v:shape>
                  </w:pict>
                </mc:Fallback>
              </mc:AlternateContent>
            </w:r>
            <w:r>
              <w:rPr>
                <w:noProof/>
                <w:sz w:val="18"/>
                <w:szCs w:val="18"/>
                <w:lang w:eastAsia="en-US"/>
              </w:rPr>
              <mc:AlternateContent>
                <mc:Choice Requires="wpi">
                  <w:drawing>
                    <wp:anchor distT="0" distB="0" distL="114300" distR="114300" simplePos="0" relativeHeight="251727872" behindDoc="0" locked="0" layoutInCell="1" allowOverlap="1" wp14:anchorId="37D60C6B" wp14:editId="29A74442">
                      <wp:simplePos x="0" y="0"/>
                      <wp:positionH relativeFrom="column">
                        <wp:posOffset>1062480</wp:posOffset>
                      </wp:positionH>
                      <wp:positionV relativeFrom="paragraph">
                        <wp:posOffset>110215</wp:posOffset>
                      </wp:positionV>
                      <wp:extent cx="128520" cy="71280"/>
                      <wp:effectExtent l="38100" t="57150" r="43180" b="62230"/>
                      <wp:wrapNone/>
                      <wp:docPr id="292" name="Ink 292"/>
                      <wp:cNvGraphicFramePr/>
                      <a:graphic xmlns:a="http://schemas.openxmlformats.org/drawingml/2006/main">
                        <a:graphicData uri="http://schemas.microsoft.com/office/word/2010/wordprocessingInk">
                          <w14:contentPart bwMode="auto" r:id="rId452">
                            <w14:nvContentPartPr>
                              <w14:cNvContentPartPr/>
                            </w14:nvContentPartPr>
                            <w14:xfrm>
                              <a:off x="0" y="0"/>
                              <a:ext cx="128520" cy="71280"/>
                            </w14:xfrm>
                          </w14:contentPart>
                        </a:graphicData>
                      </a:graphic>
                    </wp:anchor>
                  </w:drawing>
                </mc:Choice>
                <mc:Fallback>
                  <w:pict>
                    <v:shape w14:anchorId="5F224BEC" id="Ink 292" o:spid="_x0000_s1026" type="#_x0000_t75" style="position:absolute;margin-left:82.9pt;margin-top:7.9pt;width:11.95pt;height:7.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">
                      <v:imagedata r:id="rId453" o:title=""/>
                    </v:shape>
                  </w:pict>
                </mc:Fallback>
              </mc:AlternateContent>
            </w:r>
            <w:r>
              <w:rPr>
                <w:noProof/>
                <w:sz w:val="18"/>
                <w:szCs w:val="18"/>
                <w:lang w:eastAsia="en-US"/>
              </w:rPr>
              <mc:AlternateContent>
                <mc:Choice Requires="wpi">
                  <w:drawing>
                    <wp:anchor distT="0" distB="0" distL="114300" distR="114300" simplePos="0" relativeHeight="251726848" behindDoc="0" locked="0" layoutInCell="1" allowOverlap="1" wp14:anchorId="10F25439" wp14:editId="3B95C3AF">
                      <wp:simplePos x="0" y="0"/>
                      <wp:positionH relativeFrom="column">
                        <wp:posOffset>851880</wp:posOffset>
                      </wp:positionH>
                      <wp:positionV relativeFrom="paragraph">
                        <wp:posOffset>284095</wp:posOffset>
                      </wp:positionV>
                      <wp:extent cx="81000" cy="47880"/>
                      <wp:effectExtent l="57150" t="57150" r="52705" b="47625"/>
                      <wp:wrapNone/>
                      <wp:docPr id="291" name="Ink 291"/>
                      <wp:cNvGraphicFramePr/>
                      <a:graphic xmlns:a="http://schemas.openxmlformats.org/drawingml/2006/main">
                        <a:graphicData uri="http://schemas.microsoft.com/office/word/2010/wordprocessingInk">
                          <w14:contentPart bwMode="auto" r:id="rId454">
                            <w14:nvContentPartPr>
                              <w14:cNvContentPartPr/>
                            </w14:nvContentPartPr>
                            <w14:xfrm>
                              <a:off x="0" y="0"/>
                              <a:ext cx="81000" cy="47880"/>
                            </w14:xfrm>
                          </w14:contentPart>
                        </a:graphicData>
                      </a:graphic>
                    </wp:anchor>
                  </w:drawing>
                </mc:Choice>
                <mc:Fallback>
                  <w:pict>
                    <v:shape w14:anchorId="64E8B44D" id="Ink 291" o:spid="_x0000_s1026" type="#_x0000_t75" style="position:absolute;margin-left:66.3pt;margin-top:21.45pt;width:7.6pt;height:5.0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">
                      <v:imagedata r:id="rId455" o:title=""/>
                    </v:shape>
                  </w:pict>
                </mc:Fallback>
              </mc:AlternateContent>
            </w:r>
            <w:r>
              <w:rPr>
                <w:noProof/>
                <w:sz w:val="18"/>
                <w:szCs w:val="18"/>
                <w:lang w:eastAsia="en-US"/>
              </w:rPr>
              <mc:AlternateContent>
                <mc:Choice Requires="wpi">
                  <w:drawing>
                    <wp:anchor distT="0" distB="0" distL="114300" distR="114300" simplePos="0" relativeHeight="251725824" behindDoc="0" locked="0" layoutInCell="1" allowOverlap="1" wp14:anchorId="7B80D428" wp14:editId="1857FC98">
                      <wp:simplePos x="0" y="0"/>
                      <wp:positionH relativeFrom="column">
                        <wp:posOffset>787440</wp:posOffset>
                      </wp:positionH>
                      <wp:positionV relativeFrom="paragraph">
                        <wp:posOffset>279055</wp:posOffset>
                      </wp:positionV>
                      <wp:extent cx="104040" cy="74520"/>
                      <wp:effectExtent l="38100" t="38100" r="48895" b="40005"/>
                      <wp:wrapNone/>
                      <wp:docPr id="290" name="Ink 290"/>
                      <wp:cNvGraphicFramePr/>
                      <a:graphic xmlns:a="http://schemas.openxmlformats.org/drawingml/2006/main">
                        <a:graphicData uri="http://schemas.microsoft.com/office/word/2010/wordprocessingInk">
                          <w14:contentPart bwMode="auto" r:id="rId456">
                            <w14:nvContentPartPr>
                              <w14:cNvContentPartPr/>
                            </w14:nvContentPartPr>
                            <w14:xfrm>
                              <a:off x="0" y="0"/>
                              <a:ext cx="104040" cy="74520"/>
                            </w14:xfrm>
                          </w14:contentPart>
                        </a:graphicData>
                      </a:graphic>
                    </wp:anchor>
                  </w:drawing>
                </mc:Choice>
                <mc:Fallback>
                  <w:pict>
                    <v:shape w14:anchorId="1CBB107E" id="Ink 290" o:spid="_x0000_s1026" type="#_x0000_t75" style="position:absolute;margin-left:61.25pt;margin-top:21.45pt;width:9.6pt;height:7.2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">
                      <v:imagedata r:id="rId457" o:title=""/>
                    </v:shape>
                  </w:pict>
                </mc:Fallback>
              </mc:AlternateContent>
            </w:r>
            <w:r>
              <w:rPr>
                <w:noProof/>
                <w:sz w:val="18"/>
                <w:szCs w:val="18"/>
                <w:lang w:eastAsia="en-US"/>
              </w:rPr>
              <mc:AlternateContent>
                <mc:Choice Requires="wpi">
                  <w:drawing>
                    <wp:anchor distT="0" distB="0" distL="114300" distR="114300" simplePos="0" relativeHeight="251724800" behindDoc="0" locked="0" layoutInCell="1" allowOverlap="1" wp14:anchorId="028202A7" wp14:editId="50AC7352">
                      <wp:simplePos x="0" y="0"/>
                      <wp:positionH relativeFrom="column">
                        <wp:posOffset>847560</wp:posOffset>
                      </wp:positionH>
                      <wp:positionV relativeFrom="paragraph">
                        <wp:posOffset>149095</wp:posOffset>
                      </wp:positionV>
                      <wp:extent cx="21240" cy="121680"/>
                      <wp:effectExtent l="38100" t="38100" r="55245" b="31115"/>
                      <wp:wrapNone/>
                      <wp:docPr id="289" name="Ink 289"/>
                      <wp:cNvGraphicFramePr/>
                      <a:graphic xmlns:a="http://schemas.openxmlformats.org/drawingml/2006/main">
                        <a:graphicData uri="http://schemas.microsoft.com/office/word/2010/wordprocessingInk">
                          <w14:contentPart bwMode="auto" r:id="rId458">
                            <w14:nvContentPartPr>
                              <w14:cNvContentPartPr/>
                            </w14:nvContentPartPr>
                            <w14:xfrm>
                              <a:off x="0" y="0"/>
                              <a:ext cx="21240" cy="121680"/>
                            </w14:xfrm>
                          </w14:contentPart>
                        </a:graphicData>
                      </a:graphic>
                    </wp:anchor>
                  </w:drawing>
                </mc:Choice>
                <mc:Fallback>
                  <w:pict>
                    <v:shape w14:anchorId="2F1636B0" id="Ink 289" o:spid="_x0000_s1026" type="#_x0000_t75" style="position:absolute;margin-left:65.9pt;margin-top:11.5pt;width:2.85pt;height:10.3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">
                      <v:imagedata r:id="rId459" o:title=""/>
                    </v:shape>
                  </w:pict>
                </mc:Fallback>
              </mc:AlternateContent>
            </w:r>
            <w:r>
              <w:rPr>
                <w:noProof/>
                <w:sz w:val="18"/>
                <w:szCs w:val="18"/>
                <w:lang w:eastAsia="en-US"/>
              </w:rPr>
              <mc:AlternateContent>
                <mc:Choice Requires="wpi">
                  <w:drawing>
                    <wp:anchor distT="0" distB="0" distL="114300" distR="114300" simplePos="0" relativeHeight="251723776" behindDoc="0" locked="0" layoutInCell="1" allowOverlap="1" wp14:anchorId="02D0E28B" wp14:editId="228F9922">
                      <wp:simplePos x="0" y="0"/>
                      <wp:positionH relativeFrom="column">
                        <wp:posOffset>780240</wp:posOffset>
                      </wp:positionH>
                      <wp:positionV relativeFrom="paragraph">
                        <wp:posOffset>106255</wp:posOffset>
                      </wp:positionV>
                      <wp:extent cx="110520" cy="48600"/>
                      <wp:effectExtent l="57150" t="38100" r="60960" b="66040"/>
                      <wp:wrapNone/>
                      <wp:docPr id="288" name="Ink 288"/>
                      <wp:cNvGraphicFramePr/>
                      <a:graphic xmlns:a="http://schemas.openxmlformats.org/drawingml/2006/main">
                        <a:graphicData uri="http://schemas.microsoft.com/office/word/2010/wordprocessingInk">
                          <w14:contentPart bwMode="auto" r:id="rId460">
                            <w14:nvContentPartPr>
                              <w14:cNvContentPartPr/>
                            </w14:nvContentPartPr>
                            <w14:xfrm>
                              <a:off x="0" y="0"/>
                              <a:ext cx="110520" cy="48600"/>
                            </w14:xfrm>
                          </w14:contentPart>
                        </a:graphicData>
                      </a:graphic>
                    </wp:anchor>
                  </w:drawing>
                </mc:Choice>
                <mc:Fallback>
                  <w:pict>
                    <v:shape w14:anchorId="790D8FED" id="Ink 288" o:spid="_x0000_s1026" type="#_x0000_t75" style="position:absolute;margin-left:60.7pt;margin-top:7.35pt;width:10.55pt;height:6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">
                      <v:imagedata r:id="rId461" o:title=""/>
                    </v:shape>
                  </w:pict>
                </mc:Fallback>
              </mc:AlternateContent>
            </w:r>
            <w:r>
              <w:rPr>
                <w:noProof/>
                <w:sz w:val="18"/>
                <w:szCs w:val="18"/>
                <w:lang w:eastAsia="en-US"/>
              </w:rPr>
              <mc:AlternateContent>
                <mc:Choice Requires="wpi">
                  <w:drawing>
                    <wp:anchor distT="0" distB="0" distL="114300" distR="114300" simplePos="0" relativeHeight="251722752" behindDoc="0" locked="0" layoutInCell="1" allowOverlap="1" wp14:anchorId="79F26E63" wp14:editId="6481D648">
                      <wp:simplePos x="0" y="0"/>
                      <wp:positionH relativeFrom="column">
                        <wp:posOffset>582240</wp:posOffset>
                      </wp:positionH>
                      <wp:positionV relativeFrom="paragraph">
                        <wp:posOffset>295255</wp:posOffset>
                      </wp:positionV>
                      <wp:extent cx="93600" cy="61920"/>
                      <wp:effectExtent l="38100" t="38100" r="40005" b="52705"/>
                      <wp:wrapNone/>
                      <wp:docPr id="287" name="Ink 287"/>
                      <wp:cNvGraphicFramePr/>
                      <a:graphic xmlns:a="http://schemas.openxmlformats.org/drawingml/2006/main">
                        <a:graphicData uri="http://schemas.microsoft.com/office/word/2010/wordprocessingInk">
                          <w14:contentPart bwMode="auto" r:id="rId462">
                            <w14:nvContentPartPr>
                              <w14:cNvContentPartPr/>
                            </w14:nvContentPartPr>
                            <w14:xfrm>
                              <a:off x="0" y="0"/>
                              <a:ext cx="93600" cy="61920"/>
                            </w14:xfrm>
                          </w14:contentPart>
                        </a:graphicData>
                      </a:graphic>
                    </wp:anchor>
                  </w:drawing>
                </mc:Choice>
                <mc:Fallback>
                  <w:pict>
                    <v:shape w14:anchorId="40352CEF" id="Ink 287" o:spid="_x0000_s1026" type="#_x0000_t75" style="position:absolute;margin-left:45.6pt;margin-top:22.6pt;width:7.8pt;height:5.9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">
                      <v:imagedata r:id="rId463" o:title=""/>
                    </v:shape>
                  </w:pict>
                </mc:Fallback>
              </mc:AlternateContent>
            </w:r>
            <w:r>
              <w:rPr>
                <w:noProof/>
                <w:sz w:val="18"/>
                <w:szCs w:val="18"/>
                <w:lang w:eastAsia="en-US"/>
              </w:rPr>
              <mc:AlternateContent>
                <mc:Choice Requires="wpi">
                  <w:drawing>
                    <wp:anchor distT="0" distB="0" distL="114300" distR="114300" simplePos="0" relativeHeight="251721728" behindDoc="0" locked="0" layoutInCell="1" allowOverlap="1" wp14:anchorId="64066DFB" wp14:editId="65B6309D">
                      <wp:simplePos x="0" y="0"/>
                      <wp:positionH relativeFrom="column">
                        <wp:posOffset>511320</wp:posOffset>
                      </wp:positionH>
                      <wp:positionV relativeFrom="paragraph">
                        <wp:posOffset>285535</wp:posOffset>
                      </wp:positionV>
                      <wp:extent cx="93240" cy="48240"/>
                      <wp:effectExtent l="57150" t="38100" r="40640" b="47625"/>
                      <wp:wrapNone/>
                      <wp:docPr id="286" name="Ink 286"/>
                      <wp:cNvGraphicFramePr/>
                      <a:graphic xmlns:a="http://schemas.openxmlformats.org/drawingml/2006/main">
                        <a:graphicData uri="http://schemas.microsoft.com/office/word/2010/wordprocessingInk">
                          <w14:contentPart bwMode="auto" r:id="rId464">
                            <w14:nvContentPartPr>
                              <w14:cNvContentPartPr/>
                            </w14:nvContentPartPr>
                            <w14:xfrm>
                              <a:off x="0" y="0"/>
                              <a:ext cx="93240" cy="48240"/>
                            </w14:xfrm>
                          </w14:contentPart>
                        </a:graphicData>
                      </a:graphic>
                    </wp:anchor>
                  </w:drawing>
                </mc:Choice>
                <mc:Fallback>
                  <w:pict>
                    <v:shape w14:anchorId="46787D21" id="Ink 286" o:spid="_x0000_s1026" type="#_x0000_t75" style="position:absolute;margin-left:39.5pt;margin-top:22.05pt;width:8.6pt;height:5.0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">
                      <v:imagedata r:id="rId465" o:title=""/>
                    </v:shape>
                  </w:pict>
                </mc:Fallback>
              </mc:AlternateContent>
            </w:r>
            <w:r>
              <w:rPr>
                <w:noProof/>
                <w:sz w:val="18"/>
                <w:szCs w:val="18"/>
                <w:lang w:eastAsia="en-US"/>
              </w:rPr>
              <mc:AlternateContent>
                <mc:Choice Requires="wpi">
                  <w:drawing>
                    <wp:anchor distT="0" distB="0" distL="114300" distR="114300" simplePos="0" relativeHeight="251720704" behindDoc="0" locked="0" layoutInCell="1" allowOverlap="1" wp14:anchorId="1973EF99" wp14:editId="0FBB7E07">
                      <wp:simplePos x="0" y="0"/>
                      <wp:positionH relativeFrom="column">
                        <wp:posOffset>557760</wp:posOffset>
                      </wp:positionH>
                      <wp:positionV relativeFrom="paragraph">
                        <wp:posOffset>204535</wp:posOffset>
                      </wp:positionV>
                      <wp:extent cx="28440" cy="90000"/>
                      <wp:effectExtent l="38100" t="38100" r="48260" b="43815"/>
                      <wp:wrapNone/>
                      <wp:docPr id="285" name="Ink 285"/>
                      <wp:cNvGraphicFramePr/>
                      <a:graphic xmlns:a="http://schemas.openxmlformats.org/drawingml/2006/main">
                        <a:graphicData uri="http://schemas.microsoft.com/office/word/2010/wordprocessingInk">
                          <w14:contentPart bwMode="auto" r:id="rId466">
                            <w14:nvContentPartPr>
                              <w14:cNvContentPartPr/>
                            </w14:nvContentPartPr>
                            <w14:xfrm>
                              <a:off x="0" y="0"/>
                              <a:ext cx="28440" cy="90000"/>
                            </w14:xfrm>
                          </w14:contentPart>
                        </a:graphicData>
                      </a:graphic>
                    </wp:anchor>
                  </w:drawing>
                </mc:Choice>
                <mc:Fallback>
                  <w:pict>
                    <v:shape w14:anchorId="201917C1" id="Ink 285" o:spid="_x0000_s1026" type="#_x0000_t75" style="position:absolute;margin-left:43.1pt;margin-top:15.8pt;width:3.95pt;height:8.1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">
                      <v:imagedata r:id="rId467" o:title=""/>
                    </v:shape>
                  </w:pict>
                </mc:Fallback>
              </mc:AlternateContent>
            </w:r>
            <w:r>
              <w:rPr>
                <w:noProof/>
                <w:sz w:val="18"/>
                <w:szCs w:val="18"/>
                <w:lang w:eastAsia="en-US"/>
              </w:rPr>
              <mc:AlternateContent>
                <mc:Choice Requires="wpi">
                  <w:drawing>
                    <wp:anchor distT="0" distB="0" distL="114300" distR="114300" simplePos="0" relativeHeight="251719680" behindDoc="0" locked="0" layoutInCell="1" allowOverlap="1" wp14:anchorId="26DE83EC" wp14:editId="4177C31C">
                      <wp:simplePos x="0" y="0"/>
                      <wp:positionH relativeFrom="column">
                        <wp:posOffset>461640</wp:posOffset>
                      </wp:positionH>
                      <wp:positionV relativeFrom="paragraph">
                        <wp:posOffset>128935</wp:posOffset>
                      </wp:positionV>
                      <wp:extent cx="173880" cy="84960"/>
                      <wp:effectExtent l="38100" t="38100" r="55245" b="67945"/>
                      <wp:wrapNone/>
                      <wp:docPr id="284" name="Ink 284"/>
                      <wp:cNvGraphicFramePr/>
                      <a:graphic xmlns:a="http://schemas.openxmlformats.org/drawingml/2006/main">
                        <a:graphicData uri="http://schemas.microsoft.com/office/word/2010/wordprocessingInk">
                          <w14:contentPart bwMode="auto" r:id="rId468">
                            <w14:nvContentPartPr>
                              <w14:cNvContentPartPr/>
                            </w14:nvContentPartPr>
                            <w14:xfrm>
                              <a:off x="0" y="0"/>
                              <a:ext cx="173880" cy="84960"/>
                            </w14:xfrm>
                          </w14:contentPart>
                        </a:graphicData>
                      </a:graphic>
                    </wp:anchor>
                  </w:drawing>
                </mc:Choice>
                <mc:Fallback>
                  <w:pict>
                    <v:shape w14:anchorId="3824CF73" id="Ink 284" o:spid="_x0000_s1026" type="#_x0000_t75" style="position:absolute;margin-left:35.25pt;margin-top:9pt;width:16pt;height:9.0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">
                      <v:imagedata r:id="rId469" o:title=""/>
                    </v:shape>
                  </w:pict>
                </mc:Fallback>
              </mc:AlternateContent>
            </w:r>
            <w:r>
              <w:rPr>
                <w:noProof/>
                <w:sz w:val="18"/>
                <w:szCs w:val="18"/>
                <w:lang w:eastAsia="en-US"/>
              </w:rPr>
              <mc:AlternateContent>
                <mc:Choice Requires="wpi">
                  <w:drawing>
                    <wp:anchor distT="0" distB="0" distL="114300" distR="114300" simplePos="0" relativeHeight="251718656" behindDoc="0" locked="0" layoutInCell="1" allowOverlap="1" wp14:anchorId="2A84E2DD" wp14:editId="46FFFC05">
                      <wp:simplePos x="0" y="0"/>
                      <wp:positionH relativeFrom="column">
                        <wp:posOffset>197760</wp:posOffset>
                      </wp:positionH>
                      <wp:positionV relativeFrom="paragraph">
                        <wp:posOffset>357895</wp:posOffset>
                      </wp:positionV>
                      <wp:extent cx="32400" cy="42840"/>
                      <wp:effectExtent l="57150" t="57150" r="62865" b="52705"/>
                      <wp:wrapNone/>
                      <wp:docPr id="283" name="Ink 283"/>
                      <wp:cNvGraphicFramePr/>
                      <a:graphic xmlns:a="http://schemas.openxmlformats.org/drawingml/2006/main">
                        <a:graphicData uri="http://schemas.microsoft.com/office/word/2010/wordprocessingInk">
                          <w14:contentPart bwMode="auto" r:id="rId470">
                            <w14:nvContentPartPr>
                              <w14:cNvContentPartPr/>
                            </w14:nvContentPartPr>
                            <w14:xfrm>
                              <a:off x="0" y="0"/>
                              <a:ext cx="32400" cy="42840"/>
                            </w14:xfrm>
                          </w14:contentPart>
                        </a:graphicData>
                      </a:graphic>
                    </wp:anchor>
                  </w:drawing>
                </mc:Choice>
                <mc:Fallback>
                  <w:pict>
                    <v:shape w14:anchorId="7302C739" id="Ink 283" o:spid="_x0000_s1026" type="#_x0000_t75" style="position:absolute;margin-left:14.45pt;margin-top:27.3pt;width:4.75pt;height:5.2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">
                      <v:imagedata r:id="rId471" o:title=""/>
                    </v:shape>
                  </w:pict>
                </mc:Fallback>
              </mc:AlternateContent>
            </w:r>
            <w:r>
              <w:rPr>
                <w:noProof/>
                <w:sz w:val="18"/>
                <w:szCs w:val="18"/>
                <w:lang w:eastAsia="en-US"/>
              </w:rPr>
              <mc:AlternateContent>
                <mc:Choice Requires="wpi">
                  <w:drawing>
                    <wp:anchor distT="0" distB="0" distL="114300" distR="114300" simplePos="0" relativeHeight="251717632" behindDoc="0" locked="0" layoutInCell="1" allowOverlap="1" wp14:anchorId="65742D72" wp14:editId="35006241">
                      <wp:simplePos x="0" y="0"/>
                      <wp:positionH relativeFrom="column">
                        <wp:posOffset>65640</wp:posOffset>
                      </wp:positionH>
                      <wp:positionV relativeFrom="paragraph">
                        <wp:posOffset>339535</wp:posOffset>
                      </wp:positionV>
                      <wp:extent cx="103320" cy="94680"/>
                      <wp:effectExtent l="38100" t="38100" r="49530" b="57785"/>
                      <wp:wrapNone/>
                      <wp:docPr id="282" name="Ink 282"/>
                      <wp:cNvGraphicFramePr/>
                      <a:graphic xmlns:a="http://schemas.openxmlformats.org/drawingml/2006/main">
                        <a:graphicData uri="http://schemas.microsoft.com/office/word/2010/wordprocessingInk">
                          <w14:contentPart bwMode="auto" r:id="rId472">
                            <w14:nvContentPartPr>
                              <w14:cNvContentPartPr/>
                            </w14:nvContentPartPr>
                            <w14:xfrm>
                              <a:off x="0" y="0"/>
                              <a:ext cx="103320" cy="94680"/>
                            </w14:xfrm>
                          </w14:contentPart>
                        </a:graphicData>
                      </a:graphic>
                    </wp:anchor>
                  </w:drawing>
                </mc:Choice>
                <mc:Fallback>
                  <w:pict>
                    <v:shape w14:anchorId="7F304E6C" id="Ink 282" o:spid="_x0000_s1026" type="#_x0000_t75" style="position:absolute;margin-left:4.15pt;margin-top:25.9pt;width:10.1pt;height:9.3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">
                      <v:imagedata r:id="rId473" o:title=""/>
                    </v:shape>
                  </w:pict>
                </mc:Fallback>
              </mc:AlternateContent>
            </w:r>
            <w:r>
              <w:rPr>
                <w:noProof/>
                <w:sz w:val="18"/>
                <w:szCs w:val="18"/>
                <w:lang w:eastAsia="en-US"/>
              </w:rPr>
              <mc:AlternateContent>
                <mc:Choice Requires="wpi">
                  <w:drawing>
                    <wp:anchor distT="0" distB="0" distL="114300" distR="114300" simplePos="0" relativeHeight="251716608" behindDoc="0" locked="0" layoutInCell="1" allowOverlap="1" wp14:anchorId="6AC62A68" wp14:editId="4F55CCF8">
                      <wp:simplePos x="0" y="0"/>
                      <wp:positionH relativeFrom="column">
                        <wp:posOffset>163200</wp:posOffset>
                      </wp:positionH>
                      <wp:positionV relativeFrom="paragraph">
                        <wp:posOffset>240175</wp:posOffset>
                      </wp:positionV>
                      <wp:extent cx="16200" cy="117720"/>
                      <wp:effectExtent l="38100" t="38100" r="60325" b="53975"/>
                      <wp:wrapNone/>
                      <wp:docPr id="281" name="Ink 281"/>
                      <wp:cNvGraphicFramePr/>
                      <a:graphic xmlns:a="http://schemas.openxmlformats.org/drawingml/2006/main">
                        <a:graphicData uri="http://schemas.microsoft.com/office/word/2010/wordprocessingInk">
                          <w14:contentPart bwMode="auto" r:id="rId474">
                            <w14:nvContentPartPr>
                              <w14:cNvContentPartPr/>
                            </w14:nvContentPartPr>
                            <w14:xfrm>
                              <a:off x="0" y="0"/>
                              <a:ext cx="16200" cy="117720"/>
                            </w14:xfrm>
                          </w14:contentPart>
                        </a:graphicData>
                      </a:graphic>
                    </wp:anchor>
                  </w:drawing>
                </mc:Choice>
                <mc:Fallback>
                  <w:pict>
                    <v:shape w14:anchorId="1F1F7961" id="Ink 281" o:spid="_x0000_s1026" type="#_x0000_t75" style="position:absolute;margin-left:11.95pt;margin-top:18.55pt;width:3.05pt;height:10.6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">
                      <v:imagedata r:id="rId475" o:title=""/>
                    </v:shape>
                  </w:pict>
                </mc:Fallback>
              </mc:AlternateContent>
            </w:r>
            <w:r>
              <w:rPr>
                <w:noProof/>
                <w:sz w:val="18"/>
                <w:szCs w:val="18"/>
                <w:lang w:eastAsia="en-US"/>
              </w:rPr>
              <mc:AlternateContent>
                <mc:Choice Requires="wpi">
                  <w:drawing>
                    <wp:anchor distT="0" distB="0" distL="114300" distR="114300" simplePos="0" relativeHeight="251715584" behindDoc="0" locked="0" layoutInCell="1" allowOverlap="1" wp14:anchorId="29A5233B" wp14:editId="3F455FCE">
                      <wp:simplePos x="0" y="0"/>
                      <wp:positionH relativeFrom="column">
                        <wp:posOffset>134040</wp:posOffset>
                      </wp:positionH>
                      <wp:positionV relativeFrom="paragraph">
                        <wp:posOffset>134335</wp:posOffset>
                      </wp:positionV>
                      <wp:extent cx="130680" cy="111240"/>
                      <wp:effectExtent l="38100" t="57150" r="60325" b="60325"/>
                      <wp:wrapNone/>
                      <wp:docPr id="280" name="Ink 280"/>
                      <wp:cNvGraphicFramePr/>
                      <a:graphic xmlns:a="http://schemas.openxmlformats.org/drawingml/2006/main">
                        <a:graphicData uri="http://schemas.microsoft.com/office/word/2010/wordprocessingInk">
                          <w14:contentPart bwMode="auto" r:id="rId476">
                            <w14:nvContentPartPr>
                              <w14:cNvContentPartPr/>
                            </w14:nvContentPartPr>
                            <w14:xfrm>
                              <a:off x="0" y="0"/>
                              <a:ext cx="130680" cy="111240"/>
                            </w14:xfrm>
                          </w14:contentPart>
                        </a:graphicData>
                      </a:graphic>
                    </wp:anchor>
                  </w:drawing>
                </mc:Choice>
                <mc:Fallback>
                  <w:pict>
                    <v:shape w14:anchorId="3F46BF3B" id="Ink 280" o:spid="_x0000_s1026" type="#_x0000_t75" style="position:absolute;margin-left:9.4pt;margin-top:9.45pt;width:12.7pt;height:11.1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">
                      <v:imagedata r:id="rId477" o:title=""/>
                    </v:shape>
                  </w:pict>
                </mc:Fallback>
              </mc:AlternateContent>
            </w:r>
            <w:r w:rsidRPr="00C81E24">
              <w:rPr>
                <w:noProof/>
                <w:sz w:val="18"/>
                <w:szCs w:val="18"/>
                <w:lang w:eastAsia="en-US"/>
              </w:rPr>
              <mc:AlternateContent>
                <mc:Choice Requires="wpi">
                  <w:drawing>
                    <wp:anchor distT="0" distB="0" distL="114300" distR="114300" simplePos="0" relativeHeight="251695104" behindDoc="0" locked="0" layoutInCell="1" allowOverlap="1" wp14:anchorId="637945B7" wp14:editId="3E745C31">
                      <wp:simplePos x="0" y="0"/>
                      <wp:positionH relativeFrom="column">
                        <wp:posOffset>193675</wp:posOffset>
                      </wp:positionH>
                      <wp:positionV relativeFrom="paragraph">
                        <wp:posOffset>809625</wp:posOffset>
                      </wp:positionV>
                      <wp:extent cx="149860" cy="81280"/>
                      <wp:effectExtent l="57150" t="38100" r="59690" b="71120"/>
                      <wp:wrapNone/>
                      <wp:docPr id="260" name="Ink 260"/>
                      <wp:cNvGraphicFramePr/>
                      <a:graphic xmlns:a="http://schemas.openxmlformats.org/drawingml/2006/main">
                        <a:graphicData uri="http://schemas.microsoft.com/office/word/2010/wordprocessingInk">
                          <w14:contentPart bwMode="auto" r:id="rId478">
                            <w14:nvContentPartPr>
                              <w14:cNvContentPartPr/>
                            </w14:nvContentPartPr>
                            <w14:xfrm>
                              <a:off x="0" y="0"/>
                              <a:ext cx="149860" cy="81280"/>
                            </w14:xfrm>
                          </w14:contentPart>
                        </a:graphicData>
                      </a:graphic>
                    </wp:anchor>
                  </w:drawing>
                </mc:Choice>
                <mc:Fallback>
                  <w:pict>
                    <v:shape w14:anchorId="4D4E214F" id="Ink 260" o:spid="_x0000_s1026" type="#_x0000_t75" style="position:absolute;margin-left:14.15pt;margin-top:62.6pt;width:14.05pt;height:8.7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">
                      <v:imagedata r:id="rId479" o:title=""/>
                    </v:shape>
                  </w:pict>
                </mc:Fallback>
              </mc:AlternateContent>
            </w:r>
            <w:r w:rsidRPr="00C81E24">
              <w:rPr>
                <w:noProof/>
                <w:sz w:val="18"/>
                <w:szCs w:val="18"/>
                <w:lang w:eastAsia="en-US"/>
              </w:rPr>
              <mc:AlternateContent>
                <mc:Choice Requires="wpi">
                  <w:drawing>
                    <wp:anchor distT="0" distB="0" distL="114300" distR="114300" simplePos="0" relativeHeight="251696128" behindDoc="0" locked="0" layoutInCell="1" allowOverlap="1" wp14:anchorId="11018E0F" wp14:editId="03B38927">
                      <wp:simplePos x="0" y="0"/>
                      <wp:positionH relativeFrom="column">
                        <wp:posOffset>269875</wp:posOffset>
                      </wp:positionH>
                      <wp:positionV relativeFrom="paragraph">
                        <wp:posOffset>913130</wp:posOffset>
                      </wp:positionV>
                      <wp:extent cx="12700" cy="71120"/>
                      <wp:effectExtent l="38100" t="38100" r="44450" b="43180"/>
                      <wp:wrapNone/>
                      <wp:docPr id="261" name="Ink 261"/>
                      <wp:cNvGraphicFramePr/>
                      <a:graphic xmlns:a="http://schemas.openxmlformats.org/drawingml/2006/main">
                        <a:graphicData uri="http://schemas.microsoft.com/office/word/2010/wordprocessingInk">
                          <w14:contentPart bwMode="auto" r:id="rId480">
                            <w14:nvContentPartPr>
                              <w14:cNvContentPartPr/>
                            </w14:nvContentPartPr>
                            <w14:xfrm>
                              <a:off x="0" y="0"/>
                              <a:ext cx="12700" cy="71120"/>
                            </w14:xfrm>
                          </w14:contentPart>
                        </a:graphicData>
                      </a:graphic>
                    </wp:anchor>
                  </w:drawing>
                </mc:Choice>
                <mc:Fallback>
                  <w:pict>
                    <v:shape w14:anchorId="07A43E9F" id="Ink 261" o:spid="_x0000_s1026" type="#_x0000_t75" style="position:absolute;margin-left:20.2pt;margin-top:71.6pt;width:2.75pt;height:6.8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">
                      <v:imagedata r:id="rId481" o:title=""/>
                    </v:shape>
                  </w:pict>
                </mc:Fallback>
              </mc:AlternateContent>
            </w:r>
            <w:r w:rsidRPr="00C81E24">
              <w:rPr>
                <w:noProof/>
                <w:sz w:val="18"/>
                <w:szCs w:val="18"/>
                <w:lang w:eastAsia="en-US"/>
              </w:rPr>
              <mc:AlternateContent>
                <mc:Choice Requires="wpi">
                  <w:drawing>
                    <wp:anchor distT="0" distB="0" distL="114300" distR="114300" simplePos="0" relativeHeight="251697152" behindDoc="0" locked="0" layoutInCell="1" allowOverlap="1" wp14:anchorId="19A15D62" wp14:editId="5E8845A0">
                      <wp:simplePos x="0" y="0"/>
                      <wp:positionH relativeFrom="column">
                        <wp:posOffset>217805</wp:posOffset>
                      </wp:positionH>
                      <wp:positionV relativeFrom="paragraph">
                        <wp:posOffset>974725</wp:posOffset>
                      </wp:positionV>
                      <wp:extent cx="63500" cy="52070"/>
                      <wp:effectExtent l="38100" t="38100" r="50800" b="43180"/>
                      <wp:wrapNone/>
                      <wp:docPr id="262" name="Ink 262"/>
                      <wp:cNvGraphicFramePr/>
                      <a:graphic xmlns:a="http://schemas.openxmlformats.org/drawingml/2006/main">
                        <a:graphicData uri="http://schemas.microsoft.com/office/word/2010/wordprocessingInk">
                          <w14:contentPart bwMode="auto" r:id="rId482">
                            <w14:nvContentPartPr>
                              <w14:cNvContentPartPr/>
                            </w14:nvContentPartPr>
                            <w14:xfrm>
                              <a:off x="0" y="0"/>
                              <a:ext cx="63500" cy="52070"/>
                            </w14:xfrm>
                          </w14:contentPart>
                        </a:graphicData>
                      </a:graphic>
                    </wp:anchor>
                  </w:drawing>
                </mc:Choice>
                <mc:Fallback>
                  <w:pict>
                    <v:shape w14:anchorId="66E08F0A" id="Ink 262" o:spid="_x0000_s1026" type="#_x0000_t75" style="position:absolute;margin-left:16.35pt;margin-top:76.35pt;width:6.65pt;height:5.1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">
                      <v:imagedata r:id="rId483" o:title=""/>
                    </v:shape>
                  </w:pict>
                </mc:Fallback>
              </mc:AlternateContent>
            </w:r>
            <w:r w:rsidRPr="00C81E24">
              <w:rPr>
                <w:noProof/>
                <w:sz w:val="18"/>
                <w:szCs w:val="18"/>
                <w:lang w:eastAsia="en-US"/>
              </w:rPr>
              <mc:AlternateContent>
                <mc:Choice Requires="wpi">
                  <w:drawing>
                    <wp:anchor distT="0" distB="0" distL="114300" distR="114300" simplePos="0" relativeHeight="251698176" behindDoc="0" locked="0" layoutInCell="1" allowOverlap="1" wp14:anchorId="2CE400D7" wp14:editId="4200F94B">
                      <wp:simplePos x="0" y="0"/>
                      <wp:positionH relativeFrom="column">
                        <wp:posOffset>294640</wp:posOffset>
                      </wp:positionH>
                      <wp:positionV relativeFrom="paragraph">
                        <wp:posOffset>1005840</wp:posOffset>
                      </wp:positionV>
                      <wp:extent cx="92075" cy="73025"/>
                      <wp:effectExtent l="38100" t="38100" r="60325" b="41275"/>
                      <wp:wrapNone/>
                      <wp:docPr id="263" name="Ink 263"/>
                      <wp:cNvGraphicFramePr/>
                      <a:graphic xmlns:a="http://schemas.openxmlformats.org/drawingml/2006/main">
                        <a:graphicData uri="http://schemas.microsoft.com/office/word/2010/wordprocessingInk">
                          <w14:contentPart bwMode="auto" r:id="rId484">
                            <w14:nvContentPartPr>
                              <w14:cNvContentPartPr/>
                            </w14:nvContentPartPr>
                            <w14:xfrm>
                              <a:off x="0" y="0"/>
                              <a:ext cx="92075" cy="73025"/>
                            </w14:xfrm>
                          </w14:contentPart>
                        </a:graphicData>
                      </a:graphic>
                    </wp:anchor>
                  </w:drawing>
                </mc:Choice>
                <mc:Fallback>
                  <w:pict>
                    <v:shape w14:anchorId="6CAB1FDF" id="Ink 263" o:spid="_x0000_s1026" type="#_x0000_t75" style="position:absolute;margin-left:22.45pt;margin-top:78.75pt;width:8.95pt;height:6.9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">
                      <v:imagedata r:id="rId339" o:title=""/>
                    </v:shape>
                  </w:pict>
                </mc:Fallback>
              </mc:AlternateContent>
            </w:r>
            <w:r w:rsidRPr="00C81E24">
              <w:rPr>
                <w:noProof/>
                <w:sz w:val="18"/>
                <w:szCs w:val="18"/>
                <w:lang w:eastAsia="en-US"/>
              </w:rPr>
              <mc:AlternateContent>
                <mc:Choice Requires="wpi">
                  <w:drawing>
                    <wp:anchor distT="0" distB="0" distL="114300" distR="114300" simplePos="0" relativeHeight="251699200" behindDoc="0" locked="0" layoutInCell="1" allowOverlap="1" wp14:anchorId="3A688D23" wp14:editId="57FB37DA">
                      <wp:simplePos x="0" y="0"/>
                      <wp:positionH relativeFrom="column">
                        <wp:posOffset>605155</wp:posOffset>
                      </wp:positionH>
                      <wp:positionV relativeFrom="paragraph">
                        <wp:posOffset>874395</wp:posOffset>
                      </wp:positionV>
                      <wp:extent cx="154940" cy="59690"/>
                      <wp:effectExtent l="57150" t="38100" r="54610" b="54610"/>
                      <wp:wrapNone/>
                      <wp:docPr id="264" name="Ink 264"/>
                      <wp:cNvGraphicFramePr/>
                      <a:graphic xmlns:a="http://schemas.openxmlformats.org/drawingml/2006/main">
                        <a:graphicData uri="http://schemas.microsoft.com/office/word/2010/wordprocessingInk">
                          <w14:contentPart bwMode="auto" r:id="rId485">
                            <w14:nvContentPartPr>
                              <w14:cNvContentPartPr/>
                            </w14:nvContentPartPr>
                            <w14:xfrm>
                              <a:off x="0" y="0"/>
                              <a:ext cx="154940" cy="59690"/>
                            </w14:xfrm>
                          </w14:contentPart>
                        </a:graphicData>
                      </a:graphic>
                    </wp:anchor>
                  </w:drawing>
                </mc:Choice>
                <mc:Fallback>
                  <w:pict>
                    <v:shape w14:anchorId="556973AC" id="Ink 264" o:spid="_x0000_s1026" type="#_x0000_t75" style="position:absolute;margin-left:46.6pt;margin-top:67.7pt;width:14.4pt;height: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">
                      <v:imagedata r:id="rId486" o:title=""/>
                    </v:shape>
                  </w:pict>
                </mc:Fallback>
              </mc:AlternateContent>
            </w:r>
            <w:r w:rsidRPr="00C81E24">
              <w:rPr>
                <w:noProof/>
                <w:sz w:val="18"/>
                <w:szCs w:val="18"/>
                <w:lang w:eastAsia="en-US"/>
              </w:rPr>
              <mc:AlternateContent>
                <mc:Choice Requires="wpi">
                  <w:drawing>
                    <wp:anchor distT="0" distB="0" distL="114300" distR="114300" simplePos="0" relativeHeight="251700224" behindDoc="0" locked="0" layoutInCell="1" allowOverlap="1" wp14:anchorId="5B9A929D" wp14:editId="53F78ADE">
                      <wp:simplePos x="0" y="0"/>
                      <wp:positionH relativeFrom="column">
                        <wp:posOffset>668655</wp:posOffset>
                      </wp:positionH>
                      <wp:positionV relativeFrom="paragraph">
                        <wp:posOffset>935990</wp:posOffset>
                      </wp:positionV>
                      <wp:extent cx="41275" cy="85090"/>
                      <wp:effectExtent l="38100" t="38100" r="53975" b="48260"/>
                      <wp:wrapNone/>
                      <wp:docPr id="265" name="Ink 265"/>
                      <wp:cNvGraphicFramePr/>
                      <a:graphic xmlns:a="http://schemas.openxmlformats.org/drawingml/2006/main">
                        <a:graphicData uri="http://schemas.microsoft.com/office/word/2010/wordprocessingInk">
                          <w14:contentPart bwMode="auto" r:id="rId487">
                            <w14:nvContentPartPr>
                              <w14:cNvContentPartPr/>
                            </w14:nvContentPartPr>
                            <w14:xfrm>
                              <a:off x="0" y="0"/>
                              <a:ext cx="41275" cy="85090"/>
                            </w14:xfrm>
                          </w14:contentPart>
                        </a:graphicData>
                      </a:graphic>
                    </wp:anchor>
                  </w:drawing>
                </mc:Choice>
                <mc:Fallback>
                  <w:pict>
                    <v:shape w14:anchorId="7F808FD0" id="Ink 265" o:spid="_x0000_s1026" type="#_x0000_t75" style="position:absolute;margin-left:52.15pt;margin-top:73.3pt;width:4.7pt;height:7.9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">
                      <v:imagedata r:id="rId488" o:title=""/>
                    </v:shape>
                  </w:pict>
                </mc:Fallback>
              </mc:AlternateContent>
            </w:r>
            <w:r w:rsidRPr="00C81E24">
              <w:rPr>
                <w:noProof/>
                <w:sz w:val="18"/>
                <w:szCs w:val="18"/>
                <w:lang w:eastAsia="en-US"/>
              </w:rPr>
              <mc:AlternateContent>
                <mc:Choice Requires="wpi">
                  <w:drawing>
                    <wp:anchor distT="0" distB="0" distL="114300" distR="114300" simplePos="0" relativeHeight="251701248" behindDoc="0" locked="0" layoutInCell="1" allowOverlap="1" wp14:anchorId="5A974DD3" wp14:editId="7991760F">
                      <wp:simplePos x="0" y="0"/>
                      <wp:positionH relativeFrom="column">
                        <wp:posOffset>604520</wp:posOffset>
                      </wp:positionH>
                      <wp:positionV relativeFrom="paragraph">
                        <wp:posOffset>1008380</wp:posOffset>
                      </wp:positionV>
                      <wp:extent cx="69215" cy="62230"/>
                      <wp:effectExtent l="38100" t="38100" r="45085" b="52070"/>
                      <wp:wrapNone/>
                      <wp:docPr id="266" name="Ink 266"/>
                      <wp:cNvGraphicFramePr/>
                      <a:graphic xmlns:a="http://schemas.openxmlformats.org/drawingml/2006/main">
                        <a:graphicData uri="http://schemas.microsoft.com/office/word/2010/wordprocessingInk">
                          <w14:contentPart bwMode="auto" r:id="rId489">
                            <w14:nvContentPartPr>
                              <w14:cNvContentPartPr/>
                            </w14:nvContentPartPr>
                            <w14:xfrm>
                              <a:off x="0" y="0"/>
                              <a:ext cx="69215" cy="62230"/>
                            </w14:xfrm>
                          </w14:contentPart>
                        </a:graphicData>
                      </a:graphic>
                    </wp:anchor>
                  </w:drawing>
                </mc:Choice>
                <mc:Fallback>
                  <w:pict>
                    <v:shape w14:anchorId="6676D8A9" id="Ink 266" o:spid="_x0000_s1026" type="#_x0000_t75" style="position:absolute;margin-left:46.8pt;margin-top:78.9pt;width:6.9pt;height:6.2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">
                      <v:imagedata r:id="rId490" o:title=""/>
                    </v:shape>
                  </w:pict>
                </mc:Fallback>
              </mc:AlternateContent>
            </w:r>
            <w:r w:rsidRPr="00C81E24">
              <w:rPr>
                <w:noProof/>
                <w:sz w:val="18"/>
                <w:szCs w:val="18"/>
                <w:lang w:eastAsia="en-US"/>
              </w:rPr>
              <mc:AlternateContent>
                <mc:Choice Requires="wpi">
                  <w:drawing>
                    <wp:anchor distT="0" distB="0" distL="114300" distR="114300" simplePos="0" relativeHeight="251702272" behindDoc="0" locked="0" layoutInCell="1" allowOverlap="1" wp14:anchorId="5C6B188E" wp14:editId="1399EA36">
                      <wp:simplePos x="0" y="0"/>
                      <wp:positionH relativeFrom="column">
                        <wp:posOffset>704850</wp:posOffset>
                      </wp:positionH>
                      <wp:positionV relativeFrom="paragraph">
                        <wp:posOffset>1025525</wp:posOffset>
                      </wp:positionV>
                      <wp:extent cx="94615" cy="58420"/>
                      <wp:effectExtent l="38100" t="38100" r="38735" b="55880"/>
                      <wp:wrapNone/>
                      <wp:docPr id="267" name="Ink 267"/>
                      <wp:cNvGraphicFramePr/>
                      <a:graphic xmlns:a="http://schemas.openxmlformats.org/drawingml/2006/main">
                        <a:graphicData uri="http://schemas.microsoft.com/office/word/2010/wordprocessingInk">
                          <w14:contentPart bwMode="auto" r:id="rId491">
                            <w14:nvContentPartPr>
                              <w14:cNvContentPartPr/>
                            </w14:nvContentPartPr>
                            <w14:xfrm>
                              <a:off x="0" y="0"/>
                              <a:ext cx="94615" cy="58420"/>
                            </w14:xfrm>
                          </w14:contentPart>
                        </a:graphicData>
                      </a:graphic>
                    </wp:anchor>
                  </w:drawing>
                </mc:Choice>
                <mc:Fallback>
                  <w:pict>
                    <v:shape w14:anchorId="423F1A3F" id="Ink 267" o:spid="_x0000_s1026" type="#_x0000_t75" style="position:absolute;margin-left:55pt;margin-top:80pt;width:8.35pt;height:6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">
                      <v:imagedata r:id="rId492" o:title=""/>
                    </v:shape>
                  </w:pict>
                </mc:Fallback>
              </mc:AlternateContent>
            </w:r>
            <w:r w:rsidRPr="00C81E24">
              <w:rPr>
                <w:noProof/>
                <w:sz w:val="18"/>
                <w:szCs w:val="18"/>
                <w:lang w:eastAsia="en-US"/>
              </w:rPr>
              <mc:AlternateContent>
                <mc:Choice Requires="wpi">
                  <w:drawing>
                    <wp:anchor distT="0" distB="0" distL="114300" distR="114300" simplePos="0" relativeHeight="251703296" behindDoc="0" locked="0" layoutInCell="1" allowOverlap="1" wp14:anchorId="12BADF4E" wp14:editId="261563F7">
                      <wp:simplePos x="0" y="0"/>
                      <wp:positionH relativeFrom="column">
                        <wp:posOffset>934720</wp:posOffset>
                      </wp:positionH>
                      <wp:positionV relativeFrom="paragraph">
                        <wp:posOffset>890905</wp:posOffset>
                      </wp:positionV>
                      <wp:extent cx="132080" cy="66675"/>
                      <wp:effectExtent l="38100" t="57150" r="58420" b="66675"/>
                      <wp:wrapNone/>
                      <wp:docPr id="268" name="Ink 268"/>
                      <wp:cNvGraphicFramePr/>
                      <a:graphic xmlns:a="http://schemas.openxmlformats.org/drawingml/2006/main">
                        <a:graphicData uri="http://schemas.microsoft.com/office/word/2010/wordprocessingInk">
                          <w14:contentPart bwMode="auto" r:id="rId493">
                            <w14:nvContentPartPr>
                              <w14:cNvContentPartPr/>
                            </w14:nvContentPartPr>
                            <w14:xfrm>
                              <a:off x="0" y="0"/>
                              <a:ext cx="132080" cy="66675"/>
                            </w14:xfrm>
                          </w14:contentPart>
                        </a:graphicData>
                      </a:graphic>
                    </wp:anchor>
                  </w:drawing>
                </mc:Choice>
                <mc:Fallback>
                  <w:pict>
                    <v:shape w14:anchorId="776DB7D1" id="Ink 268" o:spid="_x0000_s1026" type="#_x0000_t75" style="position:absolute;margin-left:72.6pt;margin-top:69pt;width:12.55pt;height:7.5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">
                      <v:imagedata r:id="rId494" o:title=""/>
                    </v:shape>
                  </w:pict>
                </mc:Fallback>
              </mc:AlternateContent>
            </w:r>
            <w:r w:rsidRPr="00C81E24">
              <w:rPr>
                <w:noProof/>
                <w:sz w:val="18"/>
                <w:szCs w:val="18"/>
                <w:lang w:eastAsia="en-US"/>
              </w:rPr>
              <mc:AlternateContent>
                <mc:Choice Requires="wpi">
                  <w:drawing>
                    <wp:anchor distT="0" distB="0" distL="114300" distR="114300" simplePos="0" relativeHeight="251704320" behindDoc="0" locked="0" layoutInCell="1" allowOverlap="1" wp14:anchorId="1DA8D027" wp14:editId="70461E57">
                      <wp:simplePos x="0" y="0"/>
                      <wp:positionH relativeFrom="column">
                        <wp:posOffset>1003300</wp:posOffset>
                      </wp:positionH>
                      <wp:positionV relativeFrom="paragraph">
                        <wp:posOffset>942975</wp:posOffset>
                      </wp:positionV>
                      <wp:extent cx="35560" cy="116840"/>
                      <wp:effectExtent l="38100" t="38100" r="40640" b="54610"/>
                      <wp:wrapNone/>
                      <wp:docPr id="269" name="Ink 269"/>
                      <wp:cNvGraphicFramePr/>
                      <a:graphic xmlns:a="http://schemas.openxmlformats.org/drawingml/2006/main">
                        <a:graphicData uri="http://schemas.microsoft.com/office/word/2010/wordprocessingInk">
                          <w14:contentPart bwMode="auto" r:id="rId495">
                            <w14:nvContentPartPr>
                              <w14:cNvContentPartPr/>
                            </w14:nvContentPartPr>
                            <w14:xfrm>
                              <a:off x="0" y="0"/>
                              <a:ext cx="35560" cy="116840"/>
                            </w14:xfrm>
                          </w14:contentPart>
                        </a:graphicData>
                      </a:graphic>
                    </wp:anchor>
                  </w:drawing>
                </mc:Choice>
                <mc:Fallback>
                  <w:pict>
                    <v:shape w14:anchorId="1367A26B" id="Ink 269" o:spid="_x0000_s1026" type="#_x0000_t75" style="position:absolute;margin-left:78.5pt;margin-top:73.75pt;width:4.15pt;height:10.5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">
                      <v:imagedata r:id="rId496" o:title=""/>
                    </v:shape>
                  </w:pict>
                </mc:Fallback>
              </mc:AlternateContent>
            </w:r>
            <w:r w:rsidRPr="00C81E24">
              <w:rPr>
                <w:noProof/>
                <w:sz w:val="18"/>
                <w:szCs w:val="18"/>
                <w:lang w:eastAsia="en-US"/>
              </w:rPr>
              <mc:AlternateContent>
                <mc:Choice Requires="wpi">
                  <w:drawing>
                    <wp:anchor distT="0" distB="0" distL="114300" distR="114300" simplePos="0" relativeHeight="251705344" behindDoc="0" locked="0" layoutInCell="1" allowOverlap="1" wp14:anchorId="4D06D5F5" wp14:editId="1A4AF6A4">
                      <wp:simplePos x="0" y="0"/>
                      <wp:positionH relativeFrom="column">
                        <wp:posOffset>975995</wp:posOffset>
                      </wp:positionH>
                      <wp:positionV relativeFrom="paragraph">
                        <wp:posOffset>1008380</wp:posOffset>
                      </wp:positionV>
                      <wp:extent cx="81280" cy="84455"/>
                      <wp:effectExtent l="57150" t="38100" r="52070" b="48895"/>
                      <wp:wrapNone/>
                      <wp:docPr id="270" name="Ink 270"/>
                      <wp:cNvGraphicFramePr/>
                      <a:graphic xmlns:a="http://schemas.openxmlformats.org/drawingml/2006/main">
                        <a:graphicData uri="http://schemas.microsoft.com/office/word/2010/wordprocessingInk">
                          <w14:contentPart bwMode="auto" r:id="rId497">
                            <w14:nvContentPartPr>
                              <w14:cNvContentPartPr/>
                            </w14:nvContentPartPr>
                            <w14:xfrm>
                              <a:off x="0" y="0"/>
                              <a:ext cx="81280" cy="84455"/>
                            </w14:xfrm>
                          </w14:contentPart>
                        </a:graphicData>
                      </a:graphic>
                    </wp:anchor>
                  </w:drawing>
                </mc:Choice>
                <mc:Fallback>
                  <w:pict>
                    <v:shape w14:anchorId="257BAEFF" id="Ink 270" o:spid="_x0000_s1026" type="#_x0000_t75" style="position:absolute;margin-left:76.15pt;margin-top:78.9pt;width:7.55pt;height:7.9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">
                      <v:imagedata r:id="rId498" o:title=""/>
                    </v:shape>
                  </w:pict>
                </mc:Fallback>
              </mc:AlternateContent>
            </w:r>
            <w:r w:rsidRPr="00C81E24">
              <w:rPr>
                <w:noProof/>
                <w:sz w:val="18"/>
                <w:szCs w:val="18"/>
                <w:lang w:eastAsia="en-US"/>
              </w:rPr>
              <mc:AlternateContent>
                <mc:Choice Requires="wpi">
                  <w:drawing>
                    <wp:anchor distT="0" distB="0" distL="114300" distR="114300" simplePos="0" relativeHeight="251706368" behindDoc="0" locked="0" layoutInCell="1" allowOverlap="1" wp14:anchorId="48E4B4DD" wp14:editId="08FB6079">
                      <wp:simplePos x="0" y="0"/>
                      <wp:positionH relativeFrom="column">
                        <wp:posOffset>1053465</wp:posOffset>
                      </wp:positionH>
                      <wp:positionV relativeFrom="paragraph">
                        <wp:posOffset>1069340</wp:posOffset>
                      </wp:positionV>
                      <wp:extent cx="137160" cy="70485"/>
                      <wp:effectExtent l="38100" t="38100" r="34290" b="43815"/>
                      <wp:wrapNone/>
                      <wp:docPr id="271" name="Ink 271"/>
                      <wp:cNvGraphicFramePr/>
                      <a:graphic xmlns:a="http://schemas.openxmlformats.org/drawingml/2006/main">
                        <a:graphicData uri="http://schemas.microsoft.com/office/word/2010/wordprocessingInk">
                          <w14:contentPart bwMode="auto" r:id="rId499">
                            <w14:nvContentPartPr>
                              <w14:cNvContentPartPr/>
                            </w14:nvContentPartPr>
                            <w14:xfrm>
                              <a:off x="0" y="0"/>
                              <a:ext cx="137160" cy="70485"/>
                            </w14:xfrm>
                          </w14:contentPart>
                        </a:graphicData>
                      </a:graphic>
                    </wp:anchor>
                  </w:drawing>
                </mc:Choice>
                <mc:Fallback>
                  <w:pict>
                    <v:shape w14:anchorId="6EAE8BD0" id="Ink 271" o:spid="_x0000_s1026" type="#_x0000_t75" style="position:absolute;margin-left:82.4pt;margin-top:83.65pt;width:11.7pt;height:6.7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">
                      <v:imagedata r:id="rId500" o:title=""/>
                    </v:shape>
                  </w:pict>
                </mc:Fallback>
              </mc:AlternateContent>
            </w:r>
            <w:r w:rsidRPr="00C81E24">
              <w:rPr>
                <w:noProof/>
                <w:sz w:val="18"/>
                <w:szCs w:val="18"/>
                <w:lang w:eastAsia="en-US"/>
              </w:rPr>
              <mc:AlternateContent>
                <mc:Choice Requires="wpi">
                  <w:drawing>
                    <wp:anchor distT="0" distB="0" distL="114300" distR="114300" simplePos="0" relativeHeight="251707392" behindDoc="0" locked="0" layoutInCell="1" allowOverlap="1" wp14:anchorId="2EB0C1CC" wp14:editId="4E077FA8">
                      <wp:simplePos x="0" y="0"/>
                      <wp:positionH relativeFrom="column">
                        <wp:posOffset>1265555</wp:posOffset>
                      </wp:positionH>
                      <wp:positionV relativeFrom="paragraph">
                        <wp:posOffset>882015</wp:posOffset>
                      </wp:positionV>
                      <wp:extent cx="128270" cy="63500"/>
                      <wp:effectExtent l="38100" t="38100" r="62230" b="50800"/>
                      <wp:wrapNone/>
                      <wp:docPr id="272" name="Ink 272"/>
                      <wp:cNvGraphicFramePr/>
                      <a:graphic xmlns:a="http://schemas.openxmlformats.org/drawingml/2006/main">
                        <a:graphicData uri="http://schemas.microsoft.com/office/word/2010/wordprocessingInk">
                          <w14:contentPart bwMode="auto" r:id="rId501">
                            <w14:nvContentPartPr>
                              <w14:cNvContentPartPr/>
                            </w14:nvContentPartPr>
                            <w14:xfrm>
                              <a:off x="0" y="0"/>
                              <a:ext cx="128270" cy="63500"/>
                            </w14:xfrm>
                          </w14:contentPart>
                        </a:graphicData>
                      </a:graphic>
                    </wp:anchor>
                  </w:drawing>
                </mc:Choice>
                <mc:Fallback>
                  <w:pict>
                    <v:shape w14:anchorId="6C6EF928" id="Ink 272" o:spid="_x0000_s1026" type="#_x0000_t75" style="position:absolute;margin-left:98.9pt;margin-top:68.5pt;width:11.9pt;height:7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">
                      <v:imagedata r:id="rId502" o:title=""/>
                    </v:shape>
                  </w:pict>
                </mc:Fallback>
              </mc:AlternateContent>
            </w:r>
            <w:r w:rsidRPr="00C81E24">
              <w:rPr>
                <w:noProof/>
                <w:sz w:val="18"/>
                <w:szCs w:val="18"/>
                <w:lang w:eastAsia="en-US"/>
              </w:rPr>
              <mc:AlternateContent>
                <mc:Choice Requires="wpi">
                  <w:drawing>
                    <wp:anchor distT="0" distB="0" distL="114300" distR="114300" simplePos="0" relativeHeight="251708416" behindDoc="0" locked="0" layoutInCell="1" allowOverlap="1" wp14:anchorId="10B933FD" wp14:editId="2C0C303A">
                      <wp:simplePos x="0" y="0"/>
                      <wp:positionH relativeFrom="column">
                        <wp:posOffset>1310640</wp:posOffset>
                      </wp:positionH>
                      <wp:positionV relativeFrom="paragraph">
                        <wp:posOffset>928370</wp:posOffset>
                      </wp:positionV>
                      <wp:extent cx="47625" cy="118110"/>
                      <wp:effectExtent l="38100" t="19050" r="47625" b="53340"/>
                      <wp:wrapNone/>
                      <wp:docPr id="273" name="Ink 273"/>
                      <wp:cNvGraphicFramePr/>
                      <a:graphic xmlns:a="http://schemas.openxmlformats.org/drawingml/2006/main">
                        <a:graphicData uri="http://schemas.microsoft.com/office/word/2010/wordprocessingInk">
                          <w14:contentPart bwMode="auto" r:id="rId503">
                            <w14:nvContentPartPr>
                              <w14:cNvContentPartPr/>
                            </w14:nvContentPartPr>
                            <w14:xfrm>
                              <a:off x="0" y="0"/>
                              <a:ext cx="47625" cy="118110"/>
                            </w14:xfrm>
                          </w14:contentPart>
                        </a:graphicData>
                      </a:graphic>
                    </wp:anchor>
                  </w:drawing>
                </mc:Choice>
                <mc:Fallback>
                  <w:pict>
                    <v:shape w14:anchorId="0599C78C" id="Ink 273" o:spid="_x0000_s1026" type="#_x0000_t75" style="position:absolute;margin-left:102.65pt;margin-top:72.8pt;width:4.95pt;height:10.3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">
                      <v:imagedata r:id="rId504" o:title=""/>
                    </v:shape>
                  </w:pict>
                </mc:Fallback>
              </mc:AlternateContent>
            </w:r>
            <w:r w:rsidRPr="00C81E24">
              <w:rPr>
                <w:noProof/>
                <w:sz w:val="18"/>
                <w:szCs w:val="18"/>
                <w:lang w:eastAsia="en-US"/>
              </w:rPr>
              <mc:AlternateContent>
                <mc:Choice Requires="wpi">
                  <w:drawing>
                    <wp:anchor distT="0" distB="0" distL="114300" distR="114300" simplePos="0" relativeHeight="251709440" behindDoc="0" locked="0" layoutInCell="1" allowOverlap="1" wp14:anchorId="6AA2E733" wp14:editId="068C9055">
                      <wp:simplePos x="0" y="0"/>
                      <wp:positionH relativeFrom="column">
                        <wp:posOffset>1261110</wp:posOffset>
                      </wp:positionH>
                      <wp:positionV relativeFrom="paragraph">
                        <wp:posOffset>1050925</wp:posOffset>
                      </wp:positionV>
                      <wp:extent cx="71755" cy="71120"/>
                      <wp:effectExtent l="38100" t="38100" r="42545" b="43180"/>
                      <wp:wrapNone/>
                      <wp:docPr id="274" name="Ink 274"/>
                      <wp:cNvGraphicFramePr/>
                      <a:graphic xmlns:a="http://schemas.openxmlformats.org/drawingml/2006/main">
                        <a:graphicData uri="http://schemas.microsoft.com/office/word/2010/wordprocessingInk">
                          <w14:contentPart bwMode="auto" r:id="rId505">
                            <w14:nvContentPartPr>
                              <w14:cNvContentPartPr/>
                            </w14:nvContentPartPr>
                            <w14:xfrm>
                              <a:off x="0" y="0"/>
                              <a:ext cx="71755" cy="71120"/>
                            </w14:xfrm>
                          </w14:contentPart>
                        </a:graphicData>
                      </a:graphic>
                    </wp:anchor>
                  </w:drawing>
                </mc:Choice>
                <mc:Fallback>
                  <w:pict>
                    <v:shape w14:anchorId="0DEDC7AC" id="Ink 274" o:spid="_x0000_s1026" type="#_x0000_t75" style="position:absolute;margin-left:98.85pt;margin-top:82.3pt;width:6.8pt;height:6.8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">
                      <v:imagedata r:id="rId506" o:title=""/>
                    </v:shape>
                  </w:pict>
                </mc:Fallback>
              </mc:AlternateContent>
            </w:r>
            <w:r w:rsidRPr="00C81E24">
              <w:rPr>
                <w:noProof/>
                <w:sz w:val="18"/>
                <w:szCs w:val="18"/>
                <w:lang w:eastAsia="en-US"/>
              </w:rPr>
              <mc:AlternateContent>
                <mc:Choice Requires="wpi">
                  <w:drawing>
                    <wp:anchor distT="0" distB="0" distL="114300" distR="114300" simplePos="0" relativeHeight="251710464" behindDoc="0" locked="0" layoutInCell="1" allowOverlap="1" wp14:anchorId="5989C992" wp14:editId="1606C4D4">
                      <wp:simplePos x="0" y="0"/>
                      <wp:positionH relativeFrom="column">
                        <wp:posOffset>1357630</wp:posOffset>
                      </wp:positionH>
                      <wp:positionV relativeFrom="paragraph">
                        <wp:posOffset>1064260</wp:posOffset>
                      </wp:positionV>
                      <wp:extent cx="135890" cy="125095"/>
                      <wp:effectExtent l="38100" t="38100" r="35560" b="46355"/>
                      <wp:wrapNone/>
                      <wp:docPr id="275" name="Ink 275"/>
                      <wp:cNvGraphicFramePr/>
                      <a:graphic xmlns:a="http://schemas.openxmlformats.org/drawingml/2006/main">
                        <a:graphicData uri="http://schemas.microsoft.com/office/word/2010/wordprocessingInk">
                          <w14:contentPart bwMode="auto" r:id="rId507">
                            <w14:nvContentPartPr>
                              <w14:cNvContentPartPr/>
                            </w14:nvContentPartPr>
                            <w14:xfrm>
                              <a:off x="0" y="0"/>
                              <a:ext cx="135890" cy="125095"/>
                            </w14:xfrm>
                          </w14:contentPart>
                        </a:graphicData>
                      </a:graphic>
                    </wp:anchor>
                  </w:drawing>
                </mc:Choice>
                <mc:Fallback>
                  <w:pict>
                    <v:shape w14:anchorId="44F2479A" id="Ink 275" o:spid="_x0000_s1026" type="#_x0000_t75" style="position:absolute;margin-left:106.4pt;margin-top:83.3pt;width:11.4pt;height:11.0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">
                      <v:imagedata r:id="rId508" o:title=""/>
                    </v:shape>
                  </w:pict>
                </mc:Fallback>
              </mc:AlternateContent>
            </w:r>
            <w:r w:rsidRPr="00C81E24">
              <w:rPr>
                <w:noProof/>
                <w:sz w:val="18"/>
                <w:szCs w:val="18"/>
                <w:lang w:eastAsia="en-US"/>
              </w:rPr>
              <mc:AlternateContent>
                <mc:Choice Requires="wpi">
                  <w:drawing>
                    <wp:anchor distT="0" distB="0" distL="114300" distR="114300" simplePos="0" relativeHeight="251711488" behindDoc="0" locked="0" layoutInCell="1" allowOverlap="1" wp14:anchorId="1CB9A3E1" wp14:editId="18D09E52">
                      <wp:simplePos x="0" y="0"/>
                      <wp:positionH relativeFrom="column">
                        <wp:posOffset>67945</wp:posOffset>
                      </wp:positionH>
                      <wp:positionV relativeFrom="paragraph">
                        <wp:posOffset>748030</wp:posOffset>
                      </wp:positionV>
                      <wp:extent cx="474345" cy="445770"/>
                      <wp:effectExtent l="38100" t="38100" r="59055" b="49530"/>
                      <wp:wrapNone/>
                      <wp:docPr id="276" name="Ink 276"/>
                      <wp:cNvGraphicFramePr/>
                      <a:graphic xmlns:a="http://schemas.openxmlformats.org/drawingml/2006/main">
                        <a:graphicData uri="http://schemas.microsoft.com/office/word/2010/wordprocessingInk">
                          <w14:contentPart bwMode="auto" r:id="rId509">
                            <w14:nvContentPartPr>
                              <w14:cNvContentPartPr/>
                            </w14:nvContentPartPr>
                            <w14:xfrm>
                              <a:off x="0" y="0"/>
                              <a:ext cx="474345" cy="445770"/>
                            </w14:xfrm>
                          </w14:contentPart>
                        </a:graphicData>
                      </a:graphic>
                    </wp:anchor>
                  </w:drawing>
                </mc:Choice>
                <mc:Fallback>
                  <w:pict>
                    <v:shape w14:anchorId="19BAAE2B" id="Ink 276" o:spid="_x0000_s1026" type="#_x0000_t75" style="position:absolute;margin-left:4.2pt;margin-top:58.25pt;width:39.6pt;height:36.8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">
                      <v:imagedata r:id="rId510" o:title=""/>
                    </v:shape>
                  </w:pict>
                </mc:Fallback>
              </mc:AlternateContent>
            </w:r>
            <w:r w:rsidRPr="00C81E24">
              <w:rPr>
                <w:noProof/>
                <w:sz w:val="18"/>
                <w:szCs w:val="18"/>
                <w:lang w:eastAsia="en-US"/>
              </w:rPr>
              <mc:AlternateContent>
                <mc:Choice Requires="wpi">
                  <w:drawing>
                    <wp:anchor distT="0" distB="0" distL="114300" distR="114300" simplePos="0" relativeHeight="251712512" behindDoc="0" locked="0" layoutInCell="1" allowOverlap="1" wp14:anchorId="16567061" wp14:editId="0D2202BF">
                      <wp:simplePos x="0" y="0"/>
                      <wp:positionH relativeFrom="column">
                        <wp:posOffset>498475</wp:posOffset>
                      </wp:positionH>
                      <wp:positionV relativeFrom="paragraph">
                        <wp:posOffset>781685</wp:posOffset>
                      </wp:positionV>
                      <wp:extent cx="385445" cy="457835"/>
                      <wp:effectExtent l="57150" t="38100" r="52705" b="56515"/>
                      <wp:wrapNone/>
                      <wp:docPr id="277" name="Ink 277"/>
                      <wp:cNvGraphicFramePr/>
                      <a:graphic xmlns:a="http://schemas.openxmlformats.org/drawingml/2006/main">
                        <a:graphicData uri="http://schemas.microsoft.com/office/word/2010/wordprocessingInk">
                          <w14:contentPart bwMode="auto" r:id="rId511">
                            <w14:nvContentPartPr>
                              <w14:cNvContentPartPr/>
                            </w14:nvContentPartPr>
                            <w14:xfrm>
                              <a:off x="0" y="0"/>
                              <a:ext cx="385445" cy="457835"/>
                            </w14:xfrm>
                          </w14:contentPart>
                        </a:graphicData>
                      </a:graphic>
                    </wp:anchor>
                  </w:drawing>
                </mc:Choice>
                <mc:Fallback>
                  <w:pict>
                    <v:shape w14:anchorId="578A8047" id="Ink 277" o:spid="_x0000_s1026" type="#_x0000_t75" style="position:absolute;margin-left:38.1pt;margin-top:61.1pt;width:32.6pt;height:37.6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">
                      <v:imagedata r:id="rId512" o:title=""/>
                    </v:shape>
                  </w:pict>
                </mc:Fallback>
              </mc:AlternateContent>
            </w:r>
            <w:r w:rsidRPr="00C81E24">
              <w:rPr>
                <w:noProof/>
                <w:sz w:val="18"/>
                <w:szCs w:val="18"/>
                <w:lang w:eastAsia="en-US"/>
              </w:rPr>
              <mc:AlternateContent>
                <mc:Choice Requires="wpi">
                  <w:drawing>
                    <wp:anchor distT="0" distB="0" distL="114300" distR="114300" simplePos="0" relativeHeight="251713536" behindDoc="0" locked="0" layoutInCell="1" allowOverlap="1" wp14:anchorId="6CD01421" wp14:editId="05A11F6B">
                      <wp:simplePos x="0" y="0"/>
                      <wp:positionH relativeFrom="column">
                        <wp:posOffset>934720</wp:posOffset>
                      </wp:positionH>
                      <wp:positionV relativeFrom="paragraph">
                        <wp:posOffset>765175</wp:posOffset>
                      </wp:positionV>
                      <wp:extent cx="326390" cy="444500"/>
                      <wp:effectExtent l="38100" t="38100" r="54610" b="50800"/>
                      <wp:wrapNone/>
                      <wp:docPr id="278" name="Ink 278"/>
                      <wp:cNvGraphicFramePr/>
                      <a:graphic xmlns:a="http://schemas.openxmlformats.org/drawingml/2006/main">
                        <a:graphicData uri="http://schemas.microsoft.com/office/word/2010/wordprocessingInk">
                          <w14:contentPart bwMode="auto" r:id="rId513">
                            <w14:nvContentPartPr>
                              <w14:cNvContentPartPr/>
                            </w14:nvContentPartPr>
                            <w14:xfrm>
                              <a:off x="0" y="0"/>
                              <a:ext cx="326390" cy="444500"/>
                            </w14:xfrm>
                          </w14:contentPart>
                        </a:graphicData>
                      </a:graphic>
                    </wp:anchor>
                  </w:drawing>
                </mc:Choice>
                <mc:Fallback>
                  <w:pict>
                    <v:shape w14:anchorId="5469A9BE" id="Ink 278" o:spid="_x0000_s1026" type="#_x0000_t75" style="position:absolute;margin-left:72.45pt;margin-top:59.6pt;width:27.95pt;height:36.8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">
                      <v:imagedata r:id="rId514" o:title=""/>
                    </v:shape>
                  </w:pict>
                </mc:Fallback>
              </mc:AlternateContent>
            </w:r>
            <w:r w:rsidRPr="00C81E24">
              <w:rPr>
                <w:noProof/>
                <w:sz w:val="18"/>
                <w:szCs w:val="18"/>
                <w:lang w:eastAsia="en-US"/>
              </w:rPr>
              <mc:AlternateContent>
                <mc:Choice Requires="wpi">
                  <w:drawing>
                    <wp:anchor distT="0" distB="0" distL="114300" distR="114300" simplePos="0" relativeHeight="251714560" behindDoc="0" locked="0" layoutInCell="1" allowOverlap="1" wp14:anchorId="113EEEDE" wp14:editId="365E6775">
                      <wp:simplePos x="0" y="0"/>
                      <wp:positionH relativeFrom="column">
                        <wp:posOffset>1192848</wp:posOffset>
                      </wp:positionH>
                      <wp:positionV relativeFrom="paragraph">
                        <wp:posOffset>843598</wp:posOffset>
                      </wp:positionV>
                      <wp:extent cx="468360" cy="458640"/>
                      <wp:effectExtent l="38100" t="57150" r="65405" b="55880"/>
                      <wp:wrapNone/>
                      <wp:docPr id="279" name="Ink 279"/>
                      <wp:cNvGraphicFramePr/>
                      <a:graphic xmlns:a="http://schemas.openxmlformats.org/drawingml/2006/main">
                        <a:graphicData uri="http://schemas.microsoft.com/office/word/2010/wordprocessingInk">
                          <w14:contentPart bwMode="auto" r:id="rId515">
                            <w14:nvContentPartPr>
                              <w14:cNvContentPartPr/>
                            </w14:nvContentPartPr>
                            <w14:xfrm>
                              <a:off x="0" y="0"/>
                              <a:ext cx="468360" cy="458640"/>
                            </w14:xfrm>
                          </w14:contentPart>
                        </a:graphicData>
                      </a:graphic>
                    </wp:anchor>
                  </w:drawing>
                </mc:Choice>
                <mc:Fallback>
                  <w:pict>
                    <v:shape w14:anchorId="09670E3D" id="Ink 279" o:spid="_x0000_s1026" type="#_x0000_t75" style="position:absolute;margin-left:92.8pt;margin-top:65.3pt;width:39.25pt;height:38.4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">
                      <v:imagedata r:id="rId307" o:title=""/>
                    </v:shape>
                  </w:pict>
                </mc:Fallback>
              </mc:AlternateContent>
            </w:r>
          </w:p>
        </w:tc>
        <w:tc>
          <w:tcPr>
            <w:tcW w:w="2835" w:type="dxa"/>
          </w:tcPr>
          <w:p w:rsidR="00CE5770" w:rsidRPr="001A01A9" w:rsidRDefault="001B772A" w:rsidP="001A01A9">
            <w:pPr>
              <w:rPr>
                <w:sz w:val="18"/>
                <w:szCs w:val="18"/>
              </w:rPr>
            </w:pPr>
            <w:r>
              <w:rPr>
                <w:noProof/>
                <w:sz w:val="18"/>
                <w:szCs w:val="18"/>
                <w:lang w:eastAsia="en-US"/>
              </w:rPr>
              <mc:AlternateContent>
                <mc:Choice Requires="wpi">
                  <w:drawing>
                    <wp:anchor distT="0" distB="0" distL="114300" distR="114300" simplePos="0" relativeHeight="251781120" behindDoc="0" locked="0" layoutInCell="1" allowOverlap="1" wp14:anchorId="7BC3F688" wp14:editId="27D5C4EE">
                      <wp:simplePos x="0" y="0"/>
                      <wp:positionH relativeFrom="column">
                        <wp:posOffset>1289050</wp:posOffset>
                      </wp:positionH>
                      <wp:positionV relativeFrom="paragraph">
                        <wp:posOffset>281305</wp:posOffset>
                      </wp:positionV>
                      <wp:extent cx="302260" cy="412750"/>
                      <wp:effectExtent l="38100" t="57150" r="40640" b="63500"/>
                      <wp:wrapNone/>
                      <wp:docPr id="344" name="Ink 344"/>
                      <wp:cNvGraphicFramePr/>
                      <a:graphic xmlns:a="http://schemas.openxmlformats.org/drawingml/2006/main">
                        <a:graphicData uri="http://schemas.microsoft.com/office/word/2010/wordprocessingInk">
                          <w14:contentPart bwMode="auto" r:id="rId516">
                            <w14:nvContentPartPr>
                              <w14:cNvContentPartPr/>
                            </w14:nvContentPartPr>
                            <w14:xfrm>
                              <a:off x="0" y="0"/>
                              <a:ext cx="302260" cy="412750"/>
                            </w14:xfrm>
                          </w14:contentPart>
                        </a:graphicData>
                      </a:graphic>
                    </wp:anchor>
                  </w:drawing>
                </mc:Choice>
                <mc:Fallback>
                  <w:pict>
                    <v:shape w14:anchorId="6239FACA" id="Ink 344" o:spid="_x0000_s1026" type="#_x0000_t75" style="position:absolute;margin-left:101.25pt;margin-top:21pt;width:25.2pt;height:34.8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">
                      <v:imagedata r:id="rId517" o:title=""/>
                    </v:shape>
                  </w:pict>
                </mc:Fallback>
              </mc:AlternateContent>
            </w:r>
            <w:r>
              <w:rPr>
                <w:noProof/>
                <w:sz w:val="18"/>
                <w:szCs w:val="18"/>
                <w:lang w:eastAsia="en-US"/>
              </w:rPr>
              <mc:AlternateContent>
                <mc:Choice Requires="wpi">
                  <w:drawing>
                    <wp:anchor distT="0" distB="0" distL="114300" distR="114300" simplePos="0" relativeHeight="251786240" behindDoc="0" locked="0" layoutInCell="1" allowOverlap="1" wp14:anchorId="4D874B7B" wp14:editId="5A677A7C">
                      <wp:simplePos x="0" y="0"/>
                      <wp:positionH relativeFrom="column">
                        <wp:posOffset>1384300</wp:posOffset>
                      </wp:positionH>
                      <wp:positionV relativeFrom="paragraph">
                        <wp:posOffset>563245</wp:posOffset>
                      </wp:positionV>
                      <wp:extent cx="163195" cy="116840"/>
                      <wp:effectExtent l="38100" t="57150" r="46355" b="54610"/>
                      <wp:wrapNone/>
                      <wp:docPr id="349" name="Ink 349"/>
                      <wp:cNvGraphicFramePr/>
                      <a:graphic xmlns:a="http://schemas.openxmlformats.org/drawingml/2006/main">
                        <a:graphicData uri="http://schemas.microsoft.com/office/word/2010/wordprocessingInk">
                          <w14:contentPart bwMode="auto" r:id="rId518">
                            <w14:nvContentPartPr>
                              <w14:cNvContentPartPr/>
                            </w14:nvContentPartPr>
                            <w14:xfrm>
                              <a:off x="0" y="0"/>
                              <a:ext cx="163195" cy="116840"/>
                            </w14:xfrm>
                          </w14:contentPart>
                        </a:graphicData>
                      </a:graphic>
                    </wp:anchor>
                  </w:drawing>
                </mc:Choice>
                <mc:Fallback>
                  <w:pict>
                    <v:shape w14:anchorId="1BB0BC8B" id="Ink 349" o:spid="_x0000_s1026" type="#_x0000_t75" style="position:absolute;margin-left:108.45pt;margin-top:43.3pt;width:14.45pt;height:11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">
                      <v:imagedata r:id="rId519" o:title=""/>
                    </v:shape>
                  </w:pict>
                </mc:Fallback>
              </mc:AlternateContent>
            </w:r>
            <w:r>
              <w:rPr>
                <w:noProof/>
                <w:sz w:val="18"/>
                <w:szCs w:val="18"/>
                <w:lang w:eastAsia="en-US"/>
              </w:rPr>
              <mc:AlternateContent>
                <mc:Choice Requires="wpi">
                  <w:drawing>
                    <wp:anchor distT="0" distB="0" distL="114300" distR="114300" simplePos="0" relativeHeight="251787264" behindDoc="0" locked="0" layoutInCell="1" allowOverlap="1" wp14:anchorId="648D7B7C" wp14:editId="22C72947">
                      <wp:simplePos x="0" y="0"/>
                      <wp:positionH relativeFrom="column">
                        <wp:posOffset>1449070</wp:posOffset>
                      </wp:positionH>
                      <wp:positionV relativeFrom="paragraph">
                        <wp:posOffset>412115</wp:posOffset>
                      </wp:positionV>
                      <wp:extent cx="54610" cy="142875"/>
                      <wp:effectExtent l="38100" t="38100" r="40640" b="47625"/>
                      <wp:wrapNone/>
                      <wp:docPr id="350" name="Ink 350"/>
                      <wp:cNvGraphicFramePr/>
                      <a:graphic xmlns:a="http://schemas.openxmlformats.org/drawingml/2006/main">
                        <a:graphicData uri="http://schemas.microsoft.com/office/word/2010/wordprocessingInk">
                          <w14:contentPart bwMode="auto" r:id="rId520">
                            <w14:nvContentPartPr>
                              <w14:cNvContentPartPr/>
                            </w14:nvContentPartPr>
                            <w14:xfrm>
                              <a:off x="0" y="0"/>
                              <a:ext cx="54610" cy="142875"/>
                            </w14:xfrm>
                          </w14:contentPart>
                        </a:graphicData>
                      </a:graphic>
                    </wp:anchor>
                  </w:drawing>
                </mc:Choice>
                <mc:Fallback>
                  <w:pict>
                    <v:shape w14:anchorId="72101748" id="Ink 350" o:spid="_x0000_s1026" type="#_x0000_t75" style="position:absolute;margin-left:113.75pt;margin-top:31.9pt;width:5.7pt;height:12.4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">
                      <v:imagedata r:id="rId521" o:title=""/>
                    </v:shape>
                  </w:pict>
                </mc:Fallback>
              </mc:AlternateContent>
            </w:r>
            <w:r>
              <w:rPr>
                <w:noProof/>
                <w:sz w:val="18"/>
                <w:szCs w:val="18"/>
                <w:lang w:eastAsia="en-US"/>
              </w:rPr>
              <mc:AlternateContent>
                <mc:Choice Requires="wpi">
                  <w:drawing>
                    <wp:anchor distT="0" distB="0" distL="114300" distR="114300" simplePos="0" relativeHeight="251788288" behindDoc="0" locked="0" layoutInCell="1" allowOverlap="1" wp14:anchorId="309B3C87" wp14:editId="4E6DC78E">
                      <wp:simplePos x="0" y="0"/>
                      <wp:positionH relativeFrom="column">
                        <wp:posOffset>1372235</wp:posOffset>
                      </wp:positionH>
                      <wp:positionV relativeFrom="paragraph">
                        <wp:posOffset>400685</wp:posOffset>
                      </wp:positionV>
                      <wp:extent cx="58420" cy="173990"/>
                      <wp:effectExtent l="38100" t="38100" r="55880" b="54610"/>
                      <wp:wrapNone/>
                      <wp:docPr id="351" name="Ink 351"/>
                      <wp:cNvGraphicFramePr/>
                      <a:graphic xmlns:a="http://schemas.openxmlformats.org/drawingml/2006/main">
                        <a:graphicData uri="http://schemas.microsoft.com/office/word/2010/wordprocessingInk">
                          <w14:contentPart bwMode="auto" r:id="rId522">
                            <w14:nvContentPartPr>
                              <w14:cNvContentPartPr/>
                            </w14:nvContentPartPr>
                            <w14:xfrm>
                              <a:off x="0" y="0"/>
                              <a:ext cx="58420" cy="173990"/>
                            </w14:xfrm>
                          </w14:contentPart>
                        </a:graphicData>
                      </a:graphic>
                    </wp:anchor>
                  </w:drawing>
                </mc:Choice>
                <mc:Fallback>
                  <w:pict>
                    <v:shape w14:anchorId="7A43A3C0" id="Ink 351" o:spid="_x0000_s1026" type="#_x0000_t75" style="position:absolute;margin-left:107pt;margin-top:30.65pt;width:6.2pt;height:15.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">
                      <v:imagedata r:id="rId523" o:title=""/>
                    </v:shape>
                  </w:pict>
                </mc:Fallback>
              </mc:AlternateContent>
            </w:r>
            <w:r>
              <w:rPr>
                <w:noProof/>
                <w:sz w:val="18"/>
                <w:szCs w:val="18"/>
                <w:lang w:eastAsia="en-US"/>
              </w:rPr>
              <mc:AlternateContent>
                <mc:Choice Requires="wpi">
                  <w:drawing>
                    <wp:anchor distT="0" distB="0" distL="114300" distR="114300" simplePos="0" relativeHeight="251795456" behindDoc="0" locked="0" layoutInCell="1" allowOverlap="1" wp14:anchorId="1F56EBD4" wp14:editId="64A1DCA9">
                      <wp:simplePos x="0" y="0"/>
                      <wp:positionH relativeFrom="column">
                        <wp:posOffset>1173797</wp:posOffset>
                      </wp:positionH>
                      <wp:positionV relativeFrom="paragraph">
                        <wp:posOffset>150812</wp:posOffset>
                      </wp:positionV>
                      <wp:extent cx="505440" cy="633240"/>
                      <wp:effectExtent l="38100" t="38100" r="66675" b="52705"/>
                      <wp:wrapNone/>
                      <wp:docPr id="360" name="Ink 360"/>
                      <wp:cNvGraphicFramePr/>
                      <a:graphic xmlns:a="http://schemas.openxmlformats.org/drawingml/2006/main">
                        <a:graphicData uri="http://schemas.microsoft.com/office/word/2010/wordprocessingInk">
                          <w14:contentPart bwMode="auto" r:id="rId524">
                            <w14:nvContentPartPr>
                              <w14:cNvContentPartPr/>
                            </w14:nvContentPartPr>
                            <w14:xfrm>
                              <a:off x="0" y="0"/>
                              <a:ext cx="505440" cy="633240"/>
                            </w14:xfrm>
                          </w14:contentPart>
                        </a:graphicData>
                      </a:graphic>
                    </wp:anchor>
                  </w:drawing>
                </mc:Choice>
                <mc:Fallback>
                  <w:pict>
                    <v:shape w14:anchorId="23EE2A40" id="Ink 360" o:spid="_x0000_s1026" type="#_x0000_t75" style="position:absolute;margin-left:91.25pt;margin-top:10.7pt;width:42.2pt;height:52.1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">
                      <v:imagedata r:id="rId525" o:title=""/>
                    </v:shape>
                  </w:pict>
                </mc:Fallback>
              </mc:AlternateContent>
            </w:r>
            <w:r w:rsidR="00C81E24">
              <w:rPr>
                <w:noProof/>
                <w:sz w:val="18"/>
                <w:szCs w:val="18"/>
                <w:lang w:eastAsia="en-US"/>
              </w:rPr>
              <mc:AlternateContent>
                <mc:Choice Requires="wpi">
                  <w:drawing>
                    <wp:anchor distT="0" distB="0" distL="114300" distR="114300" simplePos="0" relativeHeight="251793408" behindDoc="0" locked="0" layoutInCell="1" allowOverlap="1" wp14:anchorId="33027265" wp14:editId="7FEB5BD0">
                      <wp:simplePos x="0" y="0"/>
                      <wp:positionH relativeFrom="column">
                        <wp:posOffset>-8890</wp:posOffset>
                      </wp:positionH>
                      <wp:positionV relativeFrom="paragraph">
                        <wp:posOffset>184785</wp:posOffset>
                      </wp:positionV>
                      <wp:extent cx="405130" cy="365760"/>
                      <wp:effectExtent l="38100" t="38100" r="52070" b="53340"/>
                      <wp:wrapNone/>
                      <wp:docPr id="356" name="Ink 356"/>
                      <wp:cNvGraphicFramePr/>
                      <a:graphic xmlns:a="http://schemas.openxmlformats.org/drawingml/2006/main">
                        <a:graphicData uri="http://schemas.microsoft.com/office/word/2010/wordprocessingInk">
                          <w14:contentPart bwMode="auto" r:id="rId526">
                            <w14:nvContentPartPr>
                              <w14:cNvContentPartPr/>
                            </w14:nvContentPartPr>
                            <w14:xfrm>
                              <a:off x="0" y="0"/>
                              <a:ext cx="405130" cy="365760"/>
                            </w14:xfrm>
                          </w14:contentPart>
                        </a:graphicData>
                      </a:graphic>
                    </wp:anchor>
                  </w:drawing>
                </mc:Choice>
                <mc:Fallback>
                  <w:pict>
                    <v:shape w14:anchorId="1F00444E" id="Ink 356" o:spid="_x0000_s1026" type="#_x0000_t75" style="position:absolute;margin-left:-1.85pt;margin-top:13.45pt;width:34.2pt;height:31.0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">
                      <v:imagedata r:id="rId527" o:title=""/>
                    </v:shape>
                  </w:pict>
                </mc:Fallback>
              </mc:AlternateContent>
            </w:r>
            <w:r w:rsidR="00C81E24">
              <w:rPr>
                <w:noProof/>
                <w:sz w:val="18"/>
                <w:szCs w:val="18"/>
                <w:lang w:eastAsia="en-US"/>
              </w:rPr>
              <mc:AlternateContent>
                <mc:Choice Requires="wpi">
                  <w:drawing>
                    <wp:anchor distT="0" distB="0" distL="114300" distR="114300" simplePos="0" relativeHeight="251792384" behindDoc="0" locked="0" layoutInCell="1" allowOverlap="1" wp14:anchorId="032E3393" wp14:editId="1E7D4F5E">
                      <wp:simplePos x="0" y="0"/>
                      <wp:positionH relativeFrom="column">
                        <wp:posOffset>149860</wp:posOffset>
                      </wp:positionH>
                      <wp:positionV relativeFrom="paragraph">
                        <wp:posOffset>358140</wp:posOffset>
                      </wp:positionV>
                      <wp:extent cx="55245" cy="93345"/>
                      <wp:effectExtent l="38100" t="38100" r="59055" b="59055"/>
                      <wp:wrapNone/>
                      <wp:docPr id="355" name="Ink 355"/>
                      <wp:cNvGraphicFramePr/>
                      <a:graphic xmlns:a="http://schemas.openxmlformats.org/drawingml/2006/main">
                        <a:graphicData uri="http://schemas.microsoft.com/office/word/2010/wordprocessingInk">
                          <w14:contentPart bwMode="auto" r:id="rId528">
                            <w14:nvContentPartPr>
                              <w14:cNvContentPartPr/>
                            </w14:nvContentPartPr>
                            <w14:xfrm>
                              <a:off x="0" y="0"/>
                              <a:ext cx="55245" cy="93345"/>
                            </w14:xfrm>
                          </w14:contentPart>
                        </a:graphicData>
                      </a:graphic>
                    </wp:anchor>
                  </w:drawing>
                </mc:Choice>
                <mc:Fallback>
                  <w:pict>
                    <v:shape w14:anchorId="4C77A075" id="Ink 355" o:spid="_x0000_s1026" type="#_x0000_t75" style="position:absolute;margin-left:10.85pt;margin-top:27.6pt;width:6.1pt;height:8.8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">
                      <v:imagedata r:id="rId529" o:title=""/>
                    </v:shape>
                  </w:pict>
                </mc:Fallback>
              </mc:AlternateContent>
            </w:r>
            <w:r w:rsidR="00C81E24">
              <w:rPr>
                <w:noProof/>
                <w:sz w:val="18"/>
                <w:szCs w:val="18"/>
                <w:lang w:eastAsia="en-US"/>
              </w:rPr>
              <mc:AlternateContent>
                <mc:Choice Requires="wpi">
                  <w:drawing>
                    <wp:anchor distT="0" distB="0" distL="114300" distR="114300" simplePos="0" relativeHeight="251791360" behindDoc="0" locked="0" layoutInCell="1" allowOverlap="1" wp14:anchorId="485A8F22" wp14:editId="5531EEDB">
                      <wp:simplePos x="0" y="0"/>
                      <wp:positionH relativeFrom="column">
                        <wp:posOffset>198755</wp:posOffset>
                      </wp:positionH>
                      <wp:positionV relativeFrom="paragraph">
                        <wp:posOffset>440690</wp:posOffset>
                      </wp:positionV>
                      <wp:extent cx="5715" cy="1905"/>
                      <wp:effectExtent l="38100" t="38100" r="32385" b="36195"/>
                      <wp:wrapNone/>
                      <wp:docPr id="354" name="Ink 354"/>
                      <wp:cNvGraphicFramePr/>
                      <a:graphic xmlns:a="http://schemas.openxmlformats.org/drawingml/2006/main">
                        <a:graphicData uri="http://schemas.microsoft.com/office/word/2010/wordprocessingInk">
                          <w14:contentPart bwMode="auto" r:id="rId530">
                            <w14:nvContentPartPr>
                              <w14:cNvContentPartPr/>
                            </w14:nvContentPartPr>
                            <w14:xfrm>
                              <a:off x="0" y="0"/>
                              <a:ext cx="5715" cy="1905"/>
                            </w14:xfrm>
                          </w14:contentPart>
                        </a:graphicData>
                      </a:graphic>
                    </wp:anchor>
                  </w:drawing>
                </mc:Choice>
                <mc:Fallback>
                  <w:pict>
                    <v:shape w14:anchorId="79A01878" id="Ink 354" o:spid="_x0000_s1026" type="#_x0000_t75" style="position:absolute;margin-left:15.3pt;margin-top:34.3pt;width:1.05pt;height:.8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">
                      <v:imagedata r:id="rId531" o:title=""/>
                    </v:shape>
                  </w:pict>
                </mc:Fallback>
              </mc:AlternateContent>
            </w:r>
            <w:r w:rsidR="00C81E24">
              <w:rPr>
                <w:noProof/>
                <w:sz w:val="18"/>
                <w:szCs w:val="18"/>
                <w:lang w:eastAsia="en-US"/>
              </w:rPr>
              <mc:AlternateContent>
                <mc:Choice Requires="wpi">
                  <w:drawing>
                    <wp:anchor distT="0" distB="0" distL="114300" distR="114300" simplePos="0" relativeHeight="251790336" behindDoc="0" locked="0" layoutInCell="1" allowOverlap="1" wp14:anchorId="77A529C9" wp14:editId="1641093F">
                      <wp:simplePos x="0" y="0"/>
                      <wp:positionH relativeFrom="column">
                        <wp:posOffset>206375</wp:posOffset>
                      </wp:positionH>
                      <wp:positionV relativeFrom="paragraph">
                        <wp:posOffset>339725</wp:posOffset>
                      </wp:positionV>
                      <wp:extent cx="19050" cy="97790"/>
                      <wp:effectExtent l="38100" t="38100" r="57150" b="54610"/>
                      <wp:wrapNone/>
                      <wp:docPr id="353" name="Ink 353"/>
                      <wp:cNvGraphicFramePr/>
                      <a:graphic xmlns:a="http://schemas.openxmlformats.org/drawingml/2006/main">
                        <a:graphicData uri="http://schemas.microsoft.com/office/word/2010/wordprocessingInk">
                          <w14:contentPart bwMode="auto" r:id="rId532">
                            <w14:nvContentPartPr>
                              <w14:cNvContentPartPr/>
                            </w14:nvContentPartPr>
                            <w14:xfrm>
                              <a:off x="0" y="0"/>
                              <a:ext cx="19050" cy="97790"/>
                            </w14:xfrm>
                          </w14:contentPart>
                        </a:graphicData>
                      </a:graphic>
                    </wp:anchor>
                  </w:drawing>
                </mc:Choice>
                <mc:Fallback>
                  <w:pict>
                    <v:shape w14:anchorId="40A9AFE2" id="Ink 353" o:spid="_x0000_s1026" type="#_x0000_t75" style="position:absolute;margin-left:15.55pt;margin-top:25.8pt;width:3.2pt;height:9.3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">
                      <v:imagedata r:id="rId533" o:title=""/>
                    </v:shape>
                  </w:pict>
                </mc:Fallback>
              </mc:AlternateContent>
            </w:r>
            <w:r w:rsidR="00C81E24">
              <w:rPr>
                <w:noProof/>
                <w:sz w:val="18"/>
                <w:szCs w:val="18"/>
                <w:lang w:eastAsia="en-US"/>
              </w:rPr>
              <mc:AlternateContent>
                <mc:Choice Requires="wpi">
                  <w:drawing>
                    <wp:anchor distT="0" distB="0" distL="114300" distR="114300" simplePos="0" relativeHeight="251789312" behindDoc="0" locked="0" layoutInCell="1" allowOverlap="1" wp14:anchorId="580C67DD" wp14:editId="6EF9690A">
                      <wp:simplePos x="0" y="0"/>
                      <wp:positionH relativeFrom="column">
                        <wp:posOffset>132080</wp:posOffset>
                      </wp:positionH>
                      <wp:positionV relativeFrom="paragraph">
                        <wp:posOffset>448310</wp:posOffset>
                      </wp:positionV>
                      <wp:extent cx="126365" cy="38100"/>
                      <wp:effectExtent l="38100" t="57150" r="45085" b="57150"/>
                      <wp:wrapNone/>
                      <wp:docPr id="352" name="Ink 352"/>
                      <wp:cNvGraphicFramePr/>
                      <a:graphic xmlns:a="http://schemas.openxmlformats.org/drawingml/2006/main">
                        <a:graphicData uri="http://schemas.microsoft.com/office/word/2010/wordprocessingInk">
                          <w14:contentPart bwMode="auto" r:id="rId534">
                            <w14:nvContentPartPr>
                              <w14:cNvContentPartPr/>
                            </w14:nvContentPartPr>
                            <w14:xfrm>
                              <a:off x="0" y="0"/>
                              <a:ext cx="126365" cy="38100"/>
                            </w14:xfrm>
                          </w14:contentPart>
                        </a:graphicData>
                      </a:graphic>
                    </wp:anchor>
                  </w:drawing>
                </mc:Choice>
                <mc:Fallback>
                  <w:pict>
                    <v:shape w14:anchorId="00C08752" id="Ink 352" o:spid="_x0000_s1026" type="#_x0000_t75" style="position:absolute;margin-left:9.8pt;margin-top:34.3pt;width:11.6pt;height: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">
                      <v:imagedata r:id="rId535" o:title=""/>
                    </v:shape>
                  </w:pict>
                </mc:Fallback>
              </mc:AlternateContent>
            </w:r>
            <w:r w:rsidR="00C81E24">
              <w:rPr>
                <w:noProof/>
                <w:sz w:val="18"/>
                <w:szCs w:val="18"/>
                <w:lang w:eastAsia="en-US"/>
              </w:rPr>
              <mc:AlternateContent>
                <mc:Choice Requires="wpi">
                  <w:drawing>
                    <wp:anchor distT="0" distB="0" distL="114300" distR="114300" simplePos="0" relativeHeight="251779072" behindDoc="0" locked="0" layoutInCell="1" allowOverlap="1" wp14:anchorId="713FAA14" wp14:editId="326CAE70">
                      <wp:simplePos x="0" y="0"/>
                      <wp:positionH relativeFrom="column">
                        <wp:posOffset>100013</wp:posOffset>
                      </wp:positionH>
                      <wp:positionV relativeFrom="paragraph">
                        <wp:posOffset>243205</wp:posOffset>
                      </wp:positionV>
                      <wp:extent cx="173160" cy="259200"/>
                      <wp:effectExtent l="38100" t="57150" r="55880" b="64770"/>
                      <wp:wrapNone/>
                      <wp:docPr id="342" name="Ink 342"/>
                      <wp:cNvGraphicFramePr/>
                      <a:graphic xmlns:a="http://schemas.openxmlformats.org/drawingml/2006/main">
                        <a:graphicData uri="http://schemas.microsoft.com/office/word/2010/wordprocessingInk">
                          <w14:contentPart bwMode="auto" r:id="rId536">
                            <w14:nvContentPartPr>
                              <w14:cNvContentPartPr/>
                            </w14:nvContentPartPr>
                            <w14:xfrm>
                              <a:off x="0" y="0"/>
                              <a:ext cx="173160" cy="259200"/>
                            </w14:xfrm>
                          </w14:contentPart>
                        </a:graphicData>
                      </a:graphic>
                    </wp:anchor>
                  </w:drawing>
                </mc:Choice>
                <mc:Fallback>
                  <w:pict>
                    <v:shape w14:anchorId="4B6FEF46" id="Ink 342" o:spid="_x0000_s1026" type="#_x0000_t75" style="position:absolute;margin-left:7.4pt;margin-top:18pt;width:15.35pt;height:22.7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">
                      <v:imagedata r:id="rId537" o:title=""/>
                    </v:shape>
                  </w:pict>
                </mc:Fallback>
              </mc:AlternateContent>
            </w:r>
            <w:r w:rsidR="00C81E24">
              <w:rPr>
                <w:noProof/>
                <w:sz w:val="18"/>
                <w:szCs w:val="18"/>
                <w:lang w:eastAsia="en-US"/>
              </w:rPr>
              <mc:AlternateContent>
                <mc:Choice Requires="wpi">
                  <w:drawing>
                    <wp:anchor distT="0" distB="0" distL="114300" distR="114300" simplePos="0" relativeHeight="251794432" behindDoc="0" locked="0" layoutInCell="1" allowOverlap="1" wp14:anchorId="07E99956" wp14:editId="27AC2A39">
                      <wp:simplePos x="0" y="0"/>
                      <wp:positionH relativeFrom="column">
                        <wp:posOffset>548895</wp:posOffset>
                      </wp:positionH>
                      <wp:positionV relativeFrom="paragraph">
                        <wp:posOffset>164245</wp:posOffset>
                      </wp:positionV>
                      <wp:extent cx="502920" cy="448560"/>
                      <wp:effectExtent l="38100" t="57150" r="49530" b="66040"/>
                      <wp:wrapNone/>
                      <wp:docPr id="357" name="Ink 357"/>
                      <wp:cNvGraphicFramePr/>
                      <a:graphic xmlns:a="http://schemas.openxmlformats.org/drawingml/2006/main">
                        <a:graphicData uri="http://schemas.microsoft.com/office/word/2010/wordprocessingInk">
                          <w14:contentPart bwMode="auto" r:id="rId538">
                            <w14:nvContentPartPr>
                              <w14:cNvContentPartPr/>
                            </w14:nvContentPartPr>
                            <w14:xfrm>
                              <a:off x="0" y="0"/>
                              <a:ext cx="502920" cy="448560"/>
                            </w14:xfrm>
                          </w14:contentPart>
                        </a:graphicData>
                      </a:graphic>
                    </wp:anchor>
                  </w:drawing>
                </mc:Choice>
                <mc:Fallback>
                  <w:pict>
                    <v:shape w14:anchorId="214CC12E" id="Ink 357" o:spid="_x0000_s1026" type="#_x0000_t75" style="position:absolute;margin-left:42.15pt;margin-top:11.8pt;width:41.8pt;height:37.6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">
                      <v:imagedata r:id="rId539" o:title=""/>
                    </v:shape>
                  </w:pict>
                </mc:Fallback>
              </mc:AlternateContent>
            </w:r>
            <w:r w:rsidR="00C81E24">
              <w:rPr>
                <w:noProof/>
                <w:sz w:val="18"/>
                <w:szCs w:val="18"/>
                <w:lang w:eastAsia="en-US"/>
              </w:rPr>
              <mc:AlternateContent>
                <mc:Choice Requires="wpi">
                  <w:drawing>
                    <wp:anchor distT="0" distB="0" distL="114300" distR="114300" simplePos="0" relativeHeight="251785216" behindDoc="0" locked="0" layoutInCell="1" allowOverlap="1" wp14:anchorId="0975E6E1" wp14:editId="0B26F6F8">
                      <wp:simplePos x="0" y="0"/>
                      <wp:positionH relativeFrom="column">
                        <wp:posOffset>820335</wp:posOffset>
                      </wp:positionH>
                      <wp:positionV relativeFrom="paragraph">
                        <wp:posOffset>359365</wp:posOffset>
                      </wp:positionV>
                      <wp:extent cx="14760" cy="46440"/>
                      <wp:effectExtent l="38100" t="57150" r="42545" b="48895"/>
                      <wp:wrapNone/>
                      <wp:docPr id="348" name="Ink 348"/>
                      <wp:cNvGraphicFramePr/>
                      <a:graphic xmlns:a="http://schemas.openxmlformats.org/drawingml/2006/main">
                        <a:graphicData uri="http://schemas.microsoft.com/office/word/2010/wordprocessingInk">
                          <w14:contentPart bwMode="auto" r:id="rId540">
                            <w14:nvContentPartPr>
                              <w14:cNvContentPartPr/>
                            </w14:nvContentPartPr>
                            <w14:xfrm>
                              <a:off x="0" y="0"/>
                              <a:ext cx="14760" cy="46440"/>
                            </w14:xfrm>
                          </w14:contentPart>
                        </a:graphicData>
                      </a:graphic>
                    </wp:anchor>
                  </w:drawing>
                </mc:Choice>
                <mc:Fallback>
                  <w:pict>
                    <v:shape w14:anchorId="54970D23" id="Ink 348" o:spid="_x0000_s1026" type="#_x0000_t75" style="position:absolute;margin-left:64.1pt;margin-top:27.5pt;width:2.45pt;height: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">
                      <v:imagedata r:id="rId541" o:title=""/>
                    </v:shape>
                  </w:pict>
                </mc:Fallback>
              </mc:AlternateContent>
            </w:r>
            <w:r w:rsidR="00C81E24">
              <w:rPr>
                <w:noProof/>
                <w:sz w:val="18"/>
                <w:szCs w:val="18"/>
                <w:lang w:eastAsia="en-US"/>
              </w:rPr>
              <mc:AlternateContent>
                <mc:Choice Requires="wpi">
                  <w:drawing>
                    <wp:anchor distT="0" distB="0" distL="114300" distR="114300" simplePos="0" relativeHeight="251784192" behindDoc="0" locked="0" layoutInCell="1" allowOverlap="1" wp14:anchorId="70DD4888" wp14:editId="74346B56">
                      <wp:simplePos x="0" y="0"/>
                      <wp:positionH relativeFrom="column">
                        <wp:posOffset>728175</wp:posOffset>
                      </wp:positionH>
                      <wp:positionV relativeFrom="paragraph">
                        <wp:posOffset>350005</wp:posOffset>
                      </wp:positionV>
                      <wp:extent cx="50760" cy="144000"/>
                      <wp:effectExtent l="57150" t="38100" r="45085" b="46990"/>
                      <wp:wrapNone/>
                      <wp:docPr id="347" name="Ink 347"/>
                      <wp:cNvGraphicFramePr/>
                      <a:graphic xmlns:a="http://schemas.openxmlformats.org/drawingml/2006/main">
                        <a:graphicData uri="http://schemas.microsoft.com/office/word/2010/wordprocessingInk">
                          <w14:contentPart bwMode="auto" r:id="rId542">
                            <w14:nvContentPartPr>
                              <w14:cNvContentPartPr/>
                            </w14:nvContentPartPr>
                            <w14:xfrm>
                              <a:off x="0" y="0"/>
                              <a:ext cx="50760" cy="144000"/>
                            </w14:xfrm>
                          </w14:contentPart>
                        </a:graphicData>
                      </a:graphic>
                    </wp:anchor>
                  </w:drawing>
                </mc:Choice>
                <mc:Fallback>
                  <w:pict>
                    <v:shape w14:anchorId="1EE1A2C0" id="Ink 347" o:spid="_x0000_s1026" type="#_x0000_t75" style="position:absolute;margin-left:56.35pt;margin-top:27.05pt;width:5.75pt;height:12.6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">
                      <v:imagedata r:id="rId543" o:title=""/>
                    </v:shape>
                  </w:pict>
                </mc:Fallback>
              </mc:AlternateContent>
            </w:r>
            <w:r w:rsidR="00C81E24">
              <w:rPr>
                <w:noProof/>
                <w:sz w:val="18"/>
                <w:szCs w:val="18"/>
                <w:lang w:eastAsia="en-US"/>
              </w:rPr>
              <mc:AlternateContent>
                <mc:Choice Requires="wpi">
                  <w:drawing>
                    <wp:anchor distT="0" distB="0" distL="114300" distR="114300" simplePos="0" relativeHeight="251783168" behindDoc="0" locked="0" layoutInCell="1" allowOverlap="1" wp14:anchorId="1A06ABAB" wp14:editId="0CF4887B">
                      <wp:simplePos x="0" y="0"/>
                      <wp:positionH relativeFrom="column">
                        <wp:posOffset>815655</wp:posOffset>
                      </wp:positionH>
                      <wp:positionV relativeFrom="paragraph">
                        <wp:posOffset>397165</wp:posOffset>
                      </wp:positionV>
                      <wp:extent cx="48600" cy="98280"/>
                      <wp:effectExtent l="38100" t="38100" r="46990" b="35560"/>
                      <wp:wrapNone/>
                      <wp:docPr id="346" name="Ink 346"/>
                      <wp:cNvGraphicFramePr/>
                      <a:graphic xmlns:a="http://schemas.openxmlformats.org/drawingml/2006/main">
                        <a:graphicData uri="http://schemas.microsoft.com/office/word/2010/wordprocessingInk">
                          <w14:contentPart bwMode="auto" r:id="rId544">
                            <w14:nvContentPartPr>
                              <w14:cNvContentPartPr/>
                            </w14:nvContentPartPr>
                            <w14:xfrm>
                              <a:off x="0" y="0"/>
                              <a:ext cx="48600" cy="98280"/>
                            </w14:xfrm>
                          </w14:contentPart>
                        </a:graphicData>
                      </a:graphic>
                    </wp:anchor>
                  </w:drawing>
                </mc:Choice>
                <mc:Fallback>
                  <w:pict>
                    <v:shape w14:anchorId="75266D0A" id="Ink 346" o:spid="_x0000_s1026" type="#_x0000_t75" style="position:absolute;margin-left:63.75pt;margin-top:30.75pt;width:5.2pt;height:8.7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">
                      <v:imagedata r:id="rId545" o:title=""/>
                    </v:shape>
                  </w:pict>
                </mc:Fallback>
              </mc:AlternateContent>
            </w:r>
            <w:r w:rsidR="00C81E24">
              <w:rPr>
                <w:noProof/>
                <w:sz w:val="18"/>
                <w:szCs w:val="18"/>
                <w:lang w:eastAsia="en-US"/>
              </w:rPr>
              <mc:AlternateContent>
                <mc:Choice Requires="wpi">
                  <w:drawing>
                    <wp:anchor distT="0" distB="0" distL="114300" distR="114300" simplePos="0" relativeHeight="251782144" behindDoc="0" locked="0" layoutInCell="1" allowOverlap="1" wp14:anchorId="1C24837E" wp14:editId="3FD54414">
                      <wp:simplePos x="0" y="0"/>
                      <wp:positionH relativeFrom="column">
                        <wp:posOffset>730335</wp:posOffset>
                      </wp:positionH>
                      <wp:positionV relativeFrom="paragraph">
                        <wp:posOffset>487165</wp:posOffset>
                      </wp:positionV>
                      <wp:extent cx="110880" cy="51840"/>
                      <wp:effectExtent l="38100" t="38100" r="41910" b="62865"/>
                      <wp:wrapNone/>
                      <wp:docPr id="345" name="Ink 345"/>
                      <wp:cNvGraphicFramePr/>
                      <a:graphic xmlns:a="http://schemas.openxmlformats.org/drawingml/2006/main">
                        <a:graphicData uri="http://schemas.microsoft.com/office/word/2010/wordprocessingInk">
                          <w14:contentPart bwMode="auto" r:id="rId546">
                            <w14:nvContentPartPr>
                              <w14:cNvContentPartPr/>
                            </w14:nvContentPartPr>
                            <w14:xfrm>
                              <a:off x="0" y="0"/>
                              <a:ext cx="110880" cy="51840"/>
                            </w14:xfrm>
                          </w14:contentPart>
                        </a:graphicData>
                      </a:graphic>
                    </wp:anchor>
                  </w:drawing>
                </mc:Choice>
                <mc:Fallback>
                  <w:pict>
                    <v:shape w14:anchorId="788769C2" id="Ink 345" o:spid="_x0000_s1026" type="#_x0000_t75" style="position:absolute;margin-left:57.05pt;margin-top:37.2pt;width:10.35pt;height:6.2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">
                      <v:imagedata r:id="rId547" o:title=""/>
                    </v:shape>
                  </w:pict>
                </mc:Fallback>
              </mc:AlternateContent>
            </w:r>
            <w:r w:rsidR="00C81E24">
              <w:rPr>
                <w:noProof/>
                <w:sz w:val="18"/>
                <w:szCs w:val="18"/>
                <w:lang w:eastAsia="en-US"/>
              </w:rPr>
              <mc:AlternateContent>
                <mc:Choice Requires="wpi">
                  <w:drawing>
                    <wp:anchor distT="0" distB="0" distL="114300" distR="114300" simplePos="0" relativeHeight="251780096" behindDoc="0" locked="0" layoutInCell="1" allowOverlap="1" wp14:anchorId="3FC5162B" wp14:editId="06F03861">
                      <wp:simplePos x="0" y="0"/>
                      <wp:positionH relativeFrom="column">
                        <wp:posOffset>670575</wp:posOffset>
                      </wp:positionH>
                      <wp:positionV relativeFrom="paragraph">
                        <wp:posOffset>260005</wp:posOffset>
                      </wp:positionV>
                      <wp:extent cx="257760" cy="285840"/>
                      <wp:effectExtent l="57150" t="38100" r="0" b="57150"/>
                      <wp:wrapNone/>
                      <wp:docPr id="343" name="Ink 343"/>
                      <wp:cNvGraphicFramePr/>
                      <a:graphic xmlns:a="http://schemas.openxmlformats.org/drawingml/2006/main">
                        <a:graphicData uri="http://schemas.microsoft.com/office/word/2010/wordprocessingInk">
                          <w14:contentPart bwMode="auto" r:id="rId548">
                            <w14:nvContentPartPr>
                              <w14:cNvContentPartPr/>
                            </w14:nvContentPartPr>
                            <w14:xfrm>
                              <a:off x="0" y="0"/>
                              <a:ext cx="257760" cy="285840"/>
                            </w14:xfrm>
                          </w14:contentPart>
                        </a:graphicData>
                      </a:graphic>
                    </wp:anchor>
                  </w:drawing>
                </mc:Choice>
                <mc:Fallback>
                  <w:pict>
                    <v:shape w14:anchorId="1CFFE3CE" id="Ink 343" o:spid="_x0000_s1026" type="#_x0000_t75" style="position:absolute;margin-left:51.65pt;margin-top:19.3pt;width:22.7pt;height:24.8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">
                      <v:imagedata r:id="rId549" o:title=""/>
                    </v:shape>
                  </w:pict>
                </mc:Fallback>
              </mc:AlternateContent>
            </w:r>
          </w:p>
        </w:tc>
      </w:tr>
      <w:tr w:rsidR="00CE5770" w:rsidRPr="001A01A9" w:rsidTr="00103A64">
        <w:trPr>
          <w:trHeight w:val="923"/>
        </w:trPr>
        <w:tc>
          <w:tcPr>
            <w:tcW w:w="2835" w:type="dxa"/>
          </w:tcPr>
          <w:p w:rsidR="00CE5770" w:rsidRPr="001A01A9" w:rsidRDefault="00CE5770" w:rsidP="001A01A9">
            <w:pPr>
              <w:rPr>
                <w:sz w:val="18"/>
                <w:szCs w:val="18"/>
              </w:rPr>
            </w:pPr>
            <w:r>
              <w:rPr>
                <w:sz w:val="18"/>
                <w:szCs w:val="18"/>
              </w:rPr>
              <w:t>At some point the player may have to defend against another player.</w:t>
            </w:r>
          </w:p>
        </w:tc>
        <w:tc>
          <w:tcPr>
            <w:tcW w:w="2835" w:type="dxa"/>
          </w:tcPr>
          <w:p w:rsidR="00CE5770" w:rsidRPr="001A01A9" w:rsidRDefault="00CE5770" w:rsidP="001A01A9">
            <w:pPr>
              <w:rPr>
                <w:sz w:val="18"/>
                <w:szCs w:val="18"/>
              </w:rPr>
            </w:pPr>
            <w:r>
              <w:rPr>
                <w:sz w:val="18"/>
                <w:szCs w:val="18"/>
              </w:rPr>
              <w:t>I</w:t>
            </w:r>
            <w:r w:rsidRPr="003E1AEF">
              <w:rPr>
                <w:sz w:val="18"/>
                <w:szCs w:val="18"/>
              </w:rPr>
              <w:t xml:space="preserve">f the map supports it, </w:t>
            </w:r>
            <w:r>
              <w:rPr>
                <w:sz w:val="18"/>
                <w:szCs w:val="18"/>
              </w:rPr>
              <w:t xml:space="preserve">once the player builds up enough economy they may choose to build </w:t>
            </w:r>
            <w:r w:rsidRPr="003E1AEF">
              <w:rPr>
                <w:sz w:val="18"/>
                <w:szCs w:val="18"/>
              </w:rPr>
              <w:t>more Factories on Factory Build Points.</w:t>
            </w:r>
          </w:p>
        </w:tc>
      </w:tr>
    </w:tbl>
    <w:p w:rsidR="002C632C" w:rsidRDefault="002C632C" w:rsidP="002C632C"/>
    <w:p w:rsidR="00336AFB" w:rsidRDefault="00336AFB" w:rsidP="002C632C"/>
    <w:p w:rsidR="00336AFB" w:rsidRDefault="00336AFB" w:rsidP="00336AFB">
      <w:pPr>
        <w:pStyle w:val="Heading1"/>
      </w:pPr>
      <w:r>
        <w:lastRenderedPageBreak/>
        <w:t xml:space="preserve">Responsible Technical Decisions </w:t>
      </w:r>
    </w:p>
    <w:tbl>
      <w:tblPr>
        <w:tblStyle w:val="TableGrid"/>
        <w:tblW w:w="0" w:type="auto"/>
        <w:tblLook w:val="04A0" w:firstRow="1" w:lastRow="0" w:firstColumn="1" w:lastColumn="0" w:noHBand="0" w:noVBand="1"/>
      </w:tblPr>
      <w:tblGrid>
        <w:gridCol w:w="3116"/>
        <w:gridCol w:w="3117"/>
        <w:gridCol w:w="3117"/>
      </w:tblGrid>
      <w:tr w:rsidR="00336AFB" w:rsidTr="00336AFB">
        <w:tc>
          <w:tcPr>
            <w:tcW w:w="3116" w:type="dxa"/>
          </w:tcPr>
          <w:p w:rsidR="00336AFB" w:rsidRDefault="00336AFB" w:rsidP="002C632C">
            <w:r>
              <w:t>Frameworks Technology</w:t>
            </w:r>
          </w:p>
        </w:tc>
        <w:tc>
          <w:tcPr>
            <w:tcW w:w="3117" w:type="dxa"/>
          </w:tcPr>
          <w:p w:rsidR="00336AFB" w:rsidRDefault="00336AFB" w:rsidP="002C632C">
            <w:r>
              <w:t>Pros</w:t>
            </w:r>
          </w:p>
        </w:tc>
        <w:tc>
          <w:tcPr>
            <w:tcW w:w="3117" w:type="dxa"/>
          </w:tcPr>
          <w:p w:rsidR="00336AFB" w:rsidRDefault="00336AFB" w:rsidP="002C632C">
            <w:r>
              <w:t>Cons</w:t>
            </w:r>
          </w:p>
        </w:tc>
      </w:tr>
      <w:tr w:rsidR="00336AFB" w:rsidTr="00336AFB">
        <w:tc>
          <w:tcPr>
            <w:tcW w:w="3116" w:type="dxa"/>
          </w:tcPr>
          <w:p w:rsidR="00336AFB" w:rsidRDefault="00D37956" w:rsidP="00D37956">
            <w:r>
              <w:t>Mono</w:t>
            </w:r>
            <w:r w:rsidR="00336AFB">
              <w:t>Game</w:t>
            </w:r>
          </w:p>
        </w:tc>
        <w:tc>
          <w:tcPr>
            <w:tcW w:w="3117" w:type="dxa"/>
          </w:tcPr>
          <w:p w:rsidR="00336AFB" w:rsidRDefault="00336AFB" w:rsidP="002C632C">
            <w:r>
              <w:t>Cross Platform</w:t>
            </w:r>
          </w:p>
          <w:p w:rsidR="00D37956" w:rsidRDefault="00D37956" w:rsidP="002C632C">
            <w:r>
              <w:t xml:space="preserve">Finer control over the </w:t>
            </w:r>
          </w:p>
        </w:tc>
        <w:tc>
          <w:tcPr>
            <w:tcW w:w="3117" w:type="dxa"/>
          </w:tcPr>
          <w:p w:rsidR="00D37956" w:rsidRDefault="00750435" w:rsidP="00750435">
            <w:r>
              <w:t>Would have to m</w:t>
            </w:r>
            <w:r w:rsidR="00336AFB">
              <w:t xml:space="preserve">ake my own engine/tools or find </w:t>
            </w:r>
            <w:r>
              <w:t>some</w:t>
            </w:r>
          </w:p>
          <w:p w:rsidR="00D37956" w:rsidRDefault="00D37956" w:rsidP="00750435"/>
          <w:p w:rsidR="00D37956" w:rsidRDefault="00D37956" w:rsidP="00750435">
            <w:r>
              <w:t>Asset Pipeline will change as project goes on due to recent development focus</w:t>
            </w:r>
          </w:p>
        </w:tc>
      </w:tr>
      <w:tr w:rsidR="00336AFB" w:rsidTr="00336AFB">
        <w:tc>
          <w:tcPr>
            <w:tcW w:w="3116" w:type="dxa"/>
          </w:tcPr>
          <w:p w:rsidR="00336AFB" w:rsidRDefault="00336AFB" w:rsidP="002C632C">
            <w:r>
              <w:t>Unity</w:t>
            </w:r>
          </w:p>
        </w:tc>
        <w:tc>
          <w:tcPr>
            <w:tcW w:w="3117" w:type="dxa"/>
          </w:tcPr>
          <w:p w:rsidR="00336AFB" w:rsidRDefault="00336AFB" w:rsidP="002C632C">
            <w:r>
              <w:t>Cross Platform</w:t>
            </w:r>
          </w:p>
        </w:tc>
        <w:tc>
          <w:tcPr>
            <w:tcW w:w="3117" w:type="dxa"/>
          </w:tcPr>
          <w:p w:rsidR="00336AFB" w:rsidRDefault="00D37956" w:rsidP="002C632C">
            <w:r>
              <w:t>Less control over the game operation</w:t>
            </w:r>
          </w:p>
        </w:tc>
      </w:tr>
      <w:tr w:rsidR="00336AFB" w:rsidTr="00336AFB">
        <w:tc>
          <w:tcPr>
            <w:tcW w:w="3116" w:type="dxa"/>
          </w:tcPr>
          <w:p w:rsidR="00336AFB" w:rsidRDefault="00336AFB" w:rsidP="002C632C">
            <w:r>
              <w:t>Unreal</w:t>
            </w:r>
          </w:p>
        </w:tc>
        <w:tc>
          <w:tcPr>
            <w:tcW w:w="3117" w:type="dxa"/>
          </w:tcPr>
          <w:p w:rsidR="00336AFB" w:rsidRDefault="00336AFB" w:rsidP="002C632C">
            <w:r>
              <w:t>Mostly Cross Platform</w:t>
            </w:r>
          </w:p>
        </w:tc>
        <w:tc>
          <w:tcPr>
            <w:tcW w:w="3117" w:type="dxa"/>
          </w:tcPr>
          <w:p w:rsidR="00336AFB" w:rsidRDefault="00336AFB" w:rsidP="002C632C">
            <w:r>
              <w:t>Doesn’t support Windows Phone (yet)</w:t>
            </w:r>
          </w:p>
        </w:tc>
      </w:tr>
    </w:tbl>
    <w:p w:rsidR="002C632C" w:rsidRDefault="002C632C" w:rsidP="002C632C"/>
    <w:p w:rsidR="00D37956" w:rsidRDefault="00D37956" w:rsidP="00D37956">
      <w:pPr>
        <w:pStyle w:val="Heading2"/>
      </w:pPr>
      <w:r>
        <w:t>Technologies</w:t>
      </w:r>
    </w:p>
    <w:p w:rsidR="00D37956" w:rsidRDefault="00D37956" w:rsidP="00D37956">
      <w:pPr>
        <w:pStyle w:val="Heading3"/>
      </w:pPr>
      <w:r>
        <w:t>MonoGame</w:t>
      </w:r>
    </w:p>
    <w:p w:rsidR="00D37956" w:rsidRDefault="00D37956" w:rsidP="00D37956">
      <w:r>
        <w:t>Because I need the game to be fully cross platform, I have chosen to go with MonoGame. While I could have gone with Unity, I feel like the tradeoff of being forced to build all my tools will better reflect my skills as a programmer</w:t>
      </w:r>
    </w:p>
    <w:p w:rsidR="00D37956" w:rsidRDefault="00D37956" w:rsidP="00D37956">
      <w:pPr>
        <w:pStyle w:val="Heading3"/>
      </w:pPr>
      <w:r>
        <w:t>Json.net</w:t>
      </w:r>
    </w:p>
    <w:p w:rsidR="00D37956" w:rsidRPr="00D37956" w:rsidRDefault="00D37956" w:rsidP="00D37956">
      <w:r>
        <w:t xml:space="preserve">I have gone with JSON.net as my serialization platform due to its ease of use, cross platform </w:t>
      </w:r>
      <w:r w:rsidR="008F4329">
        <w:t xml:space="preserve">compatibility </w:t>
      </w:r>
      <w:r>
        <w:t>and overall speed which is greater than other alternatives</w:t>
      </w:r>
    </w:p>
    <w:p w:rsidR="00C64884" w:rsidRDefault="008F4329" w:rsidP="008F4329">
      <w:pPr>
        <w:pStyle w:val="Heading3"/>
      </w:pPr>
      <w:r>
        <w:t>Killerrin Studios Toolkit</w:t>
      </w:r>
    </w:p>
    <w:p w:rsidR="008F4329" w:rsidRDefault="008F4329" w:rsidP="008F4329">
      <w:r>
        <w:t>I am utilizing my own Toolkit I wrote a while ago and continue to maintain which acts as a wrapper around Platform Specific APIs and provides additional capabilities which is gained through helper methods. This Toolkit provides Platform and Form-factor recognition and holds the logic for my Networking code</w:t>
      </w:r>
    </w:p>
    <w:p w:rsidR="009F3CF5" w:rsidRDefault="009F3CF5" w:rsidP="009F3CF5">
      <w:pPr>
        <w:pStyle w:val="Heading3"/>
      </w:pPr>
      <w:r>
        <w:t>Anarian Game Engine</w:t>
      </w:r>
    </w:p>
    <w:p w:rsidR="00103A64" w:rsidRPr="00103A64" w:rsidRDefault="00A331C9" w:rsidP="00103A64">
      <w:r>
        <w:t>A toolset I started development on side-by-side with my capstone. It provides a thin engine layer and  many tools which can be used to speed up development</w:t>
      </w:r>
    </w:p>
    <w:p w:rsidR="00B42B3F" w:rsidRDefault="00B42B3F" w:rsidP="00B42B3F">
      <w:pPr>
        <w:pStyle w:val="Heading1"/>
      </w:pPr>
    </w:p>
    <w:p w:rsidR="00DA299A" w:rsidRDefault="00C97F6D" w:rsidP="00DA299A">
      <w:pPr>
        <w:pStyle w:val="Heading1"/>
      </w:pPr>
      <w:r>
        <w:t>User S</w:t>
      </w:r>
      <w:r w:rsidR="00DA299A">
        <w:t>tories</w:t>
      </w:r>
    </w:p>
    <w:p w:rsidR="00DA299A" w:rsidRPr="00AA6CA0" w:rsidRDefault="00DA299A" w:rsidP="00DA299A">
      <w:pPr>
        <w:pStyle w:val="Heading2"/>
      </w:pPr>
      <w:r w:rsidRPr="00AA6CA0">
        <w:t>I want to play with friends</w:t>
      </w:r>
    </w:p>
    <w:p w:rsidR="00DA299A" w:rsidRDefault="00DA299A" w:rsidP="00DA299A">
      <w:r w:rsidRPr="00AA6CA0">
        <w:t>As a user I want to be able to connect to my friends' devices and play with them</w:t>
      </w:r>
    </w:p>
    <w:p w:rsidR="00DA299A" w:rsidRPr="00AA6CA0" w:rsidRDefault="00DA299A" w:rsidP="00DA299A"/>
    <w:p w:rsidR="00DA299A" w:rsidRDefault="00DA299A" w:rsidP="00DA299A">
      <w:pPr>
        <w:pStyle w:val="Heading2"/>
      </w:pPr>
      <w:r>
        <w:t>I want a wide variety of ways to play</w:t>
      </w:r>
    </w:p>
    <w:p w:rsidR="00DA299A" w:rsidRDefault="00DA299A" w:rsidP="00DA299A">
      <w:r>
        <w:t>As a user I want to be able to play different game modes such as FFA, Team Based or something as simple as Defend the Base</w:t>
      </w:r>
    </w:p>
    <w:p w:rsidR="00DA299A" w:rsidRDefault="00DA299A" w:rsidP="00DA299A"/>
    <w:p w:rsidR="00DA299A" w:rsidRDefault="00DA299A" w:rsidP="00DA299A">
      <w:pPr>
        <w:pStyle w:val="Heading2"/>
      </w:pPr>
      <w:r>
        <w:lastRenderedPageBreak/>
        <w:t>I want to choose from multiple civilizations to play as</w:t>
      </w:r>
    </w:p>
    <w:p w:rsidR="00DA299A" w:rsidRPr="0040579B" w:rsidRDefault="00DA299A" w:rsidP="00DA299A">
      <w:r>
        <w:t>As a user I want to be able to choose from multiple civilizations to play as.</w:t>
      </w:r>
    </w:p>
    <w:p w:rsidR="00DA299A" w:rsidRPr="00AA6CA0" w:rsidRDefault="00DA299A" w:rsidP="00DA299A">
      <w:pPr>
        <w:rPr>
          <w:rFonts w:asciiTheme="majorHAnsi" w:hAnsiTheme="majorHAnsi"/>
        </w:rPr>
      </w:pPr>
    </w:p>
    <w:p w:rsidR="00DA299A" w:rsidRPr="00AA6CA0" w:rsidRDefault="00DA299A" w:rsidP="00DA299A">
      <w:pPr>
        <w:pStyle w:val="Heading2"/>
      </w:pPr>
      <w:r w:rsidRPr="00AA6CA0">
        <w:t>I want a story behind the gameplay</w:t>
      </w:r>
    </w:p>
    <w:p w:rsidR="00DA299A" w:rsidRDefault="00DA299A" w:rsidP="00DA299A">
      <w:r w:rsidRPr="00AA6CA0">
        <w:t xml:space="preserve">As a </w:t>
      </w:r>
      <w:r>
        <w:t>u</w:t>
      </w:r>
      <w:r w:rsidRPr="00AA6CA0">
        <w:t>ser I want a defined story behind why we are fighting each other and how things came to be</w:t>
      </w:r>
    </w:p>
    <w:p w:rsidR="00DA299A" w:rsidRDefault="00DA299A" w:rsidP="00DA299A">
      <w:pPr>
        <w:rPr>
          <w:rFonts w:asciiTheme="majorHAnsi" w:hAnsiTheme="majorHAnsi"/>
        </w:rPr>
      </w:pPr>
    </w:p>
    <w:p w:rsidR="00DA299A" w:rsidRPr="00AA6CA0" w:rsidRDefault="00DA299A" w:rsidP="00DA299A">
      <w:pPr>
        <w:pStyle w:val="Heading2"/>
      </w:pPr>
      <w:r w:rsidRPr="00AA6CA0">
        <w:t>I want to build a large military</w:t>
      </w:r>
    </w:p>
    <w:p w:rsidR="00DA299A" w:rsidRPr="00AA6CA0" w:rsidRDefault="00DA299A" w:rsidP="00DA299A">
      <w:r w:rsidRPr="00AA6CA0">
        <w:t>As a user I want to be able to build a lot of units to take on my opponent with</w:t>
      </w:r>
    </w:p>
    <w:p w:rsidR="00DA299A" w:rsidRPr="00AA6CA0" w:rsidRDefault="00DA299A" w:rsidP="00DA299A">
      <w:pPr>
        <w:rPr>
          <w:rFonts w:asciiTheme="majorHAnsi" w:hAnsiTheme="majorHAnsi"/>
        </w:rPr>
      </w:pPr>
    </w:p>
    <w:p w:rsidR="00DA299A" w:rsidRDefault="00DA299A" w:rsidP="00DA299A">
      <w:pPr>
        <w:pStyle w:val="Heading2"/>
      </w:pPr>
      <w:r>
        <w:t>I want to be able to research</w:t>
      </w:r>
    </w:p>
    <w:p w:rsidR="00DA299A" w:rsidRDefault="00DA299A" w:rsidP="00DA299A">
      <w:r>
        <w:t>As a user I want to be able to make my guys stronger through research.</w:t>
      </w:r>
    </w:p>
    <w:p w:rsidR="00DA299A" w:rsidRDefault="00DA299A" w:rsidP="00DA299A"/>
    <w:p w:rsidR="00DA299A" w:rsidRDefault="00DA299A" w:rsidP="00DA299A">
      <w:pPr>
        <w:pStyle w:val="Heading2"/>
      </w:pPr>
      <w:r>
        <w:t>I want to be able to chat with my team and enemy</w:t>
      </w:r>
    </w:p>
    <w:p w:rsidR="00DA299A" w:rsidRDefault="00DA299A" w:rsidP="00DA299A">
      <w:r>
        <w:t>As a user I want to be able to type into a chat to communicate with my team and enemy</w:t>
      </w:r>
    </w:p>
    <w:p w:rsidR="00DA299A" w:rsidRDefault="00DA299A" w:rsidP="00DA299A"/>
    <w:p w:rsidR="00DA299A" w:rsidRDefault="00DA299A" w:rsidP="00DA299A">
      <w:pPr>
        <w:pStyle w:val="Heading2"/>
      </w:pPr>
      <w:r>
        <w:t>I want a wide variety of settings</w:t>
      </w:r>
    </w:p>
    <w:p w:rsidR="00DA299A" w:rsidRPr="00913BEF" w:rsidRDefault="00DA299A" w:rsidP="00DA299A">
      <w:r>
        <w:t>As a user I want to be able to customize my game experience through a wide variety of in-game settings</w:t>
      </w:r>
    </w:p>
    <w:p w:rsidR="00DA299A" w:rsidRPr="007571AB" w:rsidRDefault="00DA299A" w:rsidP="00DA299A"/>
    <w:sectPr w:rsidR="00DA299A" w:rsidRPr="007571AB" w:rsidSect="000D030B">
      <w:headerReference w:type="default" r:id="rId550"/>
      <w:footerReference w:type="default" r:id="rId551"/>
      <w:pgSz w:w="12240" w:h="15840"/>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3A64" w:rsidRDefault="00103A64" w:rsidP="009D1097">
      <w:pPr>
        <w:spacing w:after="0" w:line="240" w:lineRule="auto"/>
      </w:pPr>
      <w:r>
        <w:separator/>
      </w:r>
    </w:p>
  </w:endnote>
  <w:endnote w:type="continuationSeparator" w:id="0">
    <w:p w:rsidR="00103A64" w:rsidRDefault="00103A64" w:rsidP="009D1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STXinwe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1720565"/>
      <w:docPartObj>
        <w:docPartGallery w:val="Page Numbers (Bottom of Page)"/>
        <w:docPartUnique/>
      </w:docPartObj>
    </w:sdtPr>
    <w:sdtEndPr>
      <w:rPr>
        <w:noProof/>
      </w:rPr>
    </w:sdtEndPr>
    <w:sdtContent>
      <w:p w:rsidR="00103A64" w:rsidRDefault="00103A64">
        <w:pPr>
          <w:pStyle w:val="Footer"/>
          <w:jc w:val="right"/>
        </w:pPr>
        <w:r>
          <w:fldChar w:fldCharType="begin"/>
        </w:r>
        <w:r>
          <w:instrText xml:space="preserve"> PAGE   \* MERGEFORMAT </w:instrText>
        </w:r>
        <w:r>
          <w:fldChar w:fldCharType="separate"/>
        </w:r>
        <w:r w:rsidR="00782730">
          <w:rPr>
            <w:noProof/>
          </w:rPr>
          <w:t>5</w:t>
        </w:r>
        <w:r>
          <w:rPr>
            <w:noProof/>
          </w:rPr>
          <w:fldChar w:fldCharType="end"/>
        </w:r>
      </w:p>
    </w:sdtContent>
  </w:sdt>
  <w:p w:rsidR="00103A64" w:rsidRDefault="00103A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3A64" w:rsidRDefault="00103A64" w:rsidP="009D1097">
      <w:pPr>
        <w:spacing w:after="0" w:line="240" w:lineRule="auto"/>
      </w:pPr>
      <w:r>
        <w:separator/>
      </w:r>
    </w:p>
  </w:footnote>
  <w:footnote w:type="continuationSeparator" w:id="0">
    <w:p w:rsidR="00103A64" w:rsidRDefault="00103A64" w:rsidP="009D10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3A64" w:rsidRDefault="00103A64">
    <w:pPr>
      <w:pStyle w:val="Header"/>
    </w:pPr>
    <w:r>
      <w:t>Andrew Godfroy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C2087"/>
    <w:multiLevelType w:val="hybridMultilevel"/>
    <w:tmpl w:val="264A40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D5250E"/>
    <w:multiLevelType w:val="hybridMultilevel"/>
    <w:tmpl w:val="9CE0B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EF274C"/>
    <w:multiLevelType w:val="hybridMultilevel"/>
    <w:tmpl w:val="6BBCA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9D2"/>
    <w:rsid w:val="00062C4D"/>
    <w:rsid w:val="000D030B"/>
    <w:rsid w:val="00103A64"/>
    <w:rsid w:val="001A01A9"/>
    <w:rsid w:val="001B772A"/>
    <w:rsid w:val="001C226A"/>
    <w:rsid w:val="001D3EE8"/>
    <w:rsid w:val="001F5EDA"/>
    <w:rsid w:val="002C632C"/>
    <w:rsid w:val="00321E66"/>
    <w:rsid w:val="00336AFB"/>
    <w:rsid w:val="00344684"/>
    <w:rsid w:val="00364DA7"/>
    <w:rsid w:val="00372B94"/>
    <w:rsid w:val="00381AED"/>
    <w:rsid w:val="003E1AEF"/>
    <w:rsid w:val="003E4EF6"/>
    <w:rsid w:val="0041146B"/>
    <w:rsid w:val="0043261E"/>
    <w:rsid w:val="004C2DED"/>
    <w:rsid w:val="004D268F"/>
    <w:rsid w:val="004D4DD2"/>
    <w:rsid w:val="004E4724"/>
    <w:rsid w:val="004E6773"/>
    <w:rsid w:val="00546AC9"/>
    <w:rsid w:val="00565E36"/>
    <w:rsid w:val="005804D9"/>
    <w:rsid w:val="00591AA2"/>
    <w:rsid w:val="005C7080"/>
    <w:rsid w:val="00671936"/>
    <w:rsid w:val="00750435"/>
    <w:rsid w:val="00751944"/>
    <w:rsid w:val="007571AB"/>
    <w:rsid w:val="00782730"/>
    <w:rsid w:val="00820DE5"/>
    <w:rsid w:val="0084363F"/>
    <w:rsid w:val="008A6B99"/>
    <w:rsid w:val="008B5BBF"/>
    <w:rsid w:val="008F4329"/>
    <w:rsid w:val="008F581B"/>
    <w:rsid w:val="00912A1E"/>
    <w:rsid w:val="00986BF1"/>
    <w:rsid w:val="009B7AEA"/>
    <w:rsid w:val="009D1097"/>
    <w:rsid w:val="009F3CF5"/>
    <w:rsid w:val="009F4343"/>
    <w:rsid w:val="00A14C97"/>
    <w:rsid w:val="00A331C9"/>
    <w:rsid w:val="00AB7913"/>
    <w:rsid w:val="00B06558"/>
    <w:rsid w:val="00B42B3F"/>
    <w:rsid w:val="00B54A04"/>
    <w:rsid w:val="00B55BD2"/>
    <w:rsid w:val="00B73E09"/>
    <w:rsid w:val="00BA004F"/>
    <w:rsid w:val="00C251AF"/>
    <w:rsid w:val="00C64884"/>
    <w:rsid w:val="00C81E24"/>
    <w:rsid w:val="00C97F6D"/>
    <w:rsid w:val="00CC1EAF"/>
    <w:rsid w:val="00CC49EA"/>
    <w:rsid w:val="00CE5770"/>
    <w:rsid w:val="00CF5D10"/>
    <w:rsid w:val="00D37956"/>
    <w:rsid w:val="00D7625C"/>
    <w:rsid w:val="00DA299A"/>
    <w:rsid w:val="00DB3EE9"/>
    <w:rsid w:val="00E41A19"/>
    <w:rsid w:val="00E526CE"/>
    <w:rsid w:val="00EE5225"/>
    <w:rsid w:val="00F52C09"/>
    <w:rsid w:val="00F539D2"/>
    <w:rsid w:val="00FC1988"/>
    <w:rsid w:val="00FF5369"/>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746704E7-F33B-4859-9087-223A3567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4" w:space="1" w:color="90C226" w:themeColor="accent1"/>
      </w:pBdr>
      <w:spacing w:before="400" w:after="40" w:line="240" w:lineRule="auto"/>
      <w:outlineLvl w:val="0"/>
    </w:pPr>
    <w:rPr>
      <w:rFonts w:asciiTheme="majorHAnsi" w:eastAsiaTheme="majorEastAsia" w:hAnsiTheme="majorHAnsi" w:cstheme="majorBidi"/>
      <w:color w:val="90C226" w:themeColor="accent1"/>
      <w:sz w:val="32"/>
      <w:szCs w:val="32"/>
    </w:rPr>
  </w:style>
  <w:style w:type="paragraph" w:styleId="Heading2">
    <w:name w:val="heading 2"/>
    <w:basedOn w:val="Normal"/>
    <w:next w:val="Normal"/>
    <w:link w:val="Heading2Char"/>
    <w:uiPriority w:val="9"/>
    <w:unhideWhenUsed/>
    <w:qFormat/>
    <w:pPr>
      <w:keepNext/>
      <w:keepLines/>
      <w:spacing w:before="160" w:after="0" w:line="240" w:lineRule="auto"/>
      <w:outlineLvl w:val="1"/>
    </w:pPr>
    <w:rPr>
      <w:rFonts w:asciiTheme="majorHAnsi" w:eastAsiaTheme="majorEastAsia" w:hAnsiTheme="majorHAnsi" w:cstheme="majorBidi"/>
      <w:color w:val="90C226" w:themeColor="accent1"/>
      <w:sz w:val="28"/>
      <w:szCs w:val="28"/>
    </w:rPr>
  </w:style>
  <w:style w:type="paragraph" w:styleId="Heading3">
    <w:name w:val="heading 3"/>
    <w:basedOn w:val="Normal"/>
    <w:next w:val="Normal"/>
    <w:link w:val="Heading3Char"/>
    <w:uiPriority w:val="9"/>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90C226" w:themeColor="accent1"/>
      <w:spacing w:val="-7"/>
      <w:sz w:val="64"/>
      <w:szCs w:val="64"/>
    </w:rPr>
  </w:style>
  <w:style w:type="character" w:customStyle="1" w:styleId="TitleChar">
    <w:name w:val="Title Char"/>
    <w:basedOn w:val="DefaultParagraphFont"/>
    <w:link w:val="Title"/>
    <w:uiPriority w:val="10"/>
    <w:rPr>
      <w:rFonts w:asciiTheme="majorHAnsi" w:eastAsiaTheme="majorEastAsia" w:hAnsiTheme="majorHAnsi" w:cstheme="majorBidi"/>
      <w:color w:val="90C226" w:themeColor="accent1"/>
      <w:spacing w:val="-7"/>
      <w:sz w:val="64"/>
      <w:szCs w:val="64"/>
    </w:rPr>
  </w:style>
  <w:style w:type="paragraph" w:styleId="Subtitle">
    <w:name w:val="Subtitle"/>
    <w:basedOn w:val="Normal"/>
    <w:next w:val="Normal"/>
    <w:link w:val="SubtitleChar"/>
    <w:uiPriority w:val="11"/>
    <w:qFormat/>
    <w:pPr>
      <w:numPr>
        <w:ilvl w:val="1"/>
      </w:numPr>
      <w:spacing w:after="240" w:line="240" w:lineRule="auto"/>
    </w:pPr>
    <w:rPr>
      <w:rFonts w:asciiTheme="majorHAnsi" w:eastAsiaTheme="majorEastAsia" w:hAnsiTheme="majorHAnsi" w:cstheme="majorBidi"/>
      <w:color w:val="404040" w:themeColor="text1" w:themeTint="BF"/>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404040" w:themeColor="text1" w:themeTint="BF"/>
      <w:sz w:val="28"/>
      <w:szCs w:val="2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90C226" w:themeColor="accent1"/>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90C226" w:themeColor="accen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Pr>
      <w:i/>
      <w:iCs/>
      <w:color w:val="595959" w:themeColor="text1" w:themeTint="A6"/>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40" w:after="240" w:line="252" w:lineRule="auto"/>
      <w:ind w:left="864" w:right="864"/>
      <w:jc w:val="center"/>
    </w:pPr>
    <w:rPr>
      <w:i/>
      <w:iCs/>
    </w:rPr>
  </w:style>
  <w:style w:type="character" w:customStyle="1" w:styleId="QuoteChar">
    <w:name w:val="Quote Char"/>
    <w:basedOn w:val="DefaultParagraphFont"/>
    <w:link w:val="Quote"/>
    <w:uiPriority w:val="29"/>
    <w:rPr>
      <w:i/>
      <w:iCs/>
    </w:rPr>
  </w:style>
  <w:style w:type="paragraph" w:styleId="IntenseQuote">
    <w:name w:val="Intense Quote"/>
    <w:basedOn w:val="Normal"/>
    <w:next w:val="Normal"/>
    <w:link w:val="IntenseQuoteChar"/>
    <w:uiPriority w:val="30"/>
    <w:qFormat/>
    <w:pPr>
      <w:spacing w:before="100" w:beforeAutospacing="1" w:after="240"/>
      <w:ind w:left="864" w:right="864"/>
      <w:jc w:val="center"/>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color w:val="90C226" w:themeColor="accent1"/>
      <w:sz w:val="28"/>
      <w:szCs w:val="28"/>
    </w:rPr>
  </w:style>
  <w:style w:type="character" w:styleId="SubtleReference">
    <w:name w:val="Subtle Reference"/>
    <w:basedOn w:val="DefaultParagraphFont"/>
    <w:uiPriority w:val="31"/>
    <w:qFormat/>
    <w:rPr>
      <w:smallCaps/>
      <w:color w:val="404040" w:themeColor="text1" w:themeTint="BF"/>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bCs/>
      <w:smallCaps/>
    </w:rPr>
  </w:style>
  <w:style w:type="paragraph" w:styleId="Caption">
    <w:name w:val="caption"/>
    <w:basedOn w:val="Normal"/>
    <w:next w:val="Normal"/>
    <w:uiPriority w:val="35"/>
    <w:semiHidden/>
    <w:unhideWhenUsed/>
    <w:qFormat/>
    <w:pPr>
      <w:spacing w:line="240" w:lineRule="auto"/>
    </w:pPr>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9D1097"/>
    <w:pPr>
      <w:tabs>
        <w:tab w:val="center" w:pos="4419"/>
        <w:tab w:val="right" w:pos="8838"/>
      </w:tabs>
      <w:spacing w:after="0" w:line="240" w:lineRule="auto"/>
    </w:pPr>
  </w:style>
  <w:style w:type="character" w:customStyle="1" w:styleId="HeaderChar">
    <w:name w:val="Header Char"/>
    <w:basedOn w:val="DefaultParagraphFont"/>
    <w:link w:val="Header"/>
    <w:uiPriority w:val="99"/>
    <w:rsid w:val="009D1097"/>
  </w:style>
  <w:style w:type="paragraph" w:styleId="Footer">
    <w:name w:val="footer"/>
    <w:basedOn w:val="Normal"/>
    <w:link w:val="FooterChar"/>
    <w:uiPriority w:val="99"/>
    <w:unhideWhenUsed/>
    <w:rsid w:val="009D1097"/>
    <w:pPr>
      <w:tabs>
        <w:tab w:val="center" w:pos="4419"/>
        <w:tab w:val="right" w:pos="8838"/>
      </w:tabs>
      <w:spacing w:after="0" w:line="240" w:lineRule="auto"/>
    </w:pPr>
  </w:style>
  <w:style w:type="character" w:customStyle="1" w:styleId="FooterChar">
    <w:name w:val="Footer Char"/>
    <w:basedOn w:val="DefaultParagraphFont"/>
    <w:link w:val="Footer"/>
    <w:uiPriority w:val="99"/>
    <w:rsid w:val="009D1097"/>
  </w:style>
  <w:style w:type="character" w:styleId="LineNumber">
    <w:name w:val="line number"/>
    <w:basedOn w:val="DefaultParagraphFont"/>
    <w:uiPriority w:val="99"/>
    <w:semiHidden/>
    <w:unhideWhenUsed/>
    <w:rsid w:val="000D030B"/>
  </w:style>
  <w:style w:type="table" w:styleId="TableGrid">
    <w:name w:val="Table Grid"/>
    <w:basedOn w:val="TableNormal"/>
    <w:uiPriority w:val="39"/>
    <w:rsid w:val="00336A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6A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99" Type="http://schemas.openxmlformats.org/officeDocument/2006/relationships/image" Target="media/image146.emf"/><Relationship Id="rId21" Type="http://schemas.openxmlformats.org/officeDocument/2006/relationships/image" Target="media/image7.emf"/><Relationship Id="rId63" Type="http://schemas.openxmlformats.org/officeDocument/2006/relationships/image" Target="media/image28.emf"/><Relationship Id="rId159" Type="http://schemas.openxmlformats.org/officeDocument/2006/relationships/image" Target="media/image76.emf"/><Relationship Id="rId324" Type="http://schemas.openxmlformats.org/officeDocument/2006/relationships/customXml" Target="ink/ink158.xml"/><Relationship Id="rId366" Type="http://schemas.openxmlformats.org/officeDocument/2006/relationships/customXml" Target="ink/ink179.xml"/><Relationship Id="rId531" Type="http://schemas.openxmlformats.org/officeDocument/2006/relationships/image" Target="media/image261.emf"/><Relationship Id="rId170" Type="http://schemas.openxmlformats.org/officeDocument/2006/relationships/customXml" Target="ink/ink81.xml"/><Relationship Id="rId226" Type="http://schemas.openxmlformats.org/officeDocument/2006/relationships/customXml" Target="ink/ink109.xml"/><Relationship Id="rId433" Type="http://schemas.openxmlformats.org/officeDocument/2006/relationships/image" Target="media/image213.emf"/><Relationship Id="rId268" Type="http://schemas.openxmlformats.org/officeDocument/2006/relationships/customXml" Target="ink/ink130.xml"/><Relationship Id="rId475" Type="http://schemas.openxmlformats.org/officeDocument/2006/relationships/image" Target="media/image234.emf"/><Relationship Id="rId32" Type="http://schemas.openxmlformats.org/officeDocument/2006/relationships/customXml" Target="ink/ink12.xml"/><Relationship Id="rId74" Type="http://schemas.openxmlformats.org/officeDocument/2006/relationships/customXml" Target="ink/ink33.xml"/><Relationship Id="rId128" Type="http://schemas.openxmlformats.org/officeDocument/2006/relationships/customXml" Target="ink/ink60.xml"/><Relationship Id="rId335" Type="http://schemas.openxmlformats.org/officeDocument/2006/relationships/image" Target="media/image164.emf"/><Relationship Id="rId377" Type="http://schemas.openxmlformats.org/officeDocument/2006/relationships/image" Target="media/image185.emf"/><Relationship Id="rId500" Type="http://schemas.openxmlformats.org/officeDocument/2006/relationships/image" Target="media/image246.emf"/><Relationship Id="rId542" Type="http://schemas.openxmlformats.org/officeDocument/2006/relationships/customXml" Target="ink/ink268.xml"/><Relationship Id="rId5" Type="http://schemas.openxmlformats.org/officeDocument/2006/relationships/settings" Target="settings.xml"/><Relationship Id="rId181" Type="http://schemas.openxmlformats.org/officeDocument/2006/relationships/image" Target="media/image87.emf"/><Relationship Id="rId237" Type="http://schemas.openxmlformats.org/officeDocument/2006/relationships/image" Target="media/image115.emf"/><Relationship Id="rId402" Type="http://schemas.openxmlformats.org/officeDocument/2006/relationships/customXml" Target="ink/ink197.xml"/><Relationship Id="rId279" Type="http://schemas.openxmlformats.org/officeDocument/2006/relationships/image" Target="media/image136.emf"/><Relationship Id="rId444" Type="http://schemas.openxmlformats.org/officeDocument/2006/relationships/customXml" Target="ink/ink218.xml"/><Relationship Id="rId486" Type="http://schemas.openxmlformats.org/officeDocument/2006/relationships/image" Target="media/image239.emf"/><Relationship Id="rId43" Type="http://schemas.openxmlformats.org/officeDocument/2006/relationships/image" Target="media/image18.emf"/><Relationship Id="rId139" Type="http://schemas.openxmlformats.org/officeDocument/2006/relationships/image" Target="media/image66.emf"/><Relationship Id="rId290" Type="http://schemas.openxmlformats.org/officeDocument/2006/relationships/customXml" Target="ink/ink141.xml"/><Relationship Id="rId304" Type="http://schemas.openxmlformats.org/officeDocument/2006/relationships/customXml" Target="ink/ink148.xml"/><Relationship Id="rId346" Type="http://schemas.openxmlformats.org/officeDocument/2006/relationships/customXml" Target="ink/ink169.xml"/><Relationship Id="rId388" Type="http://schemas.openxmlformats.org/officeDocument/2006/relationships/customXml" Target="ink/ink190.xml"/><Relationship Id="rId511" Type="http://schemas.openxmlformats.org/officeDocument/2006/relationships/customXml" Target="ink/ink252.xml"/><Relationship Id="rId553" Type="http://schemas.openxmlformats.org/officeDocument/2006/relationships/theme" Target="theme/theme1.xml"/><Relationship Id="rId85" Type="http://schemas.openxmlformats.org/officeDocument/2006/relationships/image" Target="media/image39.emf"/><Relationship Id="rId150" Type="http://schemas.openxmlformats.org/officeDocument/2006/relationships/customXml" Target="ink/ink71.xml"/><Relationship Id="rId192" Type="http://schemas.openxmlformats.org/officeDocument/2006/relationships/customXml" Target="ink/ink92.xml"/><Relationship Id="rId206" Type="http://schemas.openxmlformats.org/officeDocument/2006/relationships/customXml" Target="ink/ink99.xml"/><Relationship Id="rId413" Type="http://schemas.openxmlformats.org/officeDocument/2006/relationships/image" Target="media/image203.emf"/><Relationship Id="rId248" Type="http://schemas.openxmlformats.org/officeDocument/2006/relationships/customXml" Target="ink/ink120.xml"/><Relationship Id="rId455" Type="http://schemas.openxmlformats.org/officeDocument/2006/relationships/image" Target="media/image224.emf"/><Relationship Id="rId497" Type="http://schemas.openxmlformats.org/officeDocument/2006/relationships/customXml" Target="ink/ink245.xml"/><Relationship Id="rId12" Type="http://schemas.openxmlformats.org/officeDocument/2006/relationships/customXml" Target="ink/ink2.xml"/><Relationship Id="rId108" Type="http://schemas.openxmlformats.org/officeDocument/2006/relationships/customXml" Target="ink/ink50.xml"/><Relationship Id="rId315" Type="http://schemas.openxmlformats.org/officeDocument/2006/relationships/image" Target="media/image154.emf"/><Relationship Id="rId357" Type="http://schemas.openxmlformats.org/officeDocument/2006/relationships/image" Target="media/image175.emf"/><Relationship Id="rId522" Type="http://schemas.openxmlformats.org/officeDocument/2006/relationships/customXml" Target="ink/ink258.xml"/><Relationship Id="rId54" Type="http://schemas.openxmlformats.org/officeDocument/2006/relationships/customXml" Target="ink/ink23.xml"/><Relationship Id="rId96" Type="http://schemas.openxmlformats.org/officeDocument/2006/relationships/customXml" Target="ink/ink44.xml"/><Relationship Id="rId161" Type="http://schemas.openxmlformats.org/officeDocument/2006/relationships/image" Target="media/image77.emf"/><Relationship Id="rId217" Type="http://schemas.openxmlformats.org/officeDocument/2006/relationships/image" Target="media/image105.emf"/><Relationship Id="rId399" Type="http://schemas.openxmlformats.org/officeDocument/2006/relationships/image" Target="media/image196.emf"/><Relationship Id="rId259" Type="http://schemas.openxmlformats.org/officeDocument/2006/relationships/image" Target="media/image126.emf"/><Relationship Id="rId424" Type="http://schemas.openxmlformats.org/officeDocument/2006/relationships/customXml" Target="ink/ink208.xml"/><Relationship Id="rId466" Type="http://schemas.openxmlformats.org/officeDocument/2006/relationships/customXml" Target="ink/ink229.xml"/><Relationship Id="rId23" Type="http://schemas.openxmlformats.org/officeDocument/2006/relationships/image" Target="media/image8.emf"/><Relationship Id="rId119" Type="http://schemas.openxmlformats.org/officeDocument/2006/relationships/image" Target="media/image56.emf"/><Relationship Id="rId270" Type="http://schemas.openxmlformats.org/officeDocument/2006/relationships/customXml" Target="ink/ink131.xml"/><Relationship Id="rId326" Type="http://schemas.openxmlformats.org/officeDocument/2006/relationships/customXml" Target="ink/ink159.xml"/><Relationship Id="rId533" Type="http://schemas.openxmlformats.org/officeDocument/2006/relationships/image" Target="media/image262.emf"/><Relationship Id="rId65" Type="http://schemas.openxmlformats.org/officeDocument/2006/relationships/image" Target="media/image29.emf"/><Relationship Id="rId130" Type="http://schemas.openxmlformats.org/officeDocument/2006/relationships/customXml" Target="ink/ink61.xml"/><Relationship Id="rId368" Type="http://schemas.openxmlformats.org/officeDocument/2006/relationships/customXml" Target="ink/ink180.xml"/><Relationship Id="rId172" Type="http://schemas.openxmlformats.org/officeDocument/2006/relationships/customXml" Target="ink/ink82.xml"/><Relationship Id="rId228" Type="http://schemas.openxmlformats.org/officeDocument/2006/relationships/customXml" Target="ink/ink110.xml"/><Relationship Id="rId435" Type="http://schemas.openxmlformats.org/officeDocument/2006/relationships/image" Target="media/image214.emf"/><Relationship Id="rId477" Type="http://schemas.openxmlformats.org/officeDocument/2006/relationships/image" Target="media/image235.emf"/><Relationship Id="rId281" Type="http://schemas.openxmlformats.org/officeDocument/2006/relationships/image" Target="media/image137.emf"/><Relationship Id="rId337" Type="http://schemas.openxmlformats.org/officeDocument/2006/relationships/image" Target="media/image165.emf"/><Relationship Id="rId502" Type="http://schemas.openxmlformats.org/officeDocument/2006/relationships/image" Target="media/image247.emf"/><Relationship Id="rId34" Type="http://schemas.openxmlformats.org/officeDocument/2006/relationships/customXml" Target="ink/ink13.xml"/><Relationship Id="rId76" Type="http://schemas.openxmlformats.org/officeDocument/2006/relationships/customXml" Target="ink/ink34.xml"/><Relationship Id="rId141" Type="http://schemas.openxmlformats.org/officeDocument/2006/relationships/image" Target="media/image67.emf"/><Relationship Id="rId379" Type="http://schemas.openxmlformats.org/officeDocument/2006/relationships/image" Target="media/image186.emf"/><Relationship Id="rId544" Type="http://schemas.openxmlformats.org/officeDocument/2006/relationships/customXml" Target="ink/ink269.xml"/><Relationship Id="rId7" Type="http://schemas.openxmlformats.org/officeDocument/2006/relationships/footnotes" Target="footnotes.xml"/><Relationship Id="rId183" Type="http://schemas.openxmlformats.org/officeDocument/2006/relationships/image" Target="media/image88.emf"/><Relationship Id="rId239" Type="http://schemas.openxmlformats.org/officeDocument/2006/relationships/image" Target="media/image116.emf"/><Relationship Id="rId390" Type="http://schemas.openxmlformats.org/officeDocument/2006/relationships/customXml" Target="ink/ink191.xml"/><Relationship Id="rId404" Type="http://schemas.openxmlformats.org/officeDocument/2006/relationships/customXml" Target="ink/ink198.xml"/><Relationship Id="rId446" Type="http://schemas.openxmlformats.org/officeDocument/2006/relationships/customXml" Target="ink/ink219.xml"/><Relationship Id="rId250" Type="http://schemas.openxmlformats.org/officeDocument/2006/relationships/customXml" Target="ink/ink121.xml"/><Relationship Id="rId292" Type="http://schemas.openxmlformats.org/officeDocument/2006/relationships/customXml" Target="ink/ink142.xml"/><Relationship Id="rId306" Type="http://schemas.openxmlformats.org/officeDocument/2006/relationships/customXml" Target="ink/ink149.xml"/><Relationship Id="rId488" Type="http://schemas.openxmlformats.org/officeDocument/2006/relationships/image" Target="media/image240.emf"/><Relationship Id="rId45" Type="http://schemas.openxmlformats.org/officeDocument/2006/relationships/image" Target="media/image19.emf"/><Relationship Id="rId87" Type="http://schemas.openxmlformats.org/officeDocument/2006/relationships/image" Target="media/image40.emf"/><Relationship Id="rId110" Type="http://schemas.openxmlformats.org/officeDocument/2006/relationships/customXml" Target="ink/ink51.xml"/><Relationship Id="rId348" Type="http://schemas.openxmlformats.org/officeDocument/2006/relationships/customXml" Target="ink/ink170.xml"/><Relationship Id="rId513" Type="http://schemas.openxmlformats.org/officeDocument/2006/relationships/customXml" Target="ink/ink253.xml"/><Relationship Id="rId152" Type="http://schemas.openxmlformats.org/officeDocument/2006/relationships/customXml" Target="ink/ink72.xml"/><Relationship Id="rId194" Type="http://schemas.openxmlformats.org/officeDocument/2006/relationships/customXml" Target="ink/ink93.xml"/><Relationship Id="rId208" Type="http://schemas.openxmlformats.org/officeDocument/2006/relationships/customXml" Target="ink/ink100.xml"/><Relationship Id="rId415" Type="http://schemas.openxmlformats.org/officeDocument/2006/relationships/image" Target="media/image204.emf"/><Relationship Id="rId457" Type="http://schemas.openxmlformats.org/officeDocument/2006/relationships/image" Target="media/image225.emf"/><Relationship Id="rId261" Type="http://schemas.openxmlformats.org/officeDocument/2006/relationships/image" Target="media/image127.emf"/><Relationship Id="rId499" Type="http://schemas.openxmlformats.org/officeDocument/2006/relationships/customXml" Target="ink/ink246.xml"/><Relationship Id="rId14" Type="http://schemas.openxmlformats.org/officeDocument/2006/relationships/customXml" Target="ink/ink3.xml"/><Relationship Id="rId56" Type="http://schemas.openxmlformats.org/officeDocument/2006/relationships/customXml" Target="ink/ink24.xml"/><Relationship Id="rId317" Type="http://schemas.openxmlformats.org/officeDocument/2006/relationships/image" Target="media/image155.emf"/><Relationship Id="rId359" Type="http://schemas.openxmlformats.org/officeDocument/2006/relationships/image" Target="media/image176.emf"/><Relationship Id="rId524" Type="http://schemas.openxmlformats.org/officeDocument/2006/relationships/customXml" Target="ink/ink259.xml"/><Relationship Id="rId98" Type="http://schemas.openxmlformats.org/officeDocument/2006/relationships/customXml" Target="ink/ink45.xml"/><Relationship Id="rId121" Type="http://schemas.openxmlformats.org/officeDocument/2006/relationships/image" Target="media/image57.emf"/><Relationship Id="rId163" Type="http://schemas.openxmlformats.org/officeDocument/2006/relationships/image" Target="media/image78.emf"/><Relationship Id="rId219" Type="http://schemas.openxmlformats.org/officeDocument/2006/relationships/image" Target="media/image106.emf"/><Relationship Id="rId370" Type="http://schemas.openxmlformats.org/officeDocument/2006/relationships/customXml" Target="ink/ink181.xml"/><Relationship Id="rId426" Type="http://schemas.openxmlformats.org/officeDocument/2006/relationships/customXml" Target="ink/ink209.xml"/><Relationship Id="rId230" Type="http://schemas.openxmlformats.org/officeDocument/2006/relationships/customXml" Target="ink/ink111.xml"/><Relationship Id="rId468" Type="http://schemas.openxmlformats.org/officeDocument/2006/relationships/customXml" Target="ink/ink230.xml"/><Relationship Id="rId25" Type="http://schemas.openxmlformats.org/officeDocument/2006/relationships/image" Target="media/image9.emf"/><Relationship Id="rId67" Type="http://schemas.openxmlformats.org/officeDocument/2006/relationships/image" Target="media/image30.emf"/><Relationship Id="rId272" Type="http://schemas.openxmlformats.org/officeDocument/2006/relationships/customXml" Target="ink/ink132.xml"/><Relationship Id="rId328" Type="http://schemas.openxmlformats.org/officeDocument/2006/relationships/customXml" Target="ink/ink160.xml"/><Relationship Id="rId535" Type="http://schemas.openxmlformats.org/officeDocument/2006/relationships/image" Target="media/image263.emf"/><Relationship Id="rId132" Type="http://schemas.openxmlformats.org/officeDocument/2006/relationships/customXml" Target="ink/ink62.xml"/><Relationship Id="rId174" Type="http://schemas.openxmlformats.org/officeDocument/2006/relationships/customXml" Target="ink/ink83.xml"/><Relationship Id="rId381" Type="http://schemas.openxmlformats.org/officeDocument/2006/relationships/image" Target="media/image187.emf"/><Relationship Id="rId241" Type="http://schemas.openxmlformats.org/officeDocument/2006/relationships/image" Target="media/image117.emf"/><Relationship Id="rId437" Type="http://schemas.openxmlformats.org/officeDocument/2006/relationships/image" Target="media/image215.emf"/><Relationship Id="rId479" Type="http://schemas.openxmlformats.org/officeDocument/2006/relationships/image" Target="media/image236.emf"/><Relationship Id="rId15" Type="http://schemas.openxmlformats.org/officeDocument/2006/relationships/image" Target="media/image4.emf"/><Relationship Id="rId36" Type="http://schemas.openxmlformats.org/officeDocument/2006/relationships/customXml" Target="ink/ink14.xml"/><Relationship Id="rId57" Type="http://schemas.openxmlformats.org/officeDocument/2006/relationships/image" Target="media/image25.emf"/><Relationship Id="rId262" Type="http://schemas.openxmlformats.org/officeDocument/2006/relationships/customXml" Target="ink/ink127.xml"/><Relationship Id="rId283" Type="http://schemas.openxmlformats.org/officeDocument/2006/relationships/image" Target="media/image138.emf"/><Relationship Id="rId318" Type="http://schemas.openxmlformats.org/officeDocument/2006/relationships/customXml" Target="ink/ink155.xml"/><Relationship Id="rId339" Type="http://schemas.openxmlformats.org/officeDocument/2006/relationships/image" Target="media/image166.emf"/><Relationship Id="rId490" Type="http://schemas.openxmlformats.org/officeDocument/2006/relationships/image" Target="media/image241.emf"/><Relationship Id="rId504" Type="http://schemas.openxmlformats.org/officeDocument/2006/relationships/image" Target="media/image248.emf"/><Relationship Id="rId525" Type="http://schemas.openxmlformats.org/officeDocument/2006/relationships/image" Target="media/image258.emf"/><Relationship Id="rId546" Type="http://schemas.openxmlformats.org/officeDocument/2006/relationships/customXml" Target="ink/ink270.xml"/><Relationship Id="rId78" Type="http://schemas.openxmlformats.org/officeDocument/2006/relationships/customXml" Target="ink/ink35.xml"/><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customXml" Target="ink/ink57.xml"/><Relationship Id="rId143" Type="http://schemas.openxmlformats.org/officeDocument/2006/relationships/image" Target="media/image68.emf"/><Relationship Id="rId164" Type="http://schemas.openxmlformats.org/officeDocument/2006/relationships/customXml" Target="ink/ink78.xml"/><Relationship Id="rId185" Type="http://schemas.openxmlformats.org/officeDocument/2006/relationships/image" Target="media/image89.emf"/><Relationship Id="rId350" Type="http://schemas.openxmlformats.org/officeDocument/2006/relationships/customXml" Target="ink/ink171.xml"/><Relationship Id="rId371" Type="http://schemas.openxmlformats.org/officeDocument/2006/relationships/image" Target="media/image182.emf"/><Relationship Id="rId406" Type="http://schemas.openxmlformats.org/officeDocument/2006/relationships/customXml" Target="ink/ink199.xml"/><Relationship Id="rId9" Type="http://schemas.openxmlformats.org/officeDocument/2006/relationships/image" Target="media/image1.png"/><Relationship Id="rId210" Type="http://schemas.openxmlformats.org/officeDocument/2006/relationships/customXml" Target="ink/ink101.xml"/><Relationship Id="rId392" Type="http://schemas.openxmlformats.org/officeDocument/2006/relationships/customXml" Target="ink/ink192.xml"/><Relationship Id="rId427" Type="http://schemas.openxmlformats.org/officeDocument/2006/relationships/image" Target="media/image210.emf"/><Relationship Id="rId448" Type="http://schemas.openxmlformats.org/officeDocument/2006/relationships/customXml" Target="ink/ink220.xml"/><Relationship Id="rId469" Type="http://schemas.openxmlformats.org/officeDocument/2006/relationships/image" Target="media/image231.emf"/><Relationship Id="rId26" Type="http://schemas.openxmlformats.org/officeDocument/2006/relationships/customXml" Target="ink/ink9.xml"/><Relationship Id="rId231" Type="http://schemas.openxmlformats.org/officeDocument/2006/relationships/image" Target="media/image112.emf"/><Relationship Id="rId252" Type="http://schemas.openxmlformats.org/officeDocument/2006/relationships/customXml" Target="ink/ink122.xml"/><Relationship Id="rId273" Type="http://schemas.openxmlformats.org/officeDocument/2006/relationships/image" Target="media/image133.emf"/><Relationship Id="rId294" Type="http://schemas.openxmlformats.org/officeDocument/2006/relationships/customXml" Target="ink/ink143.xml"/><Relationship Id="rId308" Type="http://schemas.openxmlformats.org/officeDocument/2006/relationships/customXml" Target="ink/ink150.xml"/><Relationship Id="rId329" Type="http://schemas.openxmlformats.org/officeDocument/2006/relationships/image" Target="media/image161.emf"/><Relationship Id="rId480" Type="http://schemas.openxmlformats.org/officeDocument/2006/relationships/customXml" Target="ink/ink236.xml"/><Relationship Id="rId515" Type="http://schemas.openxmlformats.org/officeDocument/2006/relationships/customXml" Target="ink/ink254.xml"/><Relationship Id="rId536" Type="http://schemas.openxmlformats.org/officeDocument/2006/relationships/customXml" Target="ink/ink265.xml"/><Relationship Id="rId47" Type="http://schemas.openxmlformats.org/officeDocument/2006/relationships/image" Target="media/image20.emf"/><Relationship Id="rId68" Type="http://schemas.openxmlformats.org/officeDocument/2006/relationships/customXml" Target="ink/ink30.xml"/><Relationship Id="rId89" Type="http://schemas.openxmlformats.org/officeDocument/2006/relationships/image" Target="media/image41.emf"/><Relationship Id="rId112" Type="http://schemas.openxmlformats.org/officeDocument/2006/relationships/customXml" Target="ink/ink52.xml"/><Relationship Id="rId133" Type="http://schemas.openxmlformats.org/officeDocument/2006/relationships/image" Target="media/image63.emf"/><Relationship Id="rId154" Type="http://schemas.openxmlformats.org/officeDocument/2006/relationships/customXml" Target="ink/ink73.xml"/><Relationship Id="rId175" Type="http://schemas.openxmlformats.org/officeDocument/2006/relationships/image" Target="media/image84.emf"/><Relationship Id="rId340" Type="http://schemas.openxmlformats.org/officeDocument/2006/relationships/customXml" Target="ink/ink166.xml"/><Relationship Id="rId361" Type="http://schemas.openxmlformats.org/officeDocument/2006/relationships/image" Target="media/image177.emf"/><Relationship Id="rId196" Type="http://schemas.openxmlformats.org/officeDocument/2006/relationships/customXml" Target="ink/ink94.xml"/><Relationship Id="rId200" Type="http://schemas.openxmlformats.org/officeDocument/2006/relationships/customXml" Target="ink/ink96.xml"/><Relationship Id="rId382" Type="http://schemas.openxmlformats.org/officeDocument/2006/relationships/customXml" Target="ink/ink187.xml"/><Relationship Id="rId417" Type="http://schemas.openxmlformats.org/officeDocument/2006/relationships/image" Target="media/image205.emf"/><Relationship Id="rId438" Type="http://schemas.openxmlformats.org/officeDocument/2006/relationships/customXml" Target="ink/ink215.xml"/><Relationship Id="rId459" Type="http://schemas.openxmlformats.org/officeDocument/2006/relationships/image" Target="media/image226.emf"/><Relationship Id="rId16" Type="http://schemas.openxmlformats.org/officeDocument/2006/relationships/customXml" Target="ink/ink4.xml"/><Relationship Id="rId221" Type="http://schemas.openxmlformats.org/officeDocument/2006/relationships/image" Target="media/image107.emf"/><Relationship Id="rId242" Type="http://schemas.openxmlformats.org/officeDocument/2006/relationships/customXml" Target="ink/ink117.xml"/><Relationship Id="rId263" Type="http://schemas.openxmlformats.org/officeDocument/2006/relationships/image" Target="media/image128.emf"/><Relationship Id="rId284" Type="http://schemas.openxmlformats.org/officeDocument/2006/relationships/customXml" Target="ink/ink138.xml"/><Relationship Id="rId319" Type="http://schemas.openxmlformats.org/officeDocument/2006/relationships/image" Target="media/image156.emf"/><Relationship Id="rId470" Type="http://schemas.openxmlformats.org/officeDocument/2006/relationships/customXml" Target="ink/ink231.xml"/><Relationship Id="rId491" Type="http://schemas.openxmlformats.org/officeDocument/2006/relationships/customXml" Target="ink/ink242.xml"/><Relationship Id="rId505" Type="http://schemas.openxmlformats.org/officeDocument/2006/relationships/customXml" Target="ink/ink249.xml"/><Relationship Id="rId526" Type="http://schemas.openxmlformats.org/officeDocument/2006/relationships/customXml" Target="ink/ink260.xml"/><Relationship Id="rId37" Type="http://schemas.openxmlformats.org/officeDocument/2006/relationships/image" Target="media/image15.emf"/><Relationship Id="rId58" Type="http://schemas.openxmlformats.org/officeDocument/2006/relationships/customXml" Target="ink/ink25.xml"/><Relationship Id="rId79" Type="http://schemas.openxmlformats.org/officeDocument/2006/relationships/image" Target="media/image36.emf"/><Relationship Id="rId102" Type="http://schemas.openxmlformats.org/officeDocument/2006/relationships/customXml" Target="ink/ink47.xml"/><Relationship Id="rId123" Type="http://schemas.openxmlformats.org/officeDocument/2006/relationships/image" Target="media/image58.emf"/><Relationship Id="rId144" Type="http://schemas.openxmlformats.org/officeDocument/2006/relationships/customXml" Target="ink/ink68.xml"/><Relationship Id="rId330" Type="http://schemas.openxmlformats.org/officeDocument/2006/relationships/customXml" Target="ink/ink161.xml"/><Relationship Id="rId547" Type="http://schemas.openxmlformats.org/officeDocument/2006/relationships/image" Target="media/image269.emf"/><Relationship Id="rId90" Type="http://schemas.openxmlformats.org/officeDocument/2006/relationships/customXml" Target="ink/ink41.xml"/><Relationship Id="rId165" Type="http://schemas.openxmlformats.org/officeDocument/2006/relationships/image" Target="media/image79.emf"/><Relationship Id="rId186" Type="http://schemas.openxmlformats.org/officeDocument/2006/relationships/customXml" Target="ink/ink89.xml"/><Relationship Id="rId351" Type="http://schemas.openxmlformats.org/officeDocument/2006/relationships/image" Target="media/image172.emf"/><Relationship Id="rId372" Type="http://schemas.openxmlformats.org/officeDocument/2006/relationships/customXml" Target="ink/ink182.xml"/><Relationship Id="rId393" Type="http://schemas.openxmlformats.org/officeDocument/2006/relationships/image" Target="media/image193.emf"/><Relationship Id="rId407" Type="http://schemas.openxmlformats.org/officeDocument/2006/relationships/image" Target="media/image200.emf"/><Relationship Id="rId428" Type="http://schemas.openxmlformats.org/officeDocument/2006/relationships/customXml" Target="ink/ink210.xml"/><Relationship Id="rId449" Type="http://schemas.openxmlformats.org/officeDocument/2006/relationships/image" Target="media/image221.emf"/><Relationship Id="rId211" Type="http://schemas.openxmlformats.org/officeDocument/2006/relationships/image" Target="media/image102.emf"/><Relationship Id="rId232" Type="http://schemas.openxmlformats.org/officeDocument/2006/relationships/customXml" Target="ink/ink112.xml"/><Relationship Id="rId253" Type="http://schemas.openxmlformats.org/officeDocument/2006/relationships/image" Target="media/image123.emf"/><Relationship Id="rId274" Type="http://schemas.openxmlformats.org/officeDocument/2006/relationships/customXml" Target="ink/ink133.xml"/><Relationship Id="rId295" Type="http://schemas.openxmlformats.org/officeDocument/2006/relationships/image" Target="media/image144.emf"/><Relationship Id="rId309" Type="http://schemas.openxmlformats.org/officeDocument/2006/relationships/image" Target="media/image151.emf"/><Relationship Id="rId460" Type="http://schemas.openxmlformats.org/officeDocument/2006/relationships/customXml" Target="ink/ink226.xml"/><Relationship Id="rId481" Type="http://schemas.openxmlformats.org/officeDocument/2006/relationships/image" Target="media/image237.emf"/><Relationship Id="rId516" Type="http://schemas.openxmlformats.org/officeDocument/2006/relationships/customXml" Target="ink/ink255.xml"/><Relationship Id="rId27" Type="http://schemas.openxmlformats.org/officeDocument/2006/relationships/image" Target="media/image10.emf"/><Relationship Id="rId48" Type="http://schemas.openxmlformats.org/officeDocument/2006/relationships/customXml" Target="ink/ink20.xml"/><Relationship Id="rId69" Type="http://schemas.openxmlformats.org/officeDocument/2006/relationships/image" Target="media/image31.emf"/><Relationship Id="rId113" Type="http://schemas.openxmlformats.org/officeDocument/2006/relationships/image" Target="media/image53.emf"/><Relationship Id="rId134" Type="http://schemas.openxmlformats.org/officeDocument/2006/relationships/customXml" Target="ink/ink63.xml"/><Relationship Id="rId320" Type="http://schemas.openxmlformats.org/officeDocument/2006/relationships/customXml" Target="ink/ink156.xml"/><Relationship Id="rId537" Type="http://schemas.openxmlformats.org/officeDocument/2006/relationships/image" Target="media/image264.emf"/><Relationship Id="rId80" Type="http://schemas.openxmlformats.org/officeDocument/2006/relationships/customXml" Target="ink/ink36.xml"/><Relationship Id="rId155" Type="http://schemas.openxmlformats.org/officeDocument/2006/relationships/image" Target="media/image74.emf"/><Relationship Id="rId176" Type="http://schemas.openxmlformats.org/officeDocument/2006/relationships/customXml" Target="ink/ink84.xml"/><Relationship Id="rId197" Type="http://schemas.openxmlformats.org/officeDocument/2006/relationships/image" Target="media/image95.emf"/><Relationship Id="rId341" Type="http://schemas.openxmlformats.org/officeDocument/2006/relationships/image" Target="media/image167.emf"/><Relationship Id="rId362" Type="http://schemas.openxmlformats.org/officeDocument/2006/relationships/customXml" Target="ink/ink177.xml"/><Relationship Id="rId383" Type="http://schemas.openxmlformats.org/officeDocument/2006/relationships/image" Target="media/image188.emf"/><Relationship Id="rId418" Type="http://schemas.openxmlformats.org/officeDocument/2006/relationships/customXml" Target="ink/ink205.xml"/><Relationship Id="rId439" Type="http://schemas.openxmlformats.org/officeDocument/2006/relationships/image" Target="media/image216.emf"/><Relationship Id="rId201" Type="http://schemas.openxmlformats.org/officeDocument/2006/relationships/image" Target="media/image97.emf"/><Relationship Id="rId222" Type="http://schemas.openxmlformats.org/officeDocument/2006/relationships/customXml" Target="ink/ink107.xml"/><Relationship Id="rId243" Type="http://schemas.openxmlformats.org/officeDocument/2006/relationships/image" Target="media/image118.emf"/><Relationship Id="rId264" Type="http://schemas.openxmlformats.org/officeDocument/2006/relationships/customXml" Target="ink/ink128.xml"/><Relationship Id="rId285" Type="http://schemas.openxmlformats.org/officeDocument/2006/relationships/image" Target="media/image139.emf"/><Relationship Id="rId450" Type="http://schemas.openxmlformats.org/officeDocument/2006/relationships/customXml" Target="ink/ink221.xml"/><Relationship Id="rId471" Type="http://schemas.openxmlformats.org/officeDocument/2006/relationships/image" Target="media/image232.emf"/><Relationship Id="rId506" Type="http://schemas.openxmlformats.org/officeDocument/2006/relationships/image" Target="media/image249.emf"/><Relationship Id="rId17" Type="http://schemas.openxmlformats.org/officeDocument/2006/relationships/image" Target="media/image5.emf"/><Relationship Id="rId38" Type="http://schemas.openxmlformats.org/officeDocument/2006/relationships/customXml" Target="ink/ink15.xml"/><Relationship Id="rId59" Type="http://schemas.openxmlformats.org/officeDocument/2006/relationships/image" Target="media/image26.emf"/><Relationship Id="rId103" Type="http://schemas.openxmlformats.org/officeDocument/2006/relationships/image" Target="media/image48.emf"/><Relationship Id="rId124" Type="http://schemas.openxmlformats.org/officeDocument/2006/relationships/customXml" Target="ink/ink58.xml"/><Relationship Id="rId310" Type="http://schemas.openxmlformats.org/officeDocument/2006/relationships/customXml" Target="ink/ink151.xml"/><Relationship Id="rId492" Type="http://schemas.openxmlformats.org/officeDocument/2006/relationships/image" Target="media/image242.emf"/><Relationship Id="rId527" Type="http://schemas.openxmlformats.org/officeDocument/2006/relationships/image" Target="media/image259.emf"/><Relationship Id="rId548" Type="http://schemas.openxmlformats.org/officeDocument/2006/relationships/customXml" Target="ink/ink271.xml"/><Relationship Id="rId70" Type="http://schemas.openxmlformats.org/officeDocument/2006/relationships/customXml" Target="ink/ink31.xml"/><Relationship Id="rId91" Type="http://schemas.openxmlformats.org/officeDocument/2006/relationships/image" Target="media/image42.emf"/><Relationship Id="rId145" Type="http://schemas.openxmlformats.org/officeDocument/2006/relationships/image" Target="media/image69.emf"/><Relationship Id="rId166" Type="http://schemas.openxmlformats.org/officeDocument/2006/relationships/customXml" Target="ink/ink79.xml"/><Relationship Id="rId187" Type="http://schemas.openxmlformats.org/officeDocument/2006/relationships/image" Target="media/image90.emf"/><Relationship Id="rId331" Type="http://schemas.openxmlformats.org/officeDocument/2006/relationships/image" Target="media/image162.emf"/><Relationship Id="rId352" Type="http://schemas.openxmlformats.org/officeDocument/2006/relationships/customXml" Target="ink/ink172.xml"/><Relationship Id="rId373" Type="http://schemas.openxmlformats.org/officeDocument/2006/relationships/image" Target="media/image183.emf"/><Relationship Id="rId394" Type="http://schemas.openxmlformats.org/officeDocument/2006/relationships/customXml" Target="ink/ink193.xml"/><Relationship Id="rId408" Type="http://schemas.openxmlformats.org/officeDocument/2006/relationships/customXml" Target="ink/ink200.xml"/><Relationship Id="rId429" Type="http://schemas.openxmlformats.org/officeDocument/2006/relationships/image" Target="media/image211.emf"/><Relationship Id="rId1" Type="http://schemas.openxmlformats.org/officeDocument/2006/relationships/customXml" Target="../customXml/item1.xml"/><Relationship Id="rId212" Type="http://schemas.openxmlformats.org/officeDocument/2006/relationships/customXml" Target="ink/ink102.xml"/><Relationship Id="rId233" Type="http://schemas.openxmlformats.org/officeDocument/2006/relationships/image" Target="media/image113.emf"/><Relationship Id="rId254" Type="http://schemas.openxmlformats.org/officeDocument/2006/relationships/customXml" Target="ink/ink123.xml"/><Relationship Id="rId440" Type="http://schemas.openxmlformats.org/officeDocument/2006/relationships/customXml" Target="ink/ink216.xml"/><Relationship Id="rId28" Type="http://schemas.openxmlformats.org/officeDocument/2006/relationships/customXml" Target="ink/ink10.xml"/><Relationship Id="rId49" Type="http://schemas.openxmlformats.org/officeDocument/2006/relationships/image" Target="media/image21.emf"/><Relationship Id="rId114" Type="http://schemas.openxmlformats.org/officeDocument/2006/relationships/customXml" Target="ink/ink53.xml"/><Relationship Id="rId275" Type="http://schemas.openxmlformats.org/officeDocument/2006/relationships/image" Target="media/image134.emf"/><Relationship Id="rId296" Type="http://schemas.openxmlformats.org/officeDocument/2006/relationships/customXml" Target="ink/ink144.xml"/><Relationship Id="rId300" Type="http://schemas.openxmlformats.org/officeDocument/2006/relationships/customXml" Target="ink/ink146.xml"/><Relationship Id="rId461" Type="http://schemas.openxmlformats.org/officeDocument/2006/relationships/image" Target="media/image227.emf"/><Relationship Id="rId482" Type="http://schemas.openxmlformats.org/officeDocument/2006/relationships/customXml" Target="ink/ink237.xml"/><Relationship Id="rId517" Type="http://schemas.openxmlformats.org/officeDocument/2006/relationships/image" Target="media/image254.emf"/><Relationship Id="rId538" Type="http://schemas.openxmlformats.org/officeDocument/2006/relationships/customXml" Target="ink/ink266.xml"/><Relationship Id="rId60" Type="http://schemas.openxmlformats.org/officeDocument/2006/relationships/customXml" Target="ink/ink26.xml"/><Relationship Id="rId81" Type="http://schemas.openxmlformats.org/officeDocument/2006/relationships/image" Target="media/image37.emf"/><Relationship Id="rId135" Type="http://schemas.openxmlformats.org/officeDocument/2006/relationships/image" Target="media/image64.emf"/><Relationship Id="rId156" Type="http://schemas.openxmlformats.org/officeDocument/2006/relationships/customXml" Target="ink/ink74.xml"/><Relationship Id="rId177" Type="http://schemas.openxmlformats.org/officeDocument/2006/relationships/image" Target="media/image85.emf"/><Relationship Id="rId198" Type="http://schemas.openxmlformats.org/officeDocument/2006/relationships/customXml" Target="ink/ink95.xml"/><Relationship Id="rId321" Type="http://schemas.openxmlformats.org/officeDocument/2006/relationships/image" Target="media/image157.emf"/><Relationship Id="rId342" Type="http://schemas.openxmlformats.org/officeDocument/2006/relationships/customXml" Target="ink/ink167.xml"/><Relationship Id="rId363" Type="http://schemas.openxmlformats.org/officeDocument/2006/relationships/image" Target="media/image178.emf"/><Relationship Id="rId384" Type="http://schemas.openxmlformats.org/officeDocument/2006/relationships/customXml" Target="ink/ink188.xml"/><Relationship Id="rId419" Type="http://schemas.openxmlformats.org/officeDocument/2006/relationships/image" Target="media/image206.emf"/><Relationship Id="rId202" Type="http://schemas.openxmlformats.org/officeDocument/2006/relationships/customXml" Target="ink/ink97.xml"/><Relationship Id="rId223" Type="http://schemas.openxmlformats.org/officeDocument/2006/relationships/image" Target="media/image108.emf"/><Relationship Id="rId244" Type="http://schemas.openxmlformats.org/officeDocument/2006/relationships/customXml" Target="ink/ink118.xml"/><Relationship Id="rId430" Type="http://schemas.openxmlformats.org/officeDocument/2006/relationships/customXml" Target="ink/ink211.xml"/><Relationship Id="rId18" Type="http://schemas.openxmlformats.org/officeDocument/2006/relationships/customXml" Target="ink/ink5.xml"/><Relationship Id="rId39" Type="http://schemas.openxmlformats.org/officeDocument/2006/relationships/image" Target="media/image16.emf"/><Relationship Id="rId265" Type="http://schemas.openxmlformats.org/officeDocument/2006/relationships/image" Target="media/image129.emf"/><Relationship Id="rId286" Type="http://schemas.openxmlformats.org/officeDocument/2006/relationships/customXml" Target="ink/ink139.xml"/><Relationship Id="rId451" Type="http://schemas.openxmlformats.org/officeDocument/2006/relationships/image" Target="media/image222.emf"/><Relationship Id="rId472" Type="http://schemas.openxmlformats.org/officeDocument/2006/relationships/customXml" Target="ink/ink232.xml"/><Relationship Id="rId493" Type="http://schemas.openxmlformats.org/officeDocument/2006/relationships/customXml" Target="ink/ink243.xml"/><Relationship Id="rId507" Type="http://schemas.openxmlformats.org/officeDocument/2006/relationships/customXml" Target="ink/ink250.xml"/><Relationship Id="rId528" Type="http://schemas.openxmlformats.org/officeDocument/2006/relationships/customXml" Target="ink/ink261.xml"/><Relationship Id="rId549" Type="http://schemas.openxmlformats.org/officeDocument/2006/relationships/image" Target="media/image270.emf"/><Relationship Id="rId50" Type="http://schemas.openxmlformats.org/officeDocument/2006/relationships/customXml" Target="ink/ink21.xml"/><Relationship Id="rId104" Type="http://schemas.openxmlformats.org/officeDocument/2006/relationships/customXml" Target="ink/ink48.xml"/><Relationship Id="rId125" Type="http://schemas.openxmlformats.org/officeDocument/2006/relationships/image" Target="media/image59.emf"/><Relationship Id="rId146" Type="http://schemas.openxmlformats.org/officeDocument/2006/relationships/customXml" Target="ink/ink69.xml"/><Relationship Id="rId167" Type="http://schemas.openxmlformats.org/officeDocument/2006/relationships/image" Target="media/image80.emf"/><Relationship Id="rId188" Type="http://schemas.openxmlformats.org/officeDocument/2006/relationships/customXml" Target="ink/ink90.xml"/><Relationship Id="rId311" Type="http://schemas.openxmlformats.org/officeDocument/2006/relationships/image" Target="media/image152.emf"/><Relationship Id="rId332" Type="http://schemas.openxmlformats.org/officeDocument/2006/relationships/customXml" Target="ink/ink162.xml"/><Relationship Id="rId353" Type="http://schemas.openxmlformats.org/officeDocument/2006/relationships/image" Target="media/image173.emf"/><Relationship Id="rId374" Type="http://schemas.openxmlformats.org/officeDocument/2006/relationships/customXml" Target="ink/ink183.xml"/><Relationship Id="rId395" Type="http://schemas.openxmlformats.org/officeDocument/2006/relationships/image" Target="media/image194.emf"/><Relationship Id="rId409" Type="http://schemas.openxmlformats.org/officeDocument/2006/relationships/image" Target="media/image201.emf"/><Relationship Id="rId71" Type="http://schemas.openxmlformats.org/officeDocument/2006/relationships/image" Target="media/image32.emf"/><Relationship Id="rId92" Type="http://schemas.openxmlformats.org/officeDocument/2006/relationships/customXml" Target="ink/ink42.xml"/><Relationship Id="rId213" Type="http://schemas.openxmlformats.org/officeDocument/2006/relationships/image" Target="media/image103.emf"/><Relationship Id="rId234" Type="http://schemas.openxmlformats.org/officeDocument/2006/relationships/customXml" Target="ink/ink113.xml"/><Relationship Id="rId420" Type="http://schemas.openxmlformats.org/officeDocument/2006/relationships/customXml" Target="ink/ink206.xml"/><Relationship Id="rId2" Type="http://schemas.openxmlformats.org/officeDocument/2006/relationships/customXml" Target="../customXml/item2.xml"/><Relationship Id="rId29" Type="http://schemas.openxmlformats.org/officeDocument/2006/relationships/image" Target="media/image11.emf"/><Relationship Id="rId255" Type="http://schemas.openxmlformats.org/officeDocument/2006/relationships/image" Target="media/image124.emf"/><Relationship Id="rId276" Type="http://schemas.openxmlformats.org/officeDocument/2006/relationships/customXml" Target="ink/ink134.xml"/><Relationship Id="rId297" Type="http://schemas.openxmlformats.org/officeDocument/2006/relationships/image" Target="media/image145.emf"/><Relationship Id="rId441" Type="http://schemas.openxmlformats.org/officeDocument/2006/relationships/image" Target="media/image217.emf"/><Relationship Id="rId462" Type="http://schemas.openxmlformats.org/officeDocument/2006/relationships/customXml" Target="ink/ink227.xml"/><Relationship Id="rId483" Type="http://schemas.openxmlformats.org/officeDocument/2006/relationships/image" Target="media/image238.emf"/><Relationship Id="rId518" Type="http://schemas.openxmlformats.org/officeDocument/2006/relationships/customXml" Target="ink/ink256.xml"/><Relationship Id="rId539" Type="http://schemas.openxmlformats.org/officeDocument/2006/relationships/image" Target="media/image265.emf"/><Relationship Id="rId40" Type="http://schemas.openxmlformats.org/officeDocument/2006/relationships/customXml" Target="ink/ink16.xml"/><Relationship Id="rId115" Type="http://schemas.openxmlformats.org/officeDocument/2006/relationships/image" Target="media/image54.emf"/><Relationship Id="rId136" Type="http://schemas.openxmlformats.org/officeDocument/2006/relationships/customXml" Target="ink/ink64.xml"/><Relationship Id="rId157" Type="http://schemas.openxmlformats.org/officeDocument/2006/relationships/image" Target="media/image75.emf"/><Relationship Id="rId178" Type="http://schemas.openxmlformats.org/officeDocument/2006/relationships/customXml" Target="ink/ink85.xml"/><Relationship Id="rId301" Type="http://schemas.openxmlformats.org/officeDocument/2006/relationships/image" Target="media/image147.emf"/><Relationship Id="rId322" Type="http://schemas.openxmlformats.org/officeDocument/2006/relationships/customXml" Target="ink/ink157.xml"/><Relationship Id="rId343" Type="http://schemas.openxmlformats.org/officeDocument/2006/relationships/image" Target="media/image168.emf"/><Relationship Id="rId364" Type="http://schemas.openxmlformats.org/officeDocument/2006/relationships/customXml" Target="ink/ink178.xml"/><Relationship Id="rId550" Type="http://schemas.openxmlformats.org/officeDocument/2006/relationships/header" Target="header1.xml"/><Relationship Id="rId61" Type="http://schemas.openxmlformats.org/officeDocument/2006/relationships/image" Target="media/image27.emf"/><Relationship Id="rId82" Type="http://schemas.openxmlformats.org/officeDocument/2006/relationships/customXml" Target="ink/ink37.xml"/><Relationship Id="rId199" Type="http://schemas.openxmlformats.org/officeDocument/2006/relationships/image" Target="media/image96.emf"/><Relationship Id="rId203" Type="http://schemas.openxmlformats.org/officeDocument/2006/relationships/image" Target="media/image98.emf"/><Relationship Id="rId385" Type="http://schemas.openxmlformats.org/officeDocument/2006/relationships/image" Target="media/image189.emf"/><Relationship Id="rId19" Type="http://schemas.openxmlformats.org/officeDocument/2006/relationships/image" Target="media/image6.emf"/><Relationship Id="rId224" Type="http://schemas.openxmlformats.org/officeDocument/2006/relationships/customXml" Target="ink/ink108.xml"/><Relationship Id="rId245" Type="http://schemas.openxmlformats.org/officeDocument/2006/relationships/image" Target="media/image119.emf"/><Relationship Id="rId266" Type="http://schemas.openxmlformats.org/officeDocument/2006/relationships/customXml" Target="ink/ink129.xml"/><Relationship Id="rId287" Type="http://schemas.openxmlformats.org/officeDocument/2006/relationships/image" Target="media/image140.emf"/><Relationship Id="rId410" Type="http://schemas.openxmlformats.org/officeDocument/2006/relationships/customXml" Target="ink/ink201.xml"/><Relationship Id="rId431" Type="http://schemas.openxmlformats.org/officeDocument/2006/relationships/image" Target="media/image212.emf"/><Relationship Id="rId452" Type="http://schemas.openxmlformats.org/officeDocument/2006/relationships/customXml" Target="ink/ink222.xml"/><Relationship Id="rId473" Type="http://schemas.openxmlformats.org/officeDocument/2006/relationships/image" Target="media/image233.emf"/><Relationship Id="rId494" Type="http://schemas.openxmlformats.org/officeDocument/2006/relationships/image" Target="media/image243.emf"/><Relationship Id="rId508" Type="http://schemas.openxmlformats.org/officeDocument/2006/relationships/image" Target="media/image250.emf"/><Relationship Id="rId529" Type="http://schemas.openxmlformats.org/officeDocument/2006/relationships/image" Target="media/image260.emf"/><Relationship Id="rId30" Type="http://schemas.openxmlformats.org/officeDocument/2006/relationships/customXml" Target="ink/ink11.xml"/><Relationship Id="rId105" Type="http://schemas.openxmlformats.org/officeDocument/2006/relationships/image" Target="media/image49.emf"/><Relationship Id="rId126" Type="http://schemas.openxmlformats.org/officeDocument/2006/relationships/customXml" Target="ink/ink59.xml"/><Relationship Id="rId147" Type="http://schemas.openxmlformats.org/officeDocument/2006/relationships/image" Target="media/image70.emf"/><Relationship Id="rId168" Type="http://schemas.openxmlformats.org/officeDocument/2006/relationships/customXml" Target="ink/ink80.xml"/><Relationship Id="rId312" Type="http://schemas.openxmlformats.org/officeDocument/2006/relationships/customXml" Target="ink/ink152.xml"/><Relationship Id="rId333" Type="http://schemas.openxmlformats.org/officeDocument/2006/relationships/image" Target="media/image163.emf"/><Relationship Id="rId354" Type="http://schemas.openxmlformats.org/officeDocument/2006/relationships/customXml" Target="ink/ink173.xml"/><Relationship Id="rId540" Type="http://schemas.openxmlformats.org/officeDocument/2006/relationships/customXml" Target="ink/ink267.xml"/><Relationship Id="rId51" Type="http://schemas.openxmlformats.org/officeDocument/2006/relationships/image" Target="media/image22.emf"/><Relationship Id="rId72" Type="http://schemas.openxmlformats.org/officeDocument/2006/relationships/customXml" Target="ink/ink32.xml"/><Relationship Id="rId93" Type="http://schemas.openxmlformats.org/officeDocument/2006/relationships/image" Target="media/image43.emf"/><Relationship Id="rId189" Type="http://schemas.openxmlformats.org/officeDocument/2006/relationships/image" Target="media/image91.emf"/><Relationship Id="rId375" Type="http://schemas.openxmlformats.org/officeDocument/2006/relationships/image" Target="media/image184.emf"/><Relationship Id="rId396" Type="http://schemas.openxmlformats.org/officeDocument/2006/relationships/customXml" Target="ink/ink194.xml"/><Relationship Id="rId3" Type="http://schemas.openxmlformats.org/officeDocument/2006/relationships/numbering" Target="numbering.xml"/><Relationship Id="rId214" Type="http://schemas.openxmlformats.org/officeDocument/2006/relationships/customXml" Target="ink/ink103.xml"/><Relationship Id="rId235" Type="http://schemas.openxmlformats.org/officeDocument/2006/relationships/image" Target="media/image114.emf"/><Relationship Id="rId256" Type="http://schemas.openxmlformats.org/officeDocument/2006/relationships/customXml" Target="ink/ink124.xml"/><Relationship Id="rId277" Type="http://schemas.openxmlformats.org/officeDocument/2006/relationships/image" Target="media/image135.emf"/><Relationship Id="rId298" Type="http://schemas.openxmlformats.org/officeDocument/2006/relationships/customXml" Target="ink/ink145.xml"/><Relationship Id="rId400" Type="http://schemas.openxmlformats.org/officeDocument/2006/relationships/customXml" Target="ink/ink196.xml"/><Relationship Id="rId421" Type="http://schemas.openxmlformats.org/officeDocument/2006/relationships/image" Target="media/image207.emf"/><Relationship Id="rId442" Type="http://schemas.openxmlformats.org/officeDocument/2006/relationships/customXml" Target="ink/ink217.xml"/><Relationship Id="rId463" Type="http://schemas.openxmlformats.org/officeDocument/2006/relationships/image" Target="media/image228.emf"/><Relationship Id="rId484" Type="http://schemas.openxmlformats.org/officeDocument/2006/relationships/customXml" Target="ink/ink238.xml"/><Relationship Id="rId519" Type="http://schemas.openxmlformats.org/officeDocument/2006/relationships/image" Target="media/image255.emf"/><Relationship Id="rId116" Type="http://schemas.openxmlformats.org/officeDocument/2006/relationships/customXml" Target="ink/ink54.xml"/><Relationship Id="rId137" Type="http://schemas.openxmlformats.org/officeDocument/2006/relationships/image" Target="media/image65.emf"/><Relationship Id="rId158" Type="http://schemas.openxmlformats.org/officeDocument/2006/relationships/customXml" Target="ink/ink75.xml"/><Relationship Id="rId302" Type="http://schemas.openxmlformats.org/officeDocument/2006/relationships/customXml" Target="ink/ink147.xml"/><Relationship Id="rId323" Type="http://schemas.openxmlformats.org/officeDocument/2006/relationships/image" Target="media/image158.emf"/><Relationship Id="rId344" Type="http://schemas.openxmlformats.org/officeDocument/2006/relationships/customXml" Target="ink/ink168.xml"/><Relationship Id="rId530" Type="http://schemas.openxmlformats.org/officeDocument/2006/relationships/customXml" Target="ink/ink262.xml"/><Relationship Id="rId20" Type="http://schemas.openxmlformats.org/officeDocument/2006/relationships/customXml" Target="ink/ink6.xml"/><Relationship Id="rId41" Type="http://schemas.openxmlformats.org/officeDocument/2006/relationships/image" Target="media/image17.emf"/><Relationship Id="rId62" Type="http://schemas.openxmlformats.org/officeDocument/2006/relationships/customXml" Target="ink/ink27.xml"/><Relationship Id="rId83" Type="http://schemas.openxmlformats.org/officeDocument/2006/relationships/image" Target="media/image38.emf"/><Relationship Id="rId179" Type="http://schemas.openxmlformats.org/officeDocument/2006/relationships/image" Target="media/image86.emf"/><Relationship Id="rId365" Type="http://schemas.openxmlformats.org/officeDocument/2006/relationships/image" Target="media/image179.emf"/><Relationship Id="rId386" Type="http://schemas.openxmlformats.org/officeDocument/2006/relationships/customXml" Target="ink/ink189.xml"/><Relationship Id="rId551" Type="http://schemas.openxmlformats.org/officeDocument/2006/relationships/footer" Target="footer1.xml"/><Relationship Id="rId190" Type="http://schemas.openxmlformats.org/officeDocument/2006/relationships/customXml" Target="ink/ink91.xml"/><Relationship Id="rId204" Type="http://schemas.openxmlformats.org/officeDocument/2006/relationships/customXml" Target="ink/ink98.xml"/><Relationship Id="rId225" Type="http://schemas.openxmlformats.org/officeDocument/2006/relationships/image" Target="media/image109.emf"/><Relationship Id="rId246" Type="http://schemas.openxmlformats.org/officeDocument/2006/relationships/customXml" Target="ink/ink119.xml"/><Relationship Id="rId267" Type="http://schemas.openxmlformats.org/officeDocument/2006/relationships/image" Target="media/image130.emf"/><Relationship Id="rId288" Type="http://schemas.openxmlformats.org/officeDocument/2006/relationships/customXml" Target="ink/ink140.xml"/><Relationship Id="rId411" Type="http://schemas.openxmlformats.org/officeDocument/2006/relationships/image" Target="media/image202.emf"/><Relationship Id="rId432" Type="http://schemas.openxmlformats.org/officeDocument/2006/relationships/customXml" Target="ink/ink212.xml"/><Relationship Id="rId453" Type="http://schemas.openxmlformats.org/officeDocument/2006/relationships/image" Target="media/image223.emf"/><Relationship Id="rId474" Type="http://schemas.openxmlformats.org/officeDocument/2006/relationships/customXml" Target="ink/ink233.xml"/><Relationship Id="rId509" Type="http://schemas.openxmlformats.org/officeDocument/2006/relationships/customXml" Target="ink/ink251.xml"/><Relationship Id="rId106" Type="http://schemas.openxmlformats.org/officeDocument/2006/relationships/customXml" Target="ink/ink49.xml"/><Relationship Id="rId127" Type="http://schemas.openxmlformats.org/officeDocument/2006/relationships/image" Target="media/image60.emf"/><Relationship Id="rId313" Type="http://schemas.openxmlformats.org/officeDocument/2006/relationships/image" Target="media/image153.emf"/><Relationship Id="rId495" Type="http://schemas.openxmlformats.org/officeDocument/2006/relationships/customXml" Target="ink/ink244.xml"/><Relationship Id="rId10" Type="http://schemas.openxmlformats.org/officeDocument/2006/relationships/customXml" Target="ink/ink1.xml"/><Relationship Id="rId31" Type="http://schemas.openxmlformats.org/officeDocument/2006/relationships/image" Target="media/image12.emf"/><Relationship Id="rId52" Type="http://schemas.openxmlformats.org/officeDocument/2006/relationships/customXml" Target="ink/ink22.xml"/><Relationship Id="rId73" Type="http://schemas.openxmlformats.org/officeDocument/2006/relationships/image" Target="media/image33.emf"/><Relationship Id="rId94" Type="http://schemas.openxmlformats.org/officeDocument/2006/relationships/customXml" Target="ink/ink43.xml"/><Relationship Id="rId148" Type="http://schemas.openxmlformats.org/officeDocument/2006/relationships/customXml" Target="ink/ink70.xml"/><Relationship Id="rId169" Type="http://schemas.openxmlformats.org/officeDocument/2006/relationships/image" Target="media/image81.emf"/><Relationship Id="rId334" Type="http://schemas.openxmlformats.org/officeDocument/2006/relationships/customXml" Target="ink/ink163.xml"/><Relationship Id="rId355" Type="http://schemas.openxmlformats.org/officeDocument/2006/relationships/image" Target="media/image174.emf"/><Relationship Id="rId376" Type="http://schemas.openxmlformats.org/officeDocument/2006/relationships/customXml" Target="ink/ink184.xml"/><Relationship Id="rId397" Type="http://schemas.openxmlformats.org/officeDocument/2006/relationships/image" Target="media/image195.emf"/><Relationship Id="rId520" Type="http://schemas.openxmlformats.org/officeDocument/2006/relationships/customXml" Target="ink/ink257.xml"/><Relationship Id="rId541" Type="http://schemas.openxmlformats.org/officeDocument/2006/relationships/image" Target="media/image266.emf"/><Relationship Id="rId4" Type="http://schemas.openxmlformats.org/officeDocument/2006/relationships/styles" Target="styles.xml"/><Relationship Id="rId180" Type="http://schemas.openxmlformats.org/officeDocument/2006/relationships/customXml" Target="ink/ink86.xml"/><Relationship Id="rId215" Type="http://schemas.openxmlformats.org/officeDocument/2006/relationships/image" Target="media/image104.emf"/><Relationship Id="rId236" Type="http://schemas.openxmlformats.org/officeDocument/2006/relationships/customXml" Target="ink/ink114.xml"/><Relationship Id="rId257" Type="http://schemas.openxmlformats.org/officeDocument/2006/relationships/image" Target="media/image125.emf"/><Relationship Id="rId278" Type="http://schemas.openxmlformats.org/officeDocument/2006/relationships/customXml" Target="ink/ink135.xml"/><Relationship Id="rId401" Type="http://schemas.openxmlformats.org/officeDocument/2006/relationships/image" Target="media/image197.emf"/><Relationship Id="rId422" Type="http://schemas.openxmlformats.org/officeDocument/2006/relationships/customXml" Target="ink/ink207.xml"/><Relationship Id="rId443" Type="http://schemas.openxmlformats.org/officeDocument/2006/relationships/image" Target="media/image218.emf"/><Relationship Id="rId464" Type="http://schemas.openxmlformats.org/officeDocument/2006/relationships/customXml" Target="ink/ink228.xml"/><Relationship Id="rId303" Type="http://schemas.openxmlformats.org/officeDocument/2006/relationships/image" Target="media/image148.emf"/><Relationship Id="rId485" Type="http://schemas.openxmlformats.org/officeDocument/2006/relationships/customXml" Target="ink/ink239.xml"/><Relationship Id="rId42" Type="http://schemas.openxmlformats.org/officeDocument/2006/relationships/customXml" Target="ink/ink17.xml"/><Relationship Id="rId84" Type="http://schemas.openxmlformats.org/officeDocument/2006/relationships/customXml" Target="ink/ink38.xml"/><Relationship Id="rId138" Type="http://schemas.openxmlformats.org/officeDocument/2006/relationships/customXml" Target="ink/ink65.xml"/><Relationship Id="rId345" Type="http://schemas.openxmlformats.org/officeDocument/2006/relationships/image" Target="media/image169.emf"/><Relationship Id="rId387" Type="http://schemas.openxmlformats.org/officeDocument/2006/relationships/image" Target="media/image190.emf"/><Relationship Id="rId510" Type="http://schemas.openxmlformats.org/officeDocument/2006/relationships/image" Target="media/image251.emf"/><Relationship Id="rId552" Type="http://schemas.openxmlformats.org/officeDocument/2006/relationships/fontTable" Target="fontTable.xml"/><Relationship Id="rId191" Type="http://schemas.openxmlformats.org/officeDocument/2006/relationships/image" Target="media/image92.emf"/><Relationship Id="rId205" Type="http://schemas.openxmlformats.org/officeDocument/2006/relationships/image" Target="media/image99.emf"/><Relationship Id="rId247" Type="http://schemas.openxmlformats.org/officeDocument/2006/relationships/image" Target="media/image120.emf"/><Relationship Id="rId412" Type="http://schemas.openxmlformats.org/officeDocument/2006/relationships/customXml" Target="ink/ink202.xml"/><Relationship Id="rId107" Type="http://schemas.openxmlformats.org/officeDocument/2006/relationships/image" Target="media/image50.emf"/><Relationship Id="rId289" Type="http://schemas.openxmlformats.org/officeDocument/2006/relationships/image" Target="media/image141.emf"/><Relationship Id="rId454" Type="http://schemas.openxmlformats.org/officeDocument/2006/relationships/customXml" Target="ink/ink223.xml"/><Relationship Id="rId496" Type="http://schemas.openxmlformats.org/officeDocument/2006/relationships/image" Target="media/image244.emf"/><Relationship Id="rId11" Type="http://schemas.openxmlformats.org/officeDocument/2006/relationships/image" Target="media/image2.emf"/><Relationship Id="rId53" Type="http://schemas.openxmlformats.org/officeDocument/2006/relationships/image" Target="media/image23.emf"/><Relationship Id="rId149" Type="http://schemas.openxmlformats.org/officeDocument/2006/relationships/image" Target="media/image71.emf"/><Relationship Id="rId314" Type="http://schemas.openxmlformats.org/officeDocument/2006/relationships/customXml" Target="ink/ink153.xml"/><Relationship Id="rId356" Type="http://schemas.openxmlformats.org/officeDocument/2006/relationships/customXml" Target="ink/ink174.xml"/><Relationship Id="rId398" Type="http://schemas.openxmlformats.org/officeDocument/2006/relationships/customXml" Target="ink/ink195.xml"/><Relationship Id="rId521" Type="http://schemas.openxmlformats.org/officeDocument/2006/relationships/image" Target="media/image256.emf"/><Relationship Id="rId95" Type="http://schemas.openxmlformats.org/officeDocument/2006/relationships/image" Target="media/image44.emf"/><Relationship Id="rId160" Type="http://schemas.openxmlformats.org/officeDocument/2006/relationships/customXml" Target="ink/ink76.xml"/><Relationship Id="rId216" Type="http://schemas.openxmlformats.org/officeDocument/2006/relationships/customXml" Target="ink/ink104.xml"/><Relationship Id="rId423" Type="http://schemas.openxmlformats.org/officeDocument/2006/relationships/image" Target="media/image208.emf"/><Relationship Id="rId258" Type="http://schemas.openxmlformats.org/officeDocument/2006/relationships/customXml" Target="ink/ink125.xml"/><Relationship Id="rId465" Type="http://schemas.openxmlformats.org/officeDocument/2006/relationships/image" Target="media/image229.emf"/><Relationship Id="rId22" Type="http://schemas.openxmlformats.org/officeDocument/2006/relationships/customXml" Target="ink/ink7.xml"/><Relationship Id="rId64" Type="http://schemas.openxmlformats.org/officeDocument/2006/relationships/customXml" Target="ink/ink28.xml"/><Relationship Id="rId118" Type="http://schemas.openxmlformats.org/officeDocument/2006/relationships/customXml" Target="ink/ink55.xml"/><Relationship Id="rId325" Type="http://schemas.openxmlformats.org/officeDocument/2006/relationships/image" Target="media/image159.emf"/><Relationship Id="rId367" Type="http://schemas.openxmlformats.org/officeDocument/2006/relationships/image" Target="media/image180.emf"/><Relationship Id="rId532" Type="http://schemas.openxmlformats.org/officeDocument/2006/relationships/customXml" Target="ink/ink263.xml"/><Relationship Id="rId171" Type="http://schemas.openxmlformats.org/officeDocument/2006/relationships/image" Target="media/image82.emf"/><Relationship Id="rId227" Type="http://schemas.openxmlformats.org/officeDocument/2006/relationships/image" Target="media/image110.emf"/><Relationship Id="rId269" Type="http://schemas.openxmlformats.org/officeDocument/2006/relationships/image" Target="media/image131.emf"/><Relationship Id="rId434" Type="http://schemas.openxmlformats.org/officeDocument/2006/relationships/customXml" Target="ink/ink213.xml"/><Relationship Id="rId476" Type="http://schemas.openxmlformats.org/officeDocument/2006/relationships/customXml" Target="ink/ink234.xml"/><Relationship Id="rId33" Type="http://schemas.openxmlformats.org/officeDocument/2006/relationships/image" Target="media/image13.emf"/><Relationship Id="rId129" Type="http://schemas.openxmlformats.org/officeDocument/2006/relationships/image" Target="media/image61.emf"/><Relationship Id="rId280" Type="http://schemas.openxmlformats.org/officeDocument/2006/relationships/customXml" Target="ink/ink136.xml"/><Relationship Id="rId336" Type="http://schemas.openxmlformats.org/officeDocument/2006/relationships/customXml" Target="ink/ink164.xml"/><Relationship Id="rId501" Type="http://schemas.openxmlformats.org/officeDocument/2006/relationships/customXml" Target="ink/ink247.xml"/><Relationship Id="rId543" Type="http://schemas.openxmlformats.org/officeDocument/2006/relationships/image" Target="media/image267.emf"/><Relationship Id="rId75" Type="http://schemas.openxmlformats.org/officeDocument/2006/relationships/image" Target="media/image34.emf"/><Relationship Id="rId140" Type="http://schemas.openxmlformats.org/officeDocument/2006/relationships/customXml" Target="ink/ink66.xml"/><Relationship Id="rId182" Type="http://schemas.openxmlformats.org/officeDocument/2006/relationships/customXml" Target="ink/ink87.xml"/><Relationship Id="rId378" Type="http://schemas.openxmlformats.org/officeDocument/2006/relationships/customXml" Target="ink/ink185.xml"/><Relationship Id="rId403" Type="http://schemas.openxmlformats.org/officeDocument/2006/relationships/image" Target="media/image198.emf"/><Relationship Id="rId6" Type="http://schemas.openxmlformats.org/officeDocument/2006/relationships/webSettings" Target="webSettings.xml"/><Relationship Id="rId238" Type="http://schemas.openxmlformats.org/officeDocument/2006/relationships/customXml" Target="ink/ink115.xml"/><Relationship Id="rId445" Type="http://schemas.openxmlformats.org/officeDocument/2006/relationships/image" Target="media/image219.emf"/><Relationship Id="rId487" Type="http://schemas.openxmlformats.org/officeDocument/2006/relationships/customXml" Target="ink/ink240.xml"/><Relationship Id="rId291" Type="http://schemas.openxmlformats.org/officeDocument/2006/relationships/image" Target="media/image142.emf"/><Relationship Id="rId305" Type="http://schemas.openxmlformats.org/officeDocument/2006/relationships/image" Target="media/image149.emf"/><Relationship Id="rId347" Type="http://schemas.openxmlformats.org/officeDocument/2006/relationships/image" Target="media/image170.emf"/><Relationship Id="rId512" Type="http://schemas.openxmlformats.org/officeDocument/2006/relationships/image" Target="media/image252.emf"/><Relationship Id="rId44" Type="http://schemas.openxmlformats.org/officeDocument/2006/relationships/customXml" Target="ink/ink18.xml"/><Relationship Id="rId86" Type="http://schemas.openxmlformats.org/officeDocument/2006/relationships/customXml" Target="ink/ink39.xml"/><Relationship Id="rId151" Type="http://schemas.openxmlformats.org/officeDocument/2006/relationships/image" Target="media/image72.emf"/><Relationship Id="rId389" Type="http://schemas.openxmlformats.org/officeDocument/2006/relationships/image" Target="media/image191.emf"/><Relationship Id="rId193" Type="http://schemas.openxmlformats.org/officeDocument/2006/relationships/image" Target="media/image93.emf"/><Relationship Id="rId207" Type="http://schemas.openxmlformats.org/officeDocument/2006/relationships/image" Target="media/image100.emf"/><Relationship Id="rId249" Type="http://schemas.openxmlformats.org/officeDocument/2006/relationships/image" Target="media/image121.emf"/><Relationship Id="rId414" Type="http://schemas.openxmlformats.org/officeDocument/2006/relationships/customXml" Target="ink/ink203.xml"/><Relationship Id="rId456" Type="http://schemas.openxmlformats.org/officeDocument/2006/relationships/customXml" Target="ink/ink224.xml"/><Relationship Id="rId498" Type="http://schemas.openxmlformats.org/officeDocument/2006/relationships/image" Target="media/image245.emf"/><Relationship Id="rId13" Type="http://schemas.openxmlformats.org/officeDocument/2006/relationships/image" Target="media/image3.emf"/><Relationship Id="rId109" Type="http://schemas.openxmlformats.org/officeDocument/2006/relationships/image" Target="media/image51.emf"/><Relationship Id="rId260" Type="http://schemas.openxmlformats.org/officeDocument/2006/relationships/customXml" Target="ink/ink126.xml"/><Relationship Id="rId316" Type="http://schemas.openxmlformats.org/officeDocument/2006/relationships/customXml" Target="ink/ink154.xml"/><Relationship Id="rId523" Type="http://schemas.openxmlformats.org/officeDocument/2006/relationships/image" Target="media/image257.emf"/><Relationship Id="rId55" Type="http://schemas.openxmlformats.org/officeDocument/2006/relationships/image" Target="media/image24.emf"/><Relationship Id="rId97" Type="http://schemas.openxmlformats.org/officeDocument/2006/relationships/image" Target="media/image45.emf"/><Relationship Id="rId120" Type="http://schemas.openxmlformats.org/officeDocument/2006/relationships/customXml" Target="ink/ink56.xml"/><Relationship Id="rId358" Type="http://schemas.openxmlformats.org/officeDocument/2006/relationships/customXml" Target="ink/ink175.xml"/><Relationship Id="rId162" Type="http://schemas.openxmlformats.org/officeDocument/2006/relationships/customXml" Target="ink/ink77.xml"/><Relationship Id="rId218" Type="http://schemas.openxmlformats.org/officeDocument/2006/relationships/customXml" Target="ink/ink105.xml"/><Relationship Id="rId425" Type="http://schemas.openxmlformats.org/officeDocument/2006/relationships/image" Target="media/image209.emf"/><Relationship Id="rId467" Type="http://schemas.openxmlformats.org/officeDocument/2006/relationships/image" Target="media/image230.emf"/><Relationship Id="rId271" Type="http://schemas.openxmlformats.org/officeDocument/2006/relationships/image" Target="media/image132.emf"/><Relationship Id="rId24" Type="http://schemas.openxmlformats.org/officeDocument/2006/relationships/customXml" Target="ink/ink8.xml"/><Relationship Id="rId66" Type="http://schemas.openxmlformats.org/officeDocument/2006/relationships/customXml" Target="ink/ink29.xml"/><Relationship Id="rId131" Type="http://schemas.openxmlformats.org/officeDocument/2006/relationships/image" Target="media/image62.emf"/><Relationship Id="rId327" Type="http://schemas.openxmlformats.org/officeDocument/2006/relationships/image" Target="media/image160.emf"/><Relationship Id="rId369" Type="http://schemas.openxmlformats.org/officeDocument/2006/relationships/image" Target="media/image181.emf"/><Relationship Id="rId534" Type="http://schemas.openxmlformats.org/officeDocument/2006/relationships/customXml" Target="ink/ink264.xml"/><Relationship Id="rId173" Type="http://schemas.openxmlformats.org/officeDocument/2006/relationships/image" Target="media/image83.emf"/><Relationship Id="rId229" Type="http://schemas.openxmlformats.org/officeDocument/2006/relationships/image" Target="media/image111.emf"/><Relationship Id="rId380" Type="http://schemas.openxmlformats.org/officeDocument/2006/relationships/customXml" Target="ink/ink186.xml"/><Relationship Id="rId436" Type="http://schemas.openxmlformats.org/officeDocument/2006/relationships/customXml" Target="ink/ink214.xml"/><Relationship Id="rId240" Type="http://schemas.openxmlformats.org/officeDocument/2006/relationships/customXml" Target="ink/ink116.xml"/><Relationship Id="rId478" Type="http://schemas.openxmlformats.org/officeDocument/2006/relationships/customXml" Target="ink/ink235.xml"/><Relationship Id="rId35" Type="http://schemas.openxmlformats.org/officeDocument/2006/relationships/image" Target="media/image14.emf"/><Relationship Id="rId77" Type="http://schemas.openxmlformats.org/officeDocument/2006/relationships/image" Target="media/image35.emf"/><Relationship Id="rId100" Type="http://schemas.openxmlformats.org/officeDocument/2006/relationships/customXml" Target="ink/ink46.xml"/><Relationship Id="rId282" Type="http://schemas.openxmlformats.org/officeDocument/2006/relationships/customXml" Target="ink/ink137.xml"/><Relationship Id="rId338" Type="http://schemas.openxmlformats.org/officeDocument/2006/relationships/customXml" Target="ink/ink165.xml"/><Relationship Id="rId503" Type="http://schemas.openxmlformats.org/officeDocument/2006/relationships/customXml" Target="ink/ink248.xml"/><Relationship Id="rId545" Type="http://schemas.openxmlformats.org/officeDocument/2006/relationships/image" Target="media/image268.emf"/><Relationship Id="rId8" Type="http://schemas.openxmlformats.org/officeDocument/2006/relationships/endnotes" Target="endnotes.xml"/><Relationship Id="rId142" Type="http://schemas.openxmlformats.org/officeDocument/2006/relationships/customXml" Target="ink/ink67.xml"/><Relationship Id="rId184" Type="http://schemas.openxmlformats.org/officeDocument/2006/relationships/customXml" Target="ink/ink88.xml"/><Relationship Id="rId391" Type="http://schemas.openxmlformats.org/officeDocument/2006/relationships/image" Target="media/image192.emf"/><Relationship Id="rId405" Type="http://schemas.openxmlformats.org/officeDocument/2006/relationships/image" Target="media/image199.emf"/><Relationship Id="rId447" Type="http://schemas.openxmlformats.org/officeDocument/2006/relationships/image" Target="media/image220.emf"/><Relationship Id="rId251" Type="http://schemas.openxmlformats.org/officeDocument/2006/relationships/image" Target="media/image122.emf"/><Relationship Id="rId489" Type="http://schemas.openxmlformats.org/officeDocument/2006/relationships/customXml" Target="ink/ink241.xml"/><Relationship Id="rId46" Type="http://schemas.openxmlformats.org/officeDocument/2006/relationships/customXml" Target="ink/ink19.xml"/><Relationship Id="rId293" Type="http://schemas.openxmlformats.org/officeDocument/2006/relationships/image" Target="media/image143.emf"/><Relationship Id="rId307" Type="http://schemas.openxmlformats.org/officeDocument/2006/relationships/image" Target="media/image150.emf"/><Relationship Id="rId349" Type="http://schemas.openxmlformats.org/officeDocument/2006/relationships/image" Target="media/image171.emf"/><Relationship Id="rId514" Type="http://schemas.openxmlformats.org/officeDocument/2006/relationships/image" Target="media/image253.emf"/><Relationship Id="rId88" Type="http://schemas.openxmlformats.org/officeDocument/2006/relationships/customXml" Target="ink/ink40.xml"/><Relationship Id="rId111" Type="http://schemas.openxmlformats.org/officeDocument/2006/relationships/image" Target="media/image52.emf"/><Relationship Id="rId153" Type="http://schemas.openxmlformats.org/officeDocument/2006/relationships/image" Target="media/image73.emf"/><Relationship Id="rId195" Type="http://schemas.openxmlformats.org/officeDocument/2006/relationships/image" Target="media/image94.emf"/><Relationship Id="rId209" Type="http://schemas.openxmlformats.org/officeDocument/2006/relationships/image" Target="media/image101.emf"/><Relationship Id="rId360" Type="http://schemas.openxmlformats.org/officeDocument/2006/relationships/customXml" Target="ink/ink176.xml"/><Relationship Id="rId416" Type="http://schemas.openxmlformats.org/officeDocument/2006/relationships/customXml" Target="ink/ink204.xml"/><Relationship Id="rId220" Type="http://schemas.openxmlformats.org/officeDocument/2006/relationships/customXml" Target="ink/ink106.xml"/><Relationship Id="rId458" Type="http://schemas.openxmlformats.org/officeDocument/2006/relationships/customXml" Target="ink/ink22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AppData\Roaming\Microsoft\Templates\Facet%20design%20(blank).dotx" TargetMode="External"/></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5.284"/>
    </inkml:context>
    <inkml:brush xml:id="br0">
      <inkml:brushProperty name="width" value="0.04667" units="cm"/>
      <inkml:brushProperty name="height" value="0.04667" units="cm"/>
      <inkml:brushProperty name="fitToCurve" value="1"/>
    </inkml:brush>
  </inkml:definitions>
  <inkml:trace contextRef="#ctx0" brushRef="#br0">212 21 333 0,'5'-5'113'15,"5"0"-42"-15,-6 1 18 16,-4 3-44-16,0-1-25 15,-2 0-14-15,-22 0-6 16,-5 2 1-16,-2 0 0 16,5 0-1-16,1 13 1 15,11 3 3-15,14 1 35 16,0 2 16-16,19 0 15 16,17 2-8-16,1-2-9 15,-7-1-16-15,-3-1-14 0,-6 2-23 16,-3 3 0-16,-12 2 0 15,-4 0 0-15,-2-2 0 16,-2-2 0-16,-26-2 0 16,-11 1 0-16,-4 1-5 15,0-4-30-15,2-1-28 16,7-1-23-16,13-6-67 16,-4-2-73-16</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2.519"/>
    </inkml:context>
    <inkml:brush xml:id="br0">
      <inkml:brushProperty name="width" value="0.04667" units="cm"/>
      <inkml:brushProperty name="height" value="0.04667" units="cm"/>
      <inkml:brushProperty name="fitToCurve" value="1"/>
    </inkml:brush>
  </inkml:definitions>
  <inkml:trace contextRef="#ctx0" brushRef="#br0">304 28 223 0,'-16'0'330'16,"2"-6"-269"-16,4-1 82 16,-2-2-66-16,-18 5-41 15,2 4-8-15,-4 0-2 16,2 0-9-16,0 7-1 0,4 4 3 15,4 2-7 1,2 1 10-16,5 1-9 0,6 2-13 16,3 0 0-16,6 5 0 15,0-1 0-15,0 4 0 16,20-2 0-16,4-1 0 16,4-3 0-16,-2-5 0 15,2-6 0-15,0-4 0 16,0-4 0-16,2 0 0 15,-2 0 0-15,0-1 0 16,-4-8 0-16,-2-1 0 16,-8-2-45-16,-8 1-67 15,-6 2-72-15,0 1-61 16,0 2-175-16</inkml:trace>
</inkml:ink>
</file>

<file path=word/ink/ink1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0.634"/>
    </inkml:context>
    <inkml:brush xml:id="br0">
      <inkml:brushProperty name="width" value="0.04667" units="cm"/>
      <inkml:brushProperty name="height" value="0.04667" units="cm"/>
      <inkml:brushProperty name="fitToCurve" value="1"/>
    </inkml:brush>
  </inkml:definitions>
  <inkml:trace contextRef="#ctx0" brushRef="#br0">439-2 199 0,'-4'0'22'0,"-2"0"27"15,-3 0 9-15,2 0-36 0,-4 0-5 16,-2 0 1 0,0 0 16-16,-6 0 6 0,-3 0 11 15,-6 0 1-15,-7 6 3 16,0-1-14-16,-2 0-8 16,5-3-13-16,-3 0-10 15,7 0-7-15,-2-1-1 16,6-1-2-16,5 0 0 15,6 0-10-15,5 0-23 16,3 0-23-16,2 0-3 16,1 0 5-16,2 2-3 15,0 2-54-15,0 0-70 16</inkml:trace>
</inkml:ink>
</file>

<file path=word/ink/ink1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9.980"/>
    </inkml:context>
    <inkml:brush xml:id="br0">
      <inkml:brushProperty name="width" value="0.04667" units="cm"/>
      <inkml:brushProperty name="height" value="0.04667" units="cm"/>
      <inkml:brushProperty name="fitToCurve" value="1"/>
    </inkml:brush>
  </inkml:definitions>
  <inkml:trace contextRef="#ctx0" brushRef="#br0">311 5 151 0,'2'0'102'0,"1"0"-47"0,0 0 25 0,-3 0 1 16,0 0-34-16,0 0-10 15,0 0 4-15,0 0-17 16,0-2-1-16,-10 1-6 16,-12-1-3-16,-4 2 7 15,-2 0 2-15,2 0-2 16,-3 8-11-16,2 2-6 0,1 2-2 16,-1-3 0-16,1 0-2 15,5-2 0-15,-1-4-9 16,9-3-36-16,2 0-38 15,3 0-27-15,8 0-14 16,0-3 27-16,0 1-7 16</inkml:trace>
</inkml:ink>
</file>

<file path=word/ink/ink1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7.694"/>
    </inkml:context>
    <inkml:brush xml:id="br0">
      <inkml:brushProperty name="width" value="0.04667" units="cm"/>
      <inkml:brushProperty name="height" value="0.04667" units="cm"/>
      <inkml:brushProperty name="fitToCurve" value="1"/>
    </inkml:brush>
  </inkml:definitions>
  <inkml:trace contextRef="#ctx0" brushRef="#br0">152 0 178 0,'0'0'79'15,"0"0"-59"-15,0 0 8 16,0 0-24-16,-4 0-2 16,-7 3 9-16,-2 9 12 15,-4 3 9-15,-1 3 8 16,-3 2-9-16,0-2-15 0,3-2-7 16,1-2-8-1,7-5 0-15,5-3-16 0,5-3-74 16,0-2-40-16</inkml:trace>
</inkml:ink>
</file>

<file path=word/ink/ink1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7.223"/>
    </inkml:context>
    <inkml:brush xml:id="br0">
      <inkml:brushProperty name="width" value="0.04667" units="cm"/>
      <inkml:brushProperty name="height" value="0.04667" units="cm"/>
      <inkml:brushProperty name="fitToCurve" value="1"/>
    </inkml:brush>
  </inkml:definitions>
  <inkml:trace contextRef="#ctx0" brushRef="#br0">123 4 244 0,'0'-2'26'16,"0"1"22"-16,0 0-3 0,0 1-24 15,-2-1 0-15,2 1 8 16,0 0-7-16,-3 0-2 16,1 0 19-16,-4 0 12 15,-1 0-6-15,-1 5-9 16,-6 4-15-16,1 2-6 16,-3 1-7-16,2 2-6 15,1 1-1-15,3-3-4 16,-1-1-31-16,8-7-67 15,3-1-26-15,0-3-34 16,0 0-98-16</inkml:trace>
</inkml:ink>
</file>

<file path=word/ink/ink1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4.290"/>
    </inkml:context>
    <inkml:brush xml:id="br0">
      <inkml:brushProperty name="width" value="0.04667" units="cm"/>
      <inkml:brushProperty name="height" value="0.04667" units="cm"/>
      <inkml:brushProperty name="fitToCurve" value="1"/>
    </inkml:brush>
  </inkml:definitions>
  <inkml:trace contextRef="#ctx0" brushRef="#br0">-2 6 33 0,'0'0'59'16,"0"0"15"-16,0 0-15 15,0 0-7-15,0-2-20 0,0 2-24 16,6-1 1-16,-4-1-1 16,0 1-5-16,-2 1-1 15,3 0-6-15,-3 0 7 16,3 0 6-16,-3 0-3 16,3 3 5-16,2 0 9 15,-5 0 16-15,10-2-16 16,-4 0-11-16,2 2-2 15,0 0-6-15,0 4-1 16,-1-2 0-16,-1 6 0 16,-1 0 3-16,4 1-3 15,-5 0 0-15,2-3-1 16,-1-1-9-16,1-2-27 16,-1-5-26-16,-3-1-104 0</inkml:trace>
</inkml:ink>
</file>

<file path=word/ink/ink1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2.770"/>
    </inkml:context>
    <inkml:brush xml:id="br0">
      <inkml:brushProperty name="width" value="0.04667" units="cm"/>
      <inkml:brushProperty name="height" value="0.04667" units="cm"/>
      <inkml:brushProperty name="fitToCurve" value="1"/>
    </inkml:brush>
  </inkml:definitions>
  <inkml:trace contextRef="#ctx0" brushRef="#br0">0-1 57 0,'0'0'77'0,"0"0"-21"15,0 0-13-15,6 0-15 16,-1 0-9-16,-3 0 5 16,4 0-3-16,-1 4 0 15,3 1 1-15,3-1 3 16,2 1 7-16,3-2-11 15,1 0-12-15,4-2-4 16,-3 2-2-16,1 0-4 16,-6 2 1-16,-2-1-2 15,-6 1-17-15,3 1-49 16,-5 0-43-16</inkml:trace>
</inkml:ink>
</file>

<file path=word/ink/ink1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2.226"/>
    </inkml:context>
    <inkml:brush xml:id="br0">
      <inkml:brushProperty name="width" value="0.04667" units="cm"/>
      <inkml:brushProperty name="height" value="0.04667" units="cm"/>
      <inkml:brushProperty name="fitToCurve" value="1"/>
    </inkml:brush>
  </inkml:definitions>
  <inkml:trace contextRef="#ctx0" brushRef="#br0">2 6 218 0,'-2'0'56'16,"2"0"-46"-16,0 0 9 16,0-3-16-16,0 2-1 0,0-1-2 15,0 2-3-15,0 0-17 16,0 0 37-16,0 0 4 15,4 5 31-15,7 2 12 16,2 1-16-16,1-1-9 16,-1 3-9-16,3-3-19 15,-1 3-7-15,5 1-4 16,-1 1 1-16,-4 0-2 16,7-2-9-16,-5-5-20 15,7-3-10-15,0-2-7 16,0 0 7-16,-5 0 9 15,0 0 10-15,-8 0-15 0,-4-4-58 16,-1 1-106-16</inkml:trace>
</inkml:ink>
</file>

<file path=word/ink/ink1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1.520"/>
    </inkml:context>
    <inkml:brush xml:id="br0">
      <inkml:brushProperty name="width" value="0.04667" units="cm"/>
      <inkml:brushProperty name="height" value="0.04667" units="cm"/>
      <inkml:brushProperty name="fitToCurve" value="1"/>
    </inkml:brush>
  </inkml:definitions>
  <inkml:trace contextRef="#ctx0" brushRef="#br0">-1 0 170 0,'0'3'29'15,"0"3"36"-15,4 0-18 16,7-1-24-16,0-1-10 16,-1-2-6-16,1 1-1 15,0 0-6-15,2 0 0 16,-2 1 1-16,4 2-1 15,2 0 0-15,-4 0 2 0,0 2-4 16,-3-1 4-16,-1 1-2 16,-4-2 0-16,-1-2 0 15,2-2-11-15,-3-1-53 16,3-1-92-16</inkml:trace>
</inkml:ink>
</file>

<file path=word/ink/ink1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1.190"/>
    </inkml:context>
    <inkml:brush xml:id="br0">
      <inkml:brushProperty name="width" value="0.04667" units="cm"/>
      <inkml:brushProperty name="height" value="0.04667" units="cm"/>
      <inkml:brushProperty name="fitToCurve" value="1"/>
    </inkml:brush>
  </inkml:definitions>
  <inkml:trace contextRef="#ctx0" brushRef="#br0">98 5 22 0,'-3'-3'41'16,"0"1"-9"-16,-1 1 7 0,-2 1-3 15,6 0-8-15,-3 0-8 16,1 0 7-16,0 6 12 16,-4 3-13-16,1 0-8 15,-1 2-5-15,-1 1-7 16,-2 0-5-16,-1 0 0 16,1 0 0-16,2-3-2 15,-1-3-4-15,5-1-52 16,-3-4-130-16</inkml:trace>
</inkml:ink>
</file>

<file path=word/ink/ink1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0.518"/>
    </inkml:context>
    <inkml:brush xml:id="br0">
      <inkml:brushProperty name="width" value="0.04667" units="cm"/>
      <inkml:brushProperty name="height" value="0.04667" units="cm"/>
      <inkml:brushProperty name="fitToCurve" value="1"/>
    </inkml:brush>
  </inkml:definitions>
  <inkml:trace contextRef="#ctx0" brushRef="#br0">6-1 38 0,'-6'0'63'0,"6"0"22"16,0 0-11-16,0 0-14 15,0 0-28-15,0 0-21 16,0 0-7-16,0 0-2 16,0 0-2-16,0 0-4 15,0 0 2-15,0 0-2 16,0 0 2-16,0 0 6 15,0 0-1-15,0 0 1 0,0 2 8 16,0 0 12-16,0-1-6 16,0 0-11-16,0 2-6 15,0 0 0-15,0 2-1 16,6 1 1-16,1 2 1 16,2 1-2-16,-1 1 1 15,-1-1-1-15,4 3 0 16,-3-1-1-16,-3 1-1 15,4 0 1-15,-7 0-3 16,4-1-4-16,-4-2-8 16,-2-2-4-16,3-2 4 15,-1-1-12-15,-2-1-27 16,6 0-39-16</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8.771"/>
    </inkml:context>
    <inkml:brush xml:id="br0">
      <inkml:brushProperty name="width" value="0.04667" units="cm"/>
      <inkml:brushProperty name="height" value="0.04667" units="cm"/>
      <inkml:brushProperty name="fitToCurve" value="1"/>
    </inkml:brush>
  </inkml:definitions>
  <inkml:trace contextRef="#ctx0" brushRef="#br0">139 24 420 0,'14'-10'14'15,"-2"-1"73"-15,-12 8-60 16,0 3-26-16,-9 0 2 0,-18 0 0 15,-2 3-2-15,-3 11 1 16,4 5 1-16,6 0 1 16,7 2 0-16,15 4 26 15,0 0 23-15,17 1 16 16,25-3-7-16,-4-1-11 16,3-1-7-16,-7-3-13 15,1 2-12-15,-9 1 2 16,-7-1-9-16,-9 0-9 15,-10-2-2-15,0 1 0 16,0-3 0-16,-20 2-1 16,-3-1 0-16,-14 0-14 15,1-2-28-15,-6-1-39 0,1-2-87 16,0 0-127-16</inkml:trace>
</inkml:ink>
</file>

<file path=word/ink/ink1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0.194"/>
    </inkml:context>
    <inkml:brush xml:id="br0">
      <inkml:brushProperty name="width" value="0.04667" units="cm"/>
      <inkml:brushProperty name="height" value="0.04667" units="cm"/>
      <inkml:brushProperty name="fitToCurve" value="1"/>
    </inkml:brush>
  </inkml:definitions>
  <inkml:trace contextRef="#ctx0" brushRef="#br0">3 0 24 0,'0'0'12'0,"0"0"-15"0,-3 0 0 16,3 0-27-16</inkml:trace>
</inkml:ink>
</file>

<file path=word/ink/ink1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5.904"/>
    </inkml:context>
    <inkml:brush xml:id="br0">
      <inkml:brushProperty name="width" value="0.04667" units="cm"/>
      <inkml:brushProperty name="height" value="0.04667" units="cm"/>
      <inkml:brushProperty name="fitToCurve" value="1"/>
    </inkml:brush>
  </inkml:definitions>
  <inkml:trace contextRef="#ctx0" brushRef="#br0">21 5 14 0,'-5'0'33'0,"3"0"28"16,-4 0 8-16,4 0-30 15,-4 0 0-15,3 0-2 16,3 0-3-16,0 0 1 16,0 0 7-16,0 0-2 15,0 0-14-15,0 0-9 16,0 0-16-16,0 0-2 0,6 0-1 15,-3 0-3 1,-3-2 4-16,0-1 3 0,0 2-2 16,0 1-5-16,0 0 5 15,0 0 1-15,0 0-2 16,0 0-45-16,0 5-123 16</inkml:trace>
</inkml:ink>
</file>

<file path=word/ink/ink1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5.573"/>
    </inkml:context>
    <inkml:brush xml:id="br0">
      <inkml:brushProperty name="width" value="0.04667" units="cm"/>
      <inkml:brushProperty name="height" value="0.04667" units="cm"/>
      <inkml:brushProperty name="fitToCurve" value="1"/>
    </inkml:brush>
  </inkml:definitions>
  <inkml:trace contextRef="#ctx0" brushRef="#br0">95 54 214 0,'-3'0'78'0,"1"0"-15"15,-1 0 34-15,3 0-32 16,0 0-25-16,0 0-3 16,0 0-33-16,0-1-1 15,0-4-2-15,0 1 1 16,5-1 0-16,-2 1-1 16,3 1 3-16,-6-1 5 0,0 3 8 15,0 1 0-15,0 0-9 16,0 0-9-16,0 0-3 15,0 0 3-15,0 0 1 16,-6 0 0-16,-10 5-1 16,1 2 2-16,-5 1-1 15,5-2 0-15,1-2 1 16,6-1-1-16,2-1-1 16,4-2 2-16,2 0 3 15,0 0 0-15,0 0-3 16,0 0-3-16,2 0-11 15,12-2-43-15,2-2-3 0,0-3 4 16,-3 2 3 0,0-3 27-16,-2 0 21 0,-3-1 5 15,3 2 5-15,-6 3 13 16,1 1 0-16,-1-1-10 16,-5 4-9-16,6-1-7 15,-2 1-37-15,2 0-36 16,-3 0-51-16,-1 0-11 15</inkml:trace>
</inkml:ink>
</file>

<file path=word/ink/ink1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4.999"/>
    </inkml:context>
    <inkml:brush xml:id="br0">
      <inkml:brushProperty name="width" value="0.04667" units="cm"/>
      <inkml:brushProperty name="height" value="0.04667" units="cm"/>
      <inkml:brushProperty name="fitToCurve" value="1"/>
    </inkml:brush>
  </inkml:definitions>
  <inkml:trace contextRef="#ctx0" brushRef="#br0">-1 78 79 0,'0'-3'128'0,"0"1"-48"15,0 2-18-15,0 0 6 16,6 0-9-16,-4 0-35 15,3 0-9-15,-1-8-6 16,0-2-4-16,-1-3 2 16,3 1 7-16,-4 0 5 15,3 5 8-15,-2 1 1 16,-3 1 2-16,3 5 9 16,-1 0-16-16,-2 0-18 15,2 0-2-15,-2 0 1 0,4 0-4 16,1 0-4-16,-3 0-22 15,9 0-17-15,-3 0-1 16,-3 0-17-16,3 0-29 16,-6 8-52-16,1 3-115 15</inkml:trace>
</inkml:ink>
</file>

<file path=word/ink/ink1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3.528"/>
    </inkml:context>
    <inkml:brush xml:id="br0">
      <inkml:brushProperty name="width" value="0.04667" units="cm"/>
      <inkml:brushProperty name="height" value="0.04667" units="cm"/>
      <inkml:brushProperty name="fitToCurve" value="1"/>
    </inkml:brush>
  </inkml:definitions>
  <inkml:trace contextRef="#ctx0" brushRef="#br0">0 18 208 0,'0'0'62'0,"0"0"6"16,0 0 5-16,0 0-40 15,0 0-30-15,0-1 0 16,0 1-1-16,7-2-1 16,2 1 0-16,-1-2 0 15,-3 0 0-15,-5 0 9 16,6 0 31-16,-6 1 6 0,2 2-5 16,0-1-15-1,-2 1-18-15,3 0-9 0,-3 0-3 16,0 0 10-16,0 1-6 15,3 5-6-15,-3-4-12 16,2-2-2-16,-2 2 20 16,0-2 0-16,3 0 1 15,-3 0-1-15,2 0-25 16,6 0-52-16,-3 0-106 16</inkml:trace>
</inkml:ink>
</file>

<file path=word/ink/ink1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1.292"/>
    </inkml:context>
    <inkml:brush xml:id="br0">
      <inkml:brushProperty name="width" value="0.04667" units="cm"/>
      <inkml:brushProperty name="height" value="0.04667" units="cm"/>
      <inkml:brushProperty name="fitToCurve" value="1"/>
    </inkml:brush>
  </inkml:definitions>
  <inkml:trace contextRef="#ctx0" brushRef="#br0">0 36 93 0,'0'0'72'16,"0"0"-36"-16,0 0 3 0,0 0-34 15,0 0 0-15,0 0-6 16,0 0 1-16,0 0 1 15,0-2 13-15,0 2 37 16,0 0 10-16,0 0 2 16,0 0-17-16,0 0-18 15,0 0-19-15,0 0-5 16,0 0-5-16,0 0 0 16,0 0 1-16,0 0-4 15,0 0-7-15,0 0 1 16,0 0 3-16,0 0 4 15,0-1 6-15,0 1 2 0,0 0 1 16,0-1 0 0,0-1-1-16,0 0-3 0,0 1 0 15,6-2 1-15,-4 3 0 16,1-1-2-16,-1 0 3 16,-2 1-3-16,2-2 3 15,-2 2-1-15,0 0 1 16,0 0 4-16,0 0 1 15,0 0 3-15,0 0 9 16,4 0 15-16,-2 0-7 16,3 0-22-16,1 0 1 15,-1 0 2-15,1-2-2 16,-2-2-2-16,2 0-1 0,1 0-1 16,-1 2 9-1,-1-1 1-15,1 2-1 0,-1 1-2 16,-3 0-4-16,2 0-4 15,-2 0-3-15,-2 0-1 16,0 1 1-16,2 3-2 16,1 0-8-16,-3-3-19 15,0 2-9-15,0-1 1 16,6 2-28-16,-4-1-1 16,3-1-22-16,1 3-54 15</inkml:trace>
</inkml:ink>
</file>

<file path=word/ink/ink1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4:59.359"/>
    </inkml:context>
    <inkml:brush xml:id="br0">
      <inkml:brushProperty name="width" value="0.04667" units="cm"/>
      <inkml:brushProperty name="height" value="0.04667" units="cm"/>
      <inkml:brushProperty name="fitToCurve" value="1"/>
    </inkml:brush>
  </inkml:definitions>
  <inkml:trace contextRef="#ctx0" brushRef="#br0">14 45 64 0,'0'0'173'15,"-6"0"-118"-15,6 0-9 16,0 0-25-16,0 0-20 16,0 0-1-16,0 0 0 15,-2 0 1-15,2 1 1 16,-3 1 4-16,3-2-4 15,0 0 3-15,0 0 27 16,-3 0 48-16,3 0-9 0,0 2-10 16,0-2-14-16,0 0-8 15,0 0-28-15,0 1-8 16,0-1-3-16,0 2-1 16,0-1 3-16,0-1 0 15,0 2-2-15,0-2 1 16,0 1-1-16,0 1 11 15,0 1 2-15,0 1 1 16,6 0-2-16,-4-1-5 16,4 0-4-16,-1-2-2 15,-3 1 1-15,7-2-2 16,-7 1 0-16,4-1 1 0,-1 1-1 16,-3-1 1-1,2 2 0-15,-2-2-1 0,0 0 0 16,1 1 2-16,-1 1-2 15,2-2 0-15,1 3 1 16,1-2-1-16,1 1 0 16,-1 0 0-16,-2-2 1 15,2 1-2-15,-1-1 2 16,-2 1-2-16,-3-1 2 16,8 0-1-16,-6 0 0 15,1 0 1-15,3 0 0 16,-1 0-2-16,3 0 3 0,-3 0-1 15,3 0 0 1,-6-1-1-16,4 0 1 16,-1-3-1-16,1 3 1 0,-1-1 0 15,1 2-1-15,1-1 0 16,-1-1 0-16,1-1 1 16,2-1-2-16,-3-2 1 15,1 0-1-15,1-2 2 16,0 2 0-16,0 1-1 15,5 1 2-15,-2 3-2 16,-1 1 0-16,1-2 1 16,2 2 0-16,0 0-1 15,-2-1 0-15,2-2 1 16,-2-2-2-16,-3 0 1 16,1-2 0-16,-4 1 0 0,0 1 1 15,-2 1-1 1,-1 2 0-16,1 2 0 0,-1 0-7 15,2 0-49-15,3-1-64 16,1 1-28-16,3 0-141 16</inkml:trace>
</inkml:ink>
</file>

<file path=word/ink/ink1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4:57.640"/>
    </inkml:context>
    <inkml:brush xml:id="br0">
      <inkml:brushProperty name="width" value="0.04667" units="cm"/>
      <inkml:brushProperty name="height" value="0.04667" units="cm"/>
      <inkml:brushProperty name="fitToCurve" value="1"/>
    </inkml:brush>
  </inkml:definitions>
  <inkml:trace contextRef="#ctx0" brushRef="#br0">167 0 48 0,'0'0'18'0,"-5"0"-9"16,-3 0 8-16,-1 0-14 15,9 0-2-15,-2 0-1 16,2 3-1-16,0 0 1 16,-2 0-5-16,2-1 2 15,0-2 4-15,-3 1 6 0,3 0 5 16,0 0 88-16,0 1-42 16,0-2-6-16,0 0 0 15,0 0-21-15,0 0-6 16,0 2-3-16,0-1-11 15,0 1-2-15,0 1 0 16,0 0-4-16,0-2 0 16,0 1 7-16,0 0 20 15,0-1-1-15,0 1 4 16,0 1 7-16,0 1-7 0,0 2-10 16,0 0-12-1,0 0-9-15,0-1-2 0,0-3-2 16,0 0 0-16,0 0 1 15,0-2-2-15,0 1 1 16,0 1 1-16,0 2-1 16,0 1 1-16,0 2 0 15,0 3-1-15,0-3 0 16,-8 0-1-16,-5 1 2 16,0-3-3-16,-1-2 0 15,-2-2 2-15,5-1 0 16,-2 0 0-16,0 0-1 0,4 0 1 15,2 0-8-15,-1 0-20 16,3 0-3 0,-1 7-1-16,4-4-18 0,2 4-24 15,0-1-39 1,0-3-72-16</inkml:trace>
</inkml:ink>
</file>

<file path=word/ink/ink1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4:49.218"/>
    </inkml:context>
    <inkml:brush xml:id="br0">
      <inkml:brushProperty name="width" value="0.04667" units="cm"/>
      <inkml:brushProperty name="height" value="0.04667" units="cm"/>
      <inkml:brushProperty name="fitToCurve" value="1"/>
    </inkml:brush>
  </inkml:definitions>
  <inkml:trace contextRef="#ctx0" brushRef="#br0">753 85 38 0,'-2'0'30'0,"-2"0"-19"15,2 0-5-15,2 0-8 16,0 0 2-16,-8 0 0 15,-5 0 5-15,-3 4 21 16,-6 0-26-16,7-1-3 16,7-3 0-16,-1 0 4 15,7 1-1-15,-1-1 79 16,3 0-40-16,0 0-10 16,-2 0-1-16,2 0-14 15,0 0 0-15,0 0 7 0,0 0-2 16,0 0 6-1,0 0 6-15,0 0 4 16,0 0 1-16,0 0 1 0,0 0-4 16,0 0-2-16,0 0-4 15,0 0-7-15,0 0-4 16,0 0-3-16,0 0-4 16,0 0-1-16,0 0-4 15,0 0-3-15,0 0 0 16,0 0 0-16,0 0 1 15,2 0 2-15,3-1 6 16,-1-1 4-16,-2 2-1 16,3-3 0-16,1 1 0 15,-1 2-6-15,1-3-3 16,-2 2 4-16,2-1-4 0,2 1-1 16,-2-2-3-16,1 1 2 15,-1-1 1-15,-4 2-1 16,4-1 1-16,-4 1 0 15,3 0 1-15,1-2 1 16,-1 1-1-16,1 0 1 16,-1 1-1-16,-3-1-3 15,6 2 2-15,1-1-1 16,-4 1 0-16,-3-2-1 16,4 2 2-16,-4-1-2 15,1-1 1-15,-1 2-2 16,4-1 2-16,-3 1 0 0,-1-2 0 15,4 2 1-15,-1-2-1 16,1 1 0-16,-2 1 1 16,5 0-3-16,-4 0 1 15,1-1-1-15,-4 1 2 16,0 0-4-16,-2 0 2 16,3-2 2-16,0 2-1 15,0 0-1-15,-1 0 1 16,4-1 0-16,1-1 0 15,-1 1-2-15,1-1 2 16,2 1-1-16,-1-1 0 16,-1 1 1-16,-1-1-1 15,-1 1 0-15,6-1 1 0,-3 2-2 16,0-2 1-16,0 2 2 16,0 0-2-16,-3-2 0 15,1 0 0-15,-2 1 1 16,2-1-1-16,-1 1 1 15,1-1-1-15,1 1-1 16,-1-1 2-16,-1 1 0 16,1-1-2-16,-4 0 2 15,3 1-1-15,-1 1 0 16,1-1 1-16,-3-1-2 16,0 2 2-16,2-2 0 15,1 2 1-15,-3 0-1 0,4 0-1 16,-1 0 1-1,-5 0-1-15,8 0 0 0,-5 0 1 16,-1 0-3-16,2 0 2 16,-2 0-1-16,0 0 2 15,4 0 0-15,-3 0 0 16,-1 0-2-16,3 0 2 16,-2 0 1-16,2 0-2 15,-2 0 1-15,3 0-2 16,-4 0 1-16,0 0 0 15,1 0-1-15,3 0 1 16,-4 0 0-16,1 0-1 16,0 0 0-16,-1 0 2 15,1 0 0-15,-1 2-1 16,4 0-1-16,-3-1 2 0,-1 0 0 16,0 1-1-16,2-2 0 15,1 2 0-15,-3-1 0 16,2-1-1-16,-2 2 2 15,0 1-2-15,1-2 2 16,-1 1-2-16,2-1 2 16,-2 1-2-16,1 0 1 15,3 0 0-15,-6 0 1 16,2-1-1-16,-2-1 1 16,2 0-2-16,-2 2 2 15,3-1-2-15,-3-1 1 16,6 2 1-16,-1-1-2 15,-3 1 1-15,4-1 1 0,-1 1-1 16,-5-1 0-16,6 1 0 16,-4-1 0-16,0 0 1 15,-2 1-3-15,0-2 3 16,0 0-1-16,0 0-1 16,0 0 0-16,0 0 2 15,3 2-2-15,-3-1 1 16,3 1 2-16,0-1-3 15,-1 1 1-15,-2-2 1 16,3 0 0-16,-3 0-2 16,0 1 2-16,3-1-1 15,-3 3-1-15,3-1 1 0,-3 1 0 16,2 0-2-16,3 0 3 16,-2-2 0-16,0 2-1 15,-1-1 0-15,0-1-1 16,-2 1 3-16,4-2-3 15,-4 0 2-15,0 0-2 16,0 0 2-16,2 1-2 16,-2 1 2-16,3-1-1 15,-1 2-2-15,-2 1 2 16,9 0 0-16,-9-1 1 16,2 0-2-16,0-2 2 15,-2 1-1-15,0-1-1 16,0-1 1-16,0 0 1 15,0 0-2-15,4 2 1 0,-4-2 0 16,2 3 1-16,1 0 0 16,-1 0-2-16,-2 2 1 15,6-1 0-15,-1 2 1 16,-3-1-2-16,2-1 1 16,-2-1 0-16,3 0 0 15,-1 2 0-15,-2-2 0 16,0 1-1-16,1-1 2 15,-1 0-2-15,-2 0 1 16,4-1 0-16,-4-1 0 16,0-1-1-16,0 1 2 15,0-1 0-15,0 2-1 16,0 0 0-16,0 0-1 0,0 0 2 16,0 0-3-16,0-1 2 15,0 1 1-15,0-1-1 16,0 1-1-16,0 0 1 15,0-1 0-15,2 0 1 16,-2 1-1-16,0 1 0 16,0 2 0-16,0-2 0 15,2 3 2-15,1-2-3 16,0 2 1-16,-3-3 0 16,0 0-1-16,0-1 2 15,0-1-1-15,0-1 0 16,0 2-1-16,0-1 0 0,0 1 1 15,0-1 0-15,0 1 1 16,0 1-1-16,0 0 1 16,0-1-1-16,0 2 0 15,0-1 1-15,0-2-2 16,0 1 0-16,0-1 0 16,0 1 0-16,0-1 2 15,0 0 1-15,0 2-2 16,0-1 0-16,0 1 1 15,0-1 0-15,0 1-1 16,0-2 0-16,-3 3 1 16,0-2-1-16,1 1 1 15,-4 1 0-15,4-2 1 0,-1 1-2 16,-1 0 0 0,0 0 2-16,2 0-2 0,-3-1 1 15,-1 1 2-15,3 0 1 16,-5 0 3-16,6 0 1 15,-3 2-3-15,-1-3-2 16,-5 1-1-16,9 0 0 16,-3 0-1-16,-1 1 1 15,1-1 0-15,2 0-1 16,0-2 1-16,-1 1-1 16,1-1 1-16,-3 1-1 15,4-1 1-15,-4 1-2 16,3-1 2-16,-1 0-1 15,-2 1 0-15,3 1 1 16,1-1-1-16,-4-1 0 0,4 1 1 16,-3-1-1-16,-1-1 0 15,3 2 0-15,-1 1 1 16,0-2-3-16,2 1 3 16,-1-1-2-16,-3-1 0 15,4 0 0-15,-1 2 1 16,1-2 1-16,0 0 0 15,-2 1 1-15,-1 1-2 16,3-1-1-16,-4 1 1 16,1-1-1-16,-1 1 1 15,1-1 1-15,0-1-1 16,0 2 1-16,-1-2 3 0,1 1 0 16,-3 1-1-16,3-2-1 15,2 1-2-15,-3 1 0 16,2-2 0-16,1 1 0 15,-3-1-1-15,4 2 1 16,2-2 0-16,-2 2-2 16,2-2 2-16,-4 0 0 15,2 1 1-15,-1-1 2 16,1 0 2-16,-4 1-2 16,6-1 2-16,-5 2-3 15,3-2 2-15,-4 0-2 16,3 0-1-16,3 2 0 15,-2-2-1-15,2 0 1 0,-4 0 1 16,0 1-1-16,-1-1-2 16,-1 0 0-16,1 1 0 15,-1-1 0-15,-1 0 0 16,1 2 0-16,4-2 0 16,-4 0 0-16,3 0 0 15,1 1 0-15,-7-1 0 16,7 0 0-16,-6 2 0 15,3-2 0-15,3 0 0 16,-4 1 0-16,1-1 0 16,-1 0 0-16,-1 0 0 15,-2 2 0-15,1-2 0 16,3 0 0-16,-1 0 0 16,4 0 0-16,-3 0 0 0,-1 0 0 15,4 0 0-15,-3 0 0 16,-1 0 0-16,-2 0 0 15,-2 0 0-15,-1 0 0 16,1 0 0-16,-4 0 0 16,4 0 0-16,-1 0 0 15,3 0 0-15,-1 0 0 16,2 0 0-16,1 0 0 16,1-2 0-16,3 2 0 15,-2 0 0-15,2 0 0 16,-3 0 0-16,-1 0 0 15,-5 0 0-15,1 0 0 16,0 0 0-16,-4 0 0 0,4 0 0 16,2 0 0-16,-1 0 0 15,5 0 0-15,-2 0 0 16,6 0 0-16,-5 0 0 16,3 0 0-16,-2 0 0 15,-1 0 0-15,-1 0 0 16,-1 0 0-16,-1 0 0 15,-1 0 0-15,5 0 0 16,-5 0 0-16,7 0 0 16,-3 0 0-16,1 0 0 15,0 0 0-15,1 0 0 0,3 0 0 16,-6 0 0-16,6 0 0 16,-4 0 0-16,-2 0 0 15,1 0 0-15,-1 0 0 16,-1 0 0-16,-2 0 0 15,1 0 0-15,3 0 0 16,-3 0 0-16,5 0 0 16,1 0 0-16,-4 0 0 15,4 0 0-15,-3 0 0 16,1 0 0-16,0 0 0 16,1 0 0-16,1 0 0 15,-2 0 0-15,2 0 0 0,-1 0 0 16,-3 0 0-1,2 0 0-15,1 0 0 0,-3 0 0 16,2 0 0-16,1 0 0 16,-3 0 0-16,4 0 0 15,-1 2 0-15,-3-2 0 16,6 0 0-16,-2 1 0 16,0-1 0-16,2 0 0 15,-3 0 0-15,3 0 0 16,-3 2 0-16,0-2 0 15,-1 0 0-15,-2 0 0 16,1 1 0-16,-1 1 0 16,1-2 0-16,-1 2 0 15,1-2 0-15,0 0 0 0,0 1 0 16,2-1 0 0,1 0 0-16,-2 0 0 15,2 0 0-15,-1 0 0 0,1 0 0 16,-4 0 0-16,6 2 0 15,0-2 0-15,0 0 0 16,-2 0 0-16,2 0 0 16,-3 0 0-16,1 0 0 15,-2 3 0-15,2-3 0 16,2 0 0-16,-2 1 0 16,-1-1 0-16,-3 0 0 15,4 0 0-15,2 2 0 16,0-2 0-16,0 0 0 15,-3 1 0-15,3-1 0 16,0 0 0-16,-2 0 0 0,2 0 0 16,-4 1 0-16,4 1 0 15,-2-2 0-15,0 1 0 16,2-1 0-16,-6 0 0 16,6 2 0-16,-3-2 0 15,1 1 0-15,-1-1 0 16,1 0 0-16,2 2 0 15,-3-2 0-15,0 2 0 16,1-1 0-16,-1-1 0 16,0 2 0-16,0-1 0 15,-1 1 0-15,-2-2 0 16,6 1 0-16,-3 1 0 0,-2-1 0 16,2 1 0-16,3-1 0 15,-3-1 0-15,3 2 0 16,0-2 0-16,-2 0 0 15,2 1 0-15,-2 1 0 16,-2 1 0-16,2-2 0 16,-1 0 0-16,1 1 0 15,0-2 0-15,2 0 0 16,0 2 0-16,0-2 0 16,0 0 0-16,0 1 0 15,-4-1 0-15,4 0 0 0,-2 2 0 16,2-1 0-1,0-1 0-15,-3 2 0 0,3-1 0 16,-2 0 0 0,-2-1 0-16,2 0 0 0,-1 0 0 15,1 0 0-15,-4 0 0 16,4 0 0-16,-3 0 0 16,1 0 0-16,2 0 0 15,0 0 0-15,-4 0 0 16,3 2 0-16,1-2 0 15,-7 0 0-15,5 0 0 16,-2 0 0-16,1 0 0 16,0 2 0-16,2-2 0 15,-2 1 0-15,2-1 0 0,0 0 0 16,0 2 0-16,1-2 0 16,0 0 0-16,-4 1 0 15,6-1 0-15,0 0 0 16,-3 0 0-16,3 0 0 15,0 2 0-15,0-2 0 16,0 0 0-16,-2 0 0 16,0 0 0-16,2 1 0 15,-4-1 0-15,2 0 0 16,2 0 0-16,-3 0 0 16,1 0 0-16,2 0 0 15,-4 2 0-15,4-2 0 16,-2 2 0-16,-1-2 0 15,3 0 0-15,-2 0 0 16,0 0 0-16,2 0 0 0,-4 0 0 16,4 0 0-16,-2 0 0 15,2 0 0-15,-3 0 0 16,1 0 0-16,-2 0 0 16,0 0 0-16,-1 0 0 15,-1 0 0-15,3 0 0 16,1 0 0-16,-2 0 0 15,4 0 0-15,-2 0 0 16,0 0 0-16,2 0 0 16,-3-2 0-16,-3 0 0 0,4 1 0 15,-3-1 0-15,2 1 0 16,3 1 0-16,0-2 0 16,0 2 0-16,0 0 0 15,0 0 0-15,0 0 0 16,0-1 0-16,0 1 0 15,0-2 0-15,-3 0 0 16,3 1 0-16,0 0 0 16,-2 1 0-16,2-2 0 15,0 1 0-15,-3-1 0 16,3-1 0-16,0 0 0 16,0 0 0-16,0 0 0 15,0 2 0-15,0-1 0 16,0 2 0-16,0-1 0 15,0 1 0-15,0-2 0 0,0 1 0 16,0-2 0-16,0-2 0 16,0-1 0-16,0 1 0 15,0 1 0-15,0 0 0 16,0 1 0-16,0-1 0 16,0 3 0-16,0-1 0 15,0 1 0-15,0-1 0 16,0 1 0-16,0-2 0 15,0 0 0-15,0 0 0 16,0 0 0-16,3 0 0 16,-1 0 0-16,4-2 0 15,-3 2 0-15,-1 0 0 0,0 0 0 16,7 2 0-16,-5-1 0 16,0 2 0-16,1-1 0 15,-3-1 0-15,4 2 0 16,-3-1 0-16,-1-1 0 15,4 1 0-15,-4-1 0 16,3-1 0-16,1 3 0 16,1-1 0-16,2-1 0 15,-3 1 0-15,-4 1 0 16,0-2 0-16,-2 2 0 16,0 0 0-16,3 0 0 15,-3 0 0-15,0 0 0 16,0 0 0-16,0-2 0 15,0 2 0-15,0 0 0 16,0 0 0-16,0 0 0 0,0 0 0 16,0-1 0-16,0 1 0 15,0 0 0-15,0 0 0 16,0-2 0-16,0 2 0 16,0 0 0-16,0 0 0 15,0 0 0-15,0 0 0 16,0-1 0-16,0 0 0 15,0-1 0-15,0-1 0 16,0 2 0-16,0-1 0 16,0 1 0-16,0-1 0 0,0 1 0 15,0 1 0 1,0 0 0-16,0 0 0 0,0 0 0 16,0 0 0-16,0 0 0 15,0 0 0-15,0 0 0 16,0 0 0-16,0 0 0 15,0 0 0-15,0 0 0 16,0 0 0-16,0 0 0 16,0 0 0-16,0 0 0 15,0 0 0-15,0 0 0 16,0 0 0-16,0 0 0 16,0 0 0-16,0 0 0 15,0 0 0-15,0 0 0 16,0 0 0-16,-3 0 0 15,-1 0 0-15,0 0 0 0,2 0 0 16,-1 0 0-16,3 0 0 16,0 0 0-16,0 0 0 15,0 0 0-15,0 0 0 16,-2 0 0-16,2 0 0 16,0 0 0-16,0 0 0 15,0 0 0-15,0 0 0 16,0 0 0-16,-4 0 0 15,4 0 0-15,-2 0 0 16,2 0 0-16,0 0 0 16,0 0 0-16,0 0 0 15,0 0 0-15,0 0 0 0,0 0 0 16,0 0 0-16,-3 0 0 16,3 0 0-16,0 0 0 15,0 0 0-15,0 0 0 16,0 0 0-16,0 0 0 15,0 0 0-15,0 0 0 16,0 0 0-16,0 0 0 16,0 0 0-16,0 0 0 15,0 0 0-15,0 0 0 16,0 0 0-16,0 0 0 16,0 0 0-16,0 0 0 15,0 0 0-15,0 0 0 16,0 0 0-16,0 0 0 15,0 0 0-15,0 0 0 0,0 0 0 16,0 0 0-16,0 0 0 16,0 0 0-16,0 0 0 15,0 0 0-15,0 0 0 16,0 0 0-16,0 0 0 16,0 0 0-16,0 0 0 15,0 0 0-15,0 0 0 16,0 0 0-16,0 0 0 15,0 0 0-15,0 0 0 16,0 0 0-16,0 0 0 16,0 0 0-16,0 0 0 0,0 0 0 15,0 0 0 1,0 0 0-16,0-2 0 0,0 2 0 16,0 0 0-16,0 0 0 15,0 0 0-15,0 0 0 16,0 0 0-16,0 0 0 15,0 0 0-15,0 0 0 16,0 0 0-16,0 0 0 16,0 0 0-16,0 0 0 15,0 0 0-15,0 0 0 16,0 0 0-16,0 0 0 16,0 0 0-16,0 0 0 15,0 0 0-15,-2-1 0 16,0 1 0-16,-2-2 0 15,2 0 0-15,-1 2 0 0,-3 0 0 16,4 0 0-16,0-3 0 16,-1 2 0-16,1 1 0 15,-4-2 0-15,6 2 0 16,-5-1 0-16,1 1 0 16,2 0 0-16,0-2 0 15,-1 2 0-15,-3 0 0 16,4-1 0-16,-3 1 0 15,-1 0 0-15,1 0 0 16,-1 0 0-16,6 0 0 16,-2 0 0-16,0 0 0 15,2 0 0-15,-6 0 0 0,3 0 0 16,3 0 0-16,-2 0 0 16,0 0 0-16,2 0 0 15,-4 0 0-15,2 0 0 16,2-1 0-16,0 1 0 15,0 0 0-15,0 0 0 16,-3-2 0-16,3 2 0 16,-2-1 0-16,2-1 0 15,0 0 0-15,0 1 0 16,0 0 0-16,-6-3 0 16,3 1 0-16,3 2 0 15,-2-2 0-15,2 0 0 16,0 0 0-16,0 0 0 0,0-1 0 15,0 0 0-15,0 1 0 16,0 2 0-16,0-2 0 16,0 1 0-16,0 1 0 15,0-1 0-15,0 1 0 16,0 1 0-16,0-2 0 16,2-1 0-16,1 1 0 15,0 1 0-15,0-1 0 16,-3 1 0-16,2 1 0 15,-2-1 0-15,3 1 0 16,-1-2 0-16,2 1 0 16,0-1 0-16,5 2 0 0,-7-1 0 15,0-1 0 1,4 1 0-16,-3-1 0 0,-1 2 0 16,-2 0 0-16,3 0 0 15,-3-2 0-15,3 2 0 16,0-1 0-16,-1 1 0 15,0-1 0-15,-2 1 0 16,6 0 0-16,-6 0 0 16,5 0 0-16,-3-2 0 15,-2 2 0-15,6 0 0 16,-1 0 0-16,-1 0 0 16,1 0 0-16,-5 0 0 15,2 0 0-15,0 0 0 16,-2 0 0-16,4 0 0 15,-2 0 0-15,1 0 0 0,3 0 0 16,-4 0 0-16,0 0 0 16,1 0 0-16,-1 0 0 15,2 0 0-15,-2 0 0 16,1 0 0-16,-1 0 0 16,2 0 0-16,-2 0 0 15,0 0 0-15,1 0 0 16,-3 0 0-16,6 0 0 15,-6 0 0-15,2 0 0 16,-2 0 0-16,2 0 0 16,1 0 0-16,3 0 0 15,-6 0 0-15,0 0 0 0,2 0 0 16,-2 0 0-16,3 0 0 16,-3 0 0-16,0 0 0 15,6 0 0-15,-4 0 0 16,0 0 0-16,4 0 0 15,-1 0 0-15,-5 0 0 16,2 0 0-16,2 0 0 16,-2 0 0-16,1 0 0 15,-1 0 0-15,1 0 0 16,-3 0 0-16,3 0 0 16,0 0 0-16,-3 0 0 15,2 0 0-15,0 0 0 16,2 0 0-16,-2 0 0 0,1 0 0 15,-1 0 0-15,2 0 0 16,-2 0 0-16,0 0 0 16,-2 0 0-16,3 0 0 15,-1 0 0-15,2 0 0 16,-2 0 0-16,1 0 0 16,-1 0 0-16,2 0 0 15,-2 0 0-15,0 0 0 16,1 0 0-16,-1 0 0 15,2 0 0-15,-2 0 0 16,0 0 0-16,1 0 0 16,-3 0 0-16,0 0 0 0,3 0 0 15,0 0 0 1,-1 0 0-16,1 0 0 0,3 0 0 16,-4 0 0-16,3 0 0 15,-2 0 0-15,2 0 0 16,-5 0 0-16,6-1 0 15,-6 0 0-15,0 1 0 16,2-2 0-16,-2 2 0 16,0-2 0-16,0 2 0 15,0-3 0-15,0 2 0 16,0-2 0-16,3-1 0 16,-3 1 0-16,0 2 0 15,0-1 0-15,0 2 0 16,0-1 0-16,0-2 0 15,0-1 0-15,0 1 0 0,0-2 0 16,0 0 0-16,0 2 0 16,0 0 0-16,0 1 0 15,0 0 0-15,0 0 0 16,0 2 0-16,0-1 0 16,0-1 0-16,0 2 0 15,0-1 0-15,0-1 0 16,0 1 0-16,0 0 0 15,0 1 0-15,0-2 0 16,0 2 0-16,0-2 0 16,0 0 0-16,0 2 0 15,0-1 0-15,0 1 0 0,0 0 0 16,0-1 0-16,0 1 0 16,0-2 0-16,0 2 0 15,0-1 0-15,0-1 0 16,0 1 0-16,0-2 0 15,0 0 0-15,0 0 0 16,0 1 0-16,0 1 0 16,0-2 0-16,0 3 0 15,0-2 0-15,0 1 0 16,0 1 0-16,0 0 0 16,0 0 0-16,0 0 0 15,0-2 0-15,0 2 0 16,0-1 0-16,0 1 0 15,0-2 0-15,0 1 0 16,0 1 0-16,0 0 0 0,0 0 0 16,0 0 0-16,0 0 0 15,0 0 0-15,0 0 0 16,0-2 0-16,0 2 0 16,0 0 0-16,0-1 0 15,0-1 0-15,0 1 0 16,0-1 0-16,0 2 0 15,2-1 0-15,-2-1 0 16,3 1 0-16,0-1 0 16,0 1 0-16,-1-1 0 0,-2 2 0 15,2-1 0 1,-2-1 0-16,4 2 0 0,-2 0 0 16,-2 0 0-16,3 0 0 15,-3-1 0-15,2 1 0 16,-2 0 0-16,0 0 0 15,0-2 0-15,3 2 0 16,-3-1 0-16,3 1 0 16,-3 0 0-16,3 0 0 15,-3 0 0-15,0 0 0 16,0-2 0-16,0 2 0 16,0 0 0-16,2 0 0 15,0 0 0-15,-2 0 0 16,4 0 0-16,-2 0 0 15,1 0 0-15,-1-2 0 0,-2 2 0 16,6 0 0-16,-4-1 0 16,-2 1 0-16,3 0 0 15,3-2 0-15,-4 2 0 16,3-1 0-16,-2-1 0 16,2 2 0-16,-2-1 0 15,-3-1 0-15,6 2 0 16,-4-1 0-16,0 1 0 15,4-2 0-15,-3 2 0 16,-1-1 0-16,1 1 0 16,-1-1 0-16,2 1 0 15,-4 0 0-15,2 0 0 0,0-2 0 16,1 2 0-16,0 0 0 16,0-1 0-16,-1 1 0 15,0-2 0-15,4 2 0 16,-3 0 0-16,2 0 0 15,-2 0 0-15,2 0 0 16,-3-1 0-16,4 1 0 16,-3-2 0-16,1 2 0 15,2-2 0-15,-3 2 0 16,3-1 0-16,-1 1 0 16,-1 0 0-16,2-2 0 15,-1 2 0-15,1 0 0 16,-1-1 0-16,1 1 0 15,1 0 0-15,-1 0 0 16,-1 0 0-16,3 0 0 0,-3 0 0 16,1 0 0-16,-4 0 0 15,4 0 0-15,-3 0 0 16,-1 0 0-16,0 0 0 16,4-2 0-16,-3 2 0 15,1-1 0-15,0-1 0 16,1-1 0-16,-3 2 0 15,4-1 0-15,-3 1 0 16,-1-1 0-16,-2 1 0 16,2 0 0-16,-2 1 0 0,4-2 0 15,-2 1 0 1,1 1 0-16,-1-2 0 0,-2 0 0 16,6 1 0-16,-4-1 0 15,1 2 0-15,-1 0 0 16,2 0 0-16,-2 0 0 15,-2 0 0-15,0 0 0 16,3 0 0-16,-3 0 0 16,0 0 0-16,2 0 0 15,2 0 0-15,-2 0 0 16,-2 0 0-16,2 0 0 16,-2 0 0-16,0 0 0 15,3 0 0-15,3 0 0 16,-4 0 0-16,3 5 0 15,-5 4-64-15,8-2-131 0,-2 1-340 16</inkml:trace>
</inkml:ink>
</file>

<file path=word/ink/ink1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31.517"/>
    </inkml:context>
    <inkml:brush xml:id="br0">
      <inkml:brushProperty name="width" value="0.04667" units="cm"/>
      <inkml:brushProperty name="height" value="0.04667" units="cm"/>
      <inkml:brushProperty name="fitToCurve" value="1"/>
    </inkml:brush>
  </inkml:definitions>
  <inkml:trace contextRef="#ctx0" brushRef="#br0">0 1 111 0,'9'0'23'0,"-2"0"-18"15,-7-2 7-15,4 1-11 16,-4 1 0-16,0 0 2 16,0 0 12-16,0 0 29 15,0 0 3-15,0 0-6 16,0 0 6-16,0 0 4 15,5 0-9-15,-1 0-19 0,0 0-19 16,-1 0-1-16,3 0-1 16,-6 0-2-16,0 0 0 15,0 0-1-15,0 0 2 16,3 0-1-16,-3 0 0 16,0 0 2-16,0 0 2 15,0 0 10-15,0 0 2 16,0 0-10-16,0 0-3 15,0 0-3-15,0 0-2 16,0 0-9-16,0 0-34 16,0 0-14-16,-3 0-16 15,-6 0-5-15,5 0-27 16,-9 0-20-16</inkml:trace>
</inkml:ink>
</file>

<file path=word/ink/ink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8.390"/>
    </inkml:context>
    <inkml:brush xml:id="br0">
      <inkml:brushProperty name="width" value="0.04667" units="cm"/>
      <inkml:brushProperty name="height" value="0.04667" units="cm"/>
      <inkml:brushProperty name="fitToCurve" value="1"/>
    </inkml:brush>
  </inkml:definitions>
  <inkml:trace contextRef="#ctx0" brushRef="#br0">3 120 489 0,'10'0'28'0,"-6"-2"59"16,-4-14-57-16,0-6-27 16,-4-1 0-16,-4 2 0 15,8 5-2-15,0 4 15 16,8 6 56-16,16 5-14 16,-3 1-19-16,6 0-2 15,5 5-15-15,-6 8-8 16,3 3-6-16,-3 1-4 15,-4-3-3-15,-1 0 1 16,-5-3-3-16,-9-6-1 16,-5-5-14-16,-2 0-29 0,0 0-57 15,0-12-71 1,3 0-108-16</inkml:trace>
</inkml:ink>
</file>

<file path=word/ink/ink1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20.349"/>
    </inkml:context>
    <inkml:brush xml:id="br0">
      <inkml:brushProperty name="width" value="0.04667" units="cm"/>
      <inkml:brushProperty name="height" value="0.04667" units="cm"/>
      <inkml:brushProperty name="fitToCurve" value="1"/>
    </inkml:brush>
  </inkml:definitions>
  <inkml:trace contextRef="#ctx0" brushRef="#br0">0 6 185 0,'7'2'56'0,"-3"-2"6"16,5 3-6-16,7-2-12 16,1 1 8-16,3-2-11 15,8 0-6-15,-3 0 4 16,3 0-9-16,5 0-11 0,-4 0-13 16,-1 0-4-16,-8 0-2 15,2 0 2-15,-7 0-13 16,1 3-34-16,1 4-16 15,8 2-11-15,-13 1-31 16,8 3-56-16</inkml:trace>
</inkml:ink>
</file>

<file path=word/ink/ink1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20.042"/>
    </inkml:context>
    <inkml:brush xml:id="br0">
      <inkml:brushProperty name="width" value="0.04667" units="cm"/>
      <inkml:brushProperty name="height" value="0.04667" units="cm"/>
      <inkml:brushProperty name="fitToCurve" value="1"/>
    </inkml:brush>
  </inkml:definitions>
  <inkml:trace contextRef="#ctx0" brushRef="#br0">306 0 39 0,'0'0'195'16,"9"0"-188"-16,-9 0 35 0,0 0 12 15,0 0-27-15,0 0-20 16,0 0-5-16,0 0 18 15,0 0 24-15,-16 0 26 16,-14 0-21-16,-6 0-28 16,-1 11-11-16,-3 1-8 15,3-5-1-15,0-5 0 16,4-2-5-16,9 0-63 16,8 0-64-16,7-14-50 15</inkml:trace>
</inkml:ink>
</file>

<file path=word/ink/ink1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9.606"/>
    </inkml:context>
    <inkml:brush xml:id="br0">
      <inkml:brushProperty name="width" value="0.04667" units="cm"/>
      <inkml:brushProperty name="height" value="0.04667" units="cm"/>
      <inkml:brushProperty name="fitToCurve" value="1"/>
    </inkml:brush>
  </inkml:definitions>
  <inkml:trace contextRef="#ctx0" brushRef="#br0">0 71 70 0,'20'0'66'0,"0"-4"-20"15,2-5 20-15,-11 0-25 16,5-6-6-16,-3 4 6 15,-6 1-2-15,10 3 4 16,-5 3 12-16,-4 4 1 16,8 0-26-16,0 2-14 15,4 21 3-15,-7 5-3 16,0 0-4-16,-6 2-9 0,-3-6-2 16,-4-2 0-16,0-5-2 15,0-8-6-15,0-2-23 16,0-7-18-16,0 0-30 15,0 0-17-15,0 0 11 16,0 0 29-16,-17-2-52 16</inkml:trace>
</inkml:ink>
</file>

<file path=word/ink/ink1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9.284"/>
    </inkml:context>
    <inkml:brush xml:id="br0">
      <inkml:brushProperty name="width" value="0.04667" units="cm"/>
      <inkml:brushProperty name="height" value="0.04667" units="cm"/>
      <inkml:brushProperty name="fitToCurve" value="1"/>
    </inkml:brush>
  </inkml:definitions>
  <inkml:trace contextRef="#ctx0" brushRef="#br0">228 0 223 0,'0'0'90'0,"0"0"-6"16,0 0 16 0,0 0-40-16,0 0-32 0,0 0-13 15,0 0-10-15,0 5-1 16,0 11-3-16,0 5 8 15,-29 0 11-15,1 4 2 16,-8-3-15-16,3-2-2 16,0-4-2-16,1 1-3 15,12-8 0-15,7-2-28 16,9-5-53-16,4-2-49 16,0 0-80-16</inkml:trace>
</inkml:ink>
</file>

<file path=word/ink/ink1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9"/>
    </inkml:context>
    <inkml:brush xml:id="br0">
      <inkml:brushProperty name="width" value="0.04667" units="cm"/>
      <inkml:brushProperty name="height" value="0.04667" units="cm"/>
      <inkml:brushProperty name="fitToCurve" value="1"/>
    </inkml:brush>
  </inkml:definitions>
  <inkml:trace contextRef="#ctx0" brushRef="#br0">0 0 189 0,'9'16'53'0,"-2"-3"-50"16,0-6 30-16,-2-4-1 15,-5-3-22-15,0 0-7 16,0 0 1-16,0 0 1 16,0 0 9-16,4 0 25 15,-4 7-2-15,4 7 11 16,-1 4-23-16,3 3-18 16,-6 2 2-16,0 0 5 15,0-4-3-15,0-1-7 16,0-7-4-16,0 1 1 15,0-5-1-15,-6-2 0 16,6-1-18-16,0-2-46 16,0 1-26-16,0-3-37 0,0 0-84 15</inkml:trace>
</inkml:ink>
</file>

<file path=word/ink/ink1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8.534"/>
    </inkml:context>
    <inkml:brush xml:id="br0">
      <inkml:brushProperty name="width" value="0.04667" units="cm"/>
      <inkml:brushProperty name="height" value="0.04667" units="cm"/>
      <inkml:brushProperty name="fitToCurve" value="1"/>
    </inkml:brush>
  </inkml:definitions>
  <inkml:trace contextRef="#ctx0" brushRef="#br0">143 130 159 0,'0'0'7'16,"0"0"-4"-16,-4 0 1 16,4-2 4-16,0-1 0 15,0 3 17-15,0-2 11 16,0 0 8-16,-3 2-20 16,-30-10-12-16,-4 2 4 15,4-7 19-15,4 5 61 16,29 7-65-16,0-2-5 15,0-2 4-15,0 1-18 0,0-4 2 16,0 1 1 0,0 1-1-16,0 0 11 0,13 1 9 15,0 2 15-15,-2 1-8 16,5 2-4-16,4 2-14 16,-3-4-10-16,8 4-4 15,-5 0-4-15,3 0-2 16,-3 0-1-16,-3 4-2 15,3 5 2-15,0 0 0 16,-4 4 2-16,5-1 5 16,-9-2 2-16,-3-4 1 15,-9 9-4-15,0 0-4 0,0 6-4 16,0-3 3 0,-16-4-4-16,-13-2 1 15,-4-3 2-15,5-2-2 0,-5-7 0 16,-2 0 1-16,2 0 1 15,4 0-1-15,5-7-1 16,7-7-1-16,1 5-12 16,16-5-20-16,-4 7-12 15,4 0-11-15,0 2-20 16,0 3 4-16,0 1-37 16,0 1-56-16</inkml:trace>
</inkml:ink>
</file>

<file path=word/ink/ink1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3.254"/>
    </inkml:context>
    <inkml:brush xml:id="br0">
      <inkml:brushProperty name="width" value="0.04667" units="cm"/>
      <inkml:brushProperty name="height" value="0.04667" units="cm"/>
      <inkml:brushProperty name="fitToCurve" value="1"/>
    </inkml:brush>
  </inkml:definitions>
  <inkml:trace contextRef="#ctx0" brushRef="#br0">0 11 158 0,'12'0'113'15,"-4"9"-27"-15,5-4 9 16,-2-5-21-16,11 0-22 15,-2 0-7-15,7-5-2 16,10-4-13-16,5 2 5 16,2 3 5-16,-4 4-17 15,-3 0-10-15,-1 0 11 16,-6 20-16-16,-10 7-3 16,-11-3-2-16,-9 4-2 0,0-4 1 15,-22-6-1-15,-22-4-4 16,-5-3 3-16,5-5 2 15,-6-2-2-15,10-4 0 16,3 0-6-16,17 0-20 16,11-2-33-16,9-14-58 15,0-7-116-15</inkml:trace>
</inkml:ink>
</file>

<file path=word/ink/ink1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2.951"/>
    </inkml:context>
    <inkml:brush xml:id="br0">
      <inkml:brushProperty name="width" value="0.04667" units="cm"/>
      <inkml:brushProperty name="height" value="0.04667" units="cm"/>
      <inkml:brushProperty name="fitToCurve" value="1"/>
    </inkml:brush>
  </inkml:definitions>
  <inkml:trace contextRef="#ctx0" brushRef="#br0">0 17 254 0,'33'-4'146'0,"4"4"-87"16,16 0 39-1,-7 0-54-15,-6 0-21 0,0 0 2 16,-3 0-1-16,0 0-3 15,-8 11 18-15,-9 6 7 16,-3-4-17-16,-17 2-17 16,0-4-6-16,0-4-3 15,-40-2 1-15,-10-3-1 16,-7-2-3-16,0 0 2 16,8 0-1-16,8-12-15 15,16-5-69-15,21 0-45 16,4-7-21-16,0 3-63 0</inkml:trace>
</inkml:ink>
</file>

<file path=word/ink/ink1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2.577"/>
    </inkml:context>
    <inkml:brush xml:id="br0">
      <inkml:brushProperty name="width" value="0.04667" units="cm"/>
      <inkml:brushProperty name="height" value="0.04667" units="cm"/>
      <inkml:brushProperty name="fitToCurve" value="1"/>
    </inkml:brush>
  </inkml:definitions>
  <inkml:trace contextRef="#ctx0" brushRef="#br0">291 43 220 0,'5'0'60'15,"3"0"-36"-15,-5 0 27 16,-3 0-33-16,0 0-15 0,0 0 1 16,0-10 21-1,0 2 32-15,-3 1 22 0,-1 2-18 16,-5 5 2-16,-2-2-7 15,-2 0-32-15,-3 2-10 16,-8 0-8-16,-9 0-5 16,-6 0 1-16,-3 0-2 15,5 0 2-15,10 0-2 16,-3 0 1-16,23 0-1 16,3 2 1-16,-1 0 0 15,5 1 8-15,0-3 23 16,0 0-7-16,0 0-8 0,0 0-10 15,0 0-6 1,0 0 0-16,0 2-1 0,0 0 0 16,0 0-1-16,0 3 2 15,0 1 0-15,5-3 0 16,-1 2 0-16,3-3-2 16,6 5 3-16,-6 0-3 15,3 2 1-15,-3 3-2 16,-7 3 2-16,13 3-1 15,-13 3 0-15,0 2 0 16,0-3 0-16,0 2-1 16,0-6 3-16,-13-2-1 15,6-3-3-15,-6-5 3 16,5-1-3-16,-1-3 2 16,9-2 3-16,0 0 1 0,0 0 2 15,9 0-3-15,19-13-1 16,5-1 0-16,7 5 0 15,6 4 2-15,-3 5 9 16,3 0 2-16,-3 12-8 16,-13 10 0-16,-10 3 1 15,-16-4-5-15,-4-7-2 16,0-3-1-16,-28-6 1 16,-18-3 0-16,-7-2 1 15,0 0 0-15,-3-7-24 16,7-15-45-16,9-6-83 15,3 1-108-15</inkml:trace>
</inkml:ink>
</file>

<file path=word/ink/ink1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0.982"/>
    </inkml:context>
    <inkml:brush xml:id="br0">
      <inkml:brushProperty name="width" value="0.04667" units="cm"/>
      <inkml:brushProperty name="height" value="0.04667" units="cm"/>
      <inkml:brushProperty name="fitToCurve" value="1"/>
    </inkml:brush>
  </inkml:definitions>
  <inkml:trace contextRef="#ctx0" brushRef="#br0">0 0 247 0,'12'0'66'0,"1"0"20"16,11 0 20-16,0 0-38 15,-8 0-18-15,17 2-8 16,4 7-11-16,0 5-9 16,3 5 5-16,-7 3 5 15,-3 2-1-15,-14-4-17 16,-5 0-10-16,-11-7-3 16,0 4 1-16,-3-1-2 0,-30-1 3 15,-8 2-4-15,1-5 2 16,3-3-1-16,8-7-4 15,5-2-48-15,7 0-77 16,1-16-39-16,-1-32-223 16</inkml:trace>
</inkml:ink>
</file>

<file path=word/ink/ink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8.076"/>
    </inkml:context>
    <inkml:brush xml:id="br0">
      <inkml:brushProperty name="width" value="0.04667" units="cm"/>
      <inkml:brushProperty name="height" value="0.04667" units="cm"/>
      <inkml:brushProperty name="fitToCurve" value="1"/>
    </inkml:brush>
  </inkml:definitions>
  <inkml:trace contextRef="#ctx0" brushRef="#br0">-3 100 145 0,'0'-9'180'0,"0"0"-98"15,14-3 40-15,6-1-54 16,2-1-5-16,4 2-5 16,-2 2 2-16,4 0-16 15,-1 4-4-15,5 3-5 16,-1 3-10-16,3 4-3 15,-1 15 2-15,-4 5-8 16,-9 2-5-16,-12-4-4 16,-8-1-3-16,0-4-3 15,-4-2 0-15,-20-6-2 0,-10-3 0 16,-2-5-10-16,-5-1-11 16,0 0-21-16,15 0-15 15,6-1-31-15,13-4-33 16,7 2-71-16,0-2-201 15</inkml:trace>
</inkml:ink>
</file>

<file path=word/ink/ink1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0.684"/>
    </inkml:context>
    <inkml:brush xml:id="br0">
      <inkml:brushProperty name="width" value="0.04667" units="cm"/>
      <inkml:brushProperty name="height" value="0.04667" units="cm"/>
      <inkml:brushProperty name="fitToCurve" value="1"/>
    </inkml:brush>
  </inkml:definitions>
  <inkml:trace contextRef="#ctx0" brushRef="#br0">20 50 272 0,'-4'-5'68'0,"4"0"27"16,0-4 16-16,0 0-37 16,0 0-22-16,4 2-5 15,16 4-16-15,0 1-15 16,6 2-11-16,1 0 9 0,2 0-5 16,4 19 0-16,0 8 6 15,-6 5-2-15,-6 1 2 16,-12-6-1-16,-9-8-7 15,0-7-5-15,0-3-9 16,-26-5 9-16,-18-1 0 16,-5-3 1-16,-4 0-4 15,16 0-2-15,4-10-7 16,13-1-10-16,17 2-46 16,3-1 21-16,0 3-43 15,23-4-72-15,10-5-99 16</inkml:trace>
</inkml:ink>
</file>

<file path=word/ink/ink1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0.272"/>
    </inkml:context>
    <inkml:brush xml:id="br0">
      <inkml:brushProperty name="width" value="0.04667" units="cm"/>
      <inkml:brushProperty name="height" value="0.04667" units="cm"/>
      <inkml:brushProperty name="fitToCurve" value="1"/>
    </inkml:brush>
  </inkml:definitions>
  <inkml:trace contextRef="#ctx0" brushRef="#br0">71 11 95 0,'-8'0'11'0,"5"0"7"16,-7 0 28-16,-6 0-25 15,-8-5 2-15,15 1-10 16,9 2 20-16,-4-1-23 16,4 3 15-16,0 0 127 0,0 0-136 15,0 0-14-15,0 0 3 16,0 0-5-16,0 0-3 16,0 0 2-16,0 0 0 15,0 0 1-15,0 0 1 16,0 0 0-16,0 0 2 15,0 0 18-15,0 0 11 16,0 0 3-16,0 0-4 16,0 0-11-16,0 0-10 15,0 0-2-15,4 9-4 0,1 5-1 16,-1 2 14 0,0 10 19-16,-1 4-2 0,14 4-2 15,-4 3-17-15,3 4-6 16,-5-4-3-16,2-4-5 15,-4-8 0-15,-5-7-2 16,3-4 0-16,-7-5-10 16,13-4-20-16,-6-5-28 15,10 0-21-15,3 0-46 16,6 0-25-16</inkml:trace>
</inkml:ink>
</file>

<file path=word/ink/ink1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07.261"/>
    </inkml:context>
    <inkml:brush xml:id="br0">
      <inkml:brushProperty name="width" value="0.04667" units="cm"/>
      <inkml:brushProperty name="height" value="0.04667" units="cm"/>
      <inkml:brushProperty name="fitToCurve" value="1"/>
    </inkml:brush>
  </inkml:definitions>
  <inkml:trace contextRef="#ctx0" brushRef="#br0">154-1 195 0,'-8'0'253'0,"-1"0"-185"15,5 0-8-15,4 0-28 16,-3 0-18-16,-1 0-13 16,4 0-4-16,-4 0 0 15,4 0 3-15,-5 0 1 16,1 0 4-16,0 0 19 16,1 7 25-16,-3 2-4 15,-1 3-16-15,3-3-7 16,-5-2-13-16,5 0-5 15,1 4-2-15,-6 3-2 16,1 2 2-16,-5 8 0 16,6-1 9-16,3 0 20 0,-1-2-17 15,5-2 2 1,0-1-4-16,0-4-7 0,0 0-2 16,0 2-2-16,0 0-1 15,-4 5 0-15,4-3 1 16,-4 3-1-16,1-2 1 15,3 2 0-15,-6 2 2 16,6-1 1-16,0 0-3 16,0-1-1-16,0-1 1 15,0 4-1-15,0-3 1 16,0 2-1-16,0-2 0 16,0-2 0-16,0-1 1 0,0 3-1 15,0-3 0 1,0 3 1-16,0-2 0 0,0-2-1 15,0 5 0-15,-3-1 1 16,3 2-1-16,-4 1 1 16,4-4-1-16,0 1 0 15,0 0 0-15,0-3 2 16,0 0-2-16,0 4 0 16,0-4 0-16,0 1 0 15,4-1 0-15,-4 3 0 16,9-2 0-16,-9-1 0 15,7 1 0-15,-3-1 0 16,1 1 0-16,-1-1 0 16,0 3 0-16,-1 0 0 15,7 0 1-15,-7-2-1 0,1 1 0 16,0-1 0-16,-4 0 0 16,0-1 0-16,5-2 0 15,-5 3 0-15,4-3 1 16,3 2 0-16,-7 3-2 15,9-5 1-15,-5 1 0 16,0-3 0-16,-4-3 0 16,0 1 0-16,0-3-1 15,0 1 1-15,0 1 0 16,0 3 1-16,0 0-1 16,0 2 1-16,0 3-2 15,0-5 2-15,0-3-1 0,0-4 0 16,0-5-1-16,0 1 1 15,0-3-2-15,0 0-16 16,0 0-16-16,0 0-9 16,0 0-16-16,0 0-33 15,9 0-60-15,-2 0-68 16</inkml:trace>
</inkml:ink>
</file>

<file path=word/ink/ink1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05.004"/>
    </inkml:context>
    <inkml:brush xml:id="br0">
      <inkml:brushProperty name="width" value="0.04667" units="cm"/>
      <inkml:brushProperty name="height" value="0.04667" units="cm"/>
      <inkml:brushProperty name="fitToCurve" value="1"/>
    </inkml:brush>
  </inkml:definitions>
  <inkml:trace contextRef="#ctx0" brushRef="#br0">3322 122 265 0,'-20'-11'231'0,"7"9"-213"16,13 2 25-16,0 0 33 15,0 0-44-15,-4-5-19 16,-3 1 3-16,-6-5 8 16,-3-1 5-16,-1 1 5 15,0 0 15-15,14-1-3 16,-5 3-7-16,3-2-5 16,1-1-2-16,1 6-8 15,-10-1-10-15,5 3-10 16,-8-2-4-16,-4 4 0 15,-6-2 0-15,-2 2 0 16,-1 0 0-16,-4 0 0 16,6 0 0-16,-3 0 0 15,-7 0 0-15,17 0 0 0,-4 0 0 16,-1 0 0-16,1 0 0 16,-9 2 0-16,9 2 0 15,-5 3 0-15,8-5 0 16,5 0 0-16,5 1 0 15,-2-3 0-15,0 0 0 16,-7 3 0-16,7-3 0 16,-7 2 0-16,13-2 0 15,-3 2 0-15,-10 3 0 16,4-4 0-16,-8 7 0 16,-6-4 0-16,3-1 0 15,-6 2 0-15,0-1 0 16,5-1 0-16,-1-1 0 15,5-2 0-15,4 0 0 0,-2 0 0 16,2 0 0-16,-1 0 0 16,-2 0 0-16,-7 0 0 15,-3 0 0-15,2 0 0 16,-6 0 0-16,4 0 0 16,-3 0 0-16,-1 0 0 15,4 0 0-15,3 0 0 16,-6 0 0-16,12 0 0 15,0 0 0-15,-5 0 0 16,5 0 0-16,-2 0 0 16,10 0 0-16,-5 0 0 15,-3 0 0-15,-5 0 0 16,9 0 0-16,-4 0 0 0,4 0 0 16,3 0 0-16,-8 0 0 15,1 0 0-15,-9 0 0 16,9 0 0-16,-6-2 0 15,3-5 0-15,-6 2 0 16,0 2 0-16,0-1 0 16,-4 4 0-16,4-3 0 15,-4 1 0-15,1 2 0 16,-1-3 0-16,6 2 0 16,-11 1 0-16,14-2 0 0,-5 2 0 15,0 0 0 1,0 0 0-16,-4 0 0 0,13 0 0 15,-5-3 0-15,5 3 0 16,4 0 0-16,-6-2 0 16,-1 2 0-16,-6-2 0 15,0-6 0-15,0 6 0 16,9-3 0-16,0 3 0 16,-2 2 0-16,2 0 0 15,0 0 0-15,-1 0 0 16,1-3 0-16,0 2 0 15,-2-1 0-15,2 2 0 16,1 0 0-16,-7 0 0 16,1 0 0-16,1 0 0 15,-5 0 0-15,4 0 0 0,1 0 0 16,8 0 0 0,4 0 0-16,3 0 0 0,5 0 0 15,-1 0 0-15,6 0 0 16,-5 0 0-16,-5 0 0 15,0 0 0-15,-3 0 0 16,-1 0 0-16,-3 0 0 16,4 0 0-16,-1 0 0 15,6 0 0-15,-2 0 0 16,10 0 0-16,-1 0 0 16,-1 0 0-16,5 0 0 15,0 0 0-15,0 0 0 0,0 0 0 16,0 0 0-1,0 0 0-15,0 0 0 0,0 0 0 16,0 0 0-16,0 0 0 16,0 0 0-16,0 0 0 15,0 3 0-15,0 9 0 16,0 3 0-16,0 3 0 16,0 0 0-16,0 6 0 15,0 4 0-15,0-3 0 16,0 8 0-16,0 1 0 15,0 1 0-15,0 0 0 16,0-3 0-16,0 3 0 16,0-3 0-16,0 1 0 15,0 4 0-15,0 2 0 16,9 3 0-16,-6 0 0 0,7 1 0 16,-7-3 0-16,5-2 0 15,-5-1 0-15,3-7 0 16,-3-5 0-16,1-2 0 15,0-1 0-15,1 3 0 16,-1 3 0-16,-4 4 0 16,4 3 0-16,-4 2 0 15,0 0 0-15,0 0 0 16,0-4 0-16,0-5 0 16,0-7 0-16,0 0 0 0,0-3 0 15,0 0 0-15,0 1 0 16,0 2 0-16,0-1 0 15,0 2 0-15,0-6 0 16,0-5 0-16,0-1 0 16,0-5 0-16,0-3 0 15,0-2 0-15,0 0 0 16,0 0 0-16,0 0 0 16,0 0 0-16,0 0 0 15,0 5 0-15,0-2 0 16,0 5 0-16,0-1 0 15,0-1 0-15,0 2 0 16,0-4 0-16,0-1 0 16,0-3 0-16,0 0 0 15,0 0 0-15,0 0 0 0,0 2 0 16,0 5 0-16,0-1 0 16,0 7 0-16,0 1 0 15,3-5 0-15,6 0 0 16,-5 0 0-16,3-3 0 15,-7 2 0-15,6-3 0 16,-2 2 0-16,-1-3 0 16,1 4 0-16,-4 4 0 15,9-2 0-15,-5 5 0 16,-1-2 0-16,1-4 0 16,-4-1 0-16,0-6 0 15,0-2 0-15,0 0 0 0,0 0 0 16,0 0 0-16,0 0 0 15,0 0 0-15,0 0 0 16,0 0 0-16,0 0 0 16,0 0 0-16,0 0 0 15,6 0 0-15,-6 3 0 16,3-1 0-16,1 0 0 16,0 0 0-16,5-2 0 15,-2 0 0-15,6 0 0 16,0 0 0-16,-2 0 0 15,2 2 0-15,3 1 0 16,1 1 0-16,-1-1 0 16,5-1 0-16,-1 1 0 0,4-3 0 15,5 2 0-15,-5-2 0 16,5 0 0-16,4 0 0 16,-2 2 0-16,12 3 0 15,1 2 0-15,5 2 0 16,4 0 0-16,4 0 0 15,0-2 0-15,0 3 0 16,0-6 0-16,-4 1 0 16,-3 2 0-16,-4-3 0 15,2 2 0-15,-6-1 0 16,2 0 0-16,-4 0 0 16,10-2 0-16,-10-3 0 0,2 2 0 15,-1-2 0-15,-8 0 0 16,-2 0 0-16,2 0 0 15,-4 0 0-15,-1 0 0 16,1 0 0-16,-5 0 0 16,2 0 0-16,1-2 0 15,6-1 0-15,-3 1 0 16,-3-2 0-16,3-1 0 16,-3-2 0-16,3 0 0 15,-1 0 0-15,-2-2 0 16,3-3 0-16,-6 0 0 15,0 1 0-15,1-1 0 16,-1 3 0-16,-4-3 0 16,13 3 0-16,-3 3 0 15,-3-4 0-15,-1 3 0 0,5 0 0 16,-1 1 0-16,-1-2 0 16,2-1 0-16,2 2 0 15,0 1 0-15,0 0 0 16,4 0 0-16,0 3 0 15,-1-2 0-15,1 3 0 16,0-3 0-16,3 3 0 16,-10-2 0-16,-3-1 0 15,-1-1 0-15,-10 5 0 16,8-1 0-16,13-1 0 16,-8 1 0-16,-1 0 0 15,5 2 0-15,-9-3 0 0,1 1 0 16,8 0 0-16,-5-1 0 15,5-1 0-15,0-2 0 16,0 5 0-16,-5-4 0 16,-8 0 0-16,13 3 0 15,-9 2 0-15,5 0 0 16,0 0 0-16,-5 0 0 16,6 0 0-16,-6 0 0 15,-1 0 0-15,-2 0 0 16,-5 0 0-16,10 0 0 15,-10 0 0-15,-5 0 0 16,10 0 0-16,-9 0 0 16,1 0 0-16,-9 0 0 0,0 0 0 15,-1 0 0 1,3 0 0-16,-6 0 0 0,3 0 0 16,1 0 0-16,0 0 0 15,-4 0 0-15,0 0 0 16,9 0 0-16,-9 0 0 15,0 0 0-15,0 0 0 16,0-2 0-16,0-3 0 16,0-2 0-16,0-4 0 15,0-3 0-15,0-5 0 16,0-1 0-16,0-3 0 16,0-4 0-16,-9 0 0 0,5-6 0 15,-3-4 0 1,1 3 0-16,3-6 0 0,-1 3 0 15,0 0 0-15,-5 4 0 16,9 8 0-16,0 2 0 16,0-1 0-16,0-1 0 15,0-5 0-15,0-2 0 16,0-8 0-16,0 1 0 16,0 2 0-16,0 1 0 15,0 2 0-15,0 3 0 16,0 4 0-16,0 4 0 15,0 5 0-15,0-4 0 16,0 2 0-16,0 1 0 0,0-7 0 16,0 2 0-16,0 0 0 15,0-2 0-15,0 5 0 16,0 2 0-16,0 3 0 16,0 0 0-16,0 1 0 15,0-7 0-15,0 4 0 16,0-3 0-16,0 2 0 15,0 5 0-15,0-3 0 16,0 4 0-16,0 1 0 16,0 1 0-16,0 2 0 15,0 2 0-15,0 0 0 16,0-3 0-16,0 0 0 0,0-1 0 16,0-5 0-1,0 0 0-15,0 2 0 0,0 0 0 16,0 4 0-16,0 7 0 15,0-4 0-15,0 7 0 16,-4-3 0-16,1 3 0 16,-1 0-64-16,-1 3-113 15,5 24-251-15</inkml:trace>
</inkml:ink>
</file>

<file path=word/ink/ink1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54.8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56 29 83 0,'-6'0'19'16,"3"0"-8"-16,-1 0 47 15,4 0 2-15,-4 0 3 16,4 0 8-16,-9 0 7 0,9 0 4 15,0 0-22-15,-3 0-21 16,3 0 1-16,-4 0-9 16,4-2-13-16,0 2-14 15,-4 0-3-15,4 0-2 16,-5 0 3-16,1 0 6 16,0 10 9-16,4 13 3 15,0 0 4-15,0 5-2 16,0 0-6-16,0-3-5 15,0 0-2-15,0 1-1 16,0 2 0-16,0 0 0 16,0-3 2-16,0 1 5 0,0-1-6 15,0-2-2 1,0-2-1-16,0-3-4 0,0 1 0 16,4-2-2-16,5 3 0 15,-1 1 0-15,4 3 1 16,-4 1-1-16,1 0 0 15,-2 1 0-15,-3-1 0 16,1-1 0-16,-1-4 0 16,0-1 0-16,-4-3 0 15,3-2 0-15,-3 0 0 16,0 0 0-16,0 4 0 16,0 6 0-16,0-3 0 15,0 0 2-15,0-1-2 0,0-2 0 16,0 0-2-1,0 1 4-15,0-3-2 0,0 0 0 16,0-2 0-16,0 5 0 16,0-3 0-16,0 5 0 15,0-4 1-15,0 3-2 16,0-4 2-16,0 0-1 16,0 1 0-16,0 1-1 15,0 2 2-15,0 4-2 16,0 0 2-16,0-4-1 15,0 6-1-15,0-3 2 16,0 3 0-16,0-1-1 16,0 0 0-16,0-1 0 15,0-1 0-15,0-3 0 0,0 1 0 16,0-1-1 0,0-5 1-16,0 0 0 0,0-4 0 15,0 0 1-15,0-1-1 16,0-1 0-16,0-2 0 15,4 2 0-15,2 0 0 16,-3-2 1-16,5 0-3 16,-3 0 2-16,-5 0 1 15,7 2-2-15,-7-2 2 16,4 0-1-16,5 0 0 16,-1 0 0-16,1 0 1 15,-2 0-2-15,-3-2 2 16,-4 0-2-16,0-3 1 0,9 0 1 15,-9 0-2-15,4 1 1 16,3-1 0-16,6 5 1 16,0-3 0-16,-2 1-1 15,2 1-1-15,-1-3 2 16,-4 2 0-16,1-5-1 16,-2 0-1-16,-3 0 1 15,5 0-1-15,-2 0 0 16,-7 0 0-16,17 0 1 15,-1 0 1-15,-3 0-1 16,4 0 1-16,-6 2 0 16,-2-2-1-16,-2 0 0 0,2 0 0 15,2 0 2-15,-1 0-3 16,-3 0 2-16,13 0-2 16,-3 0 2-16,3 0-1 15,2 0 0-15,2 0 0 16,0-2 1-16,6-3 0 15,3 2-1-15,-6-3 1 16,3 4-2-16,-3-3 2 16,3 3-1-16,-1-3 0 15,-1 1 1-15,-3 1-1 16,-1-1 0-16,0-1 1 16,9 0-1-16,-4 1 1 15,-1 1 0-15,5 1 1 0,0 0 7 16,0 0-6-1,4 2-2-15,-10-3-1 0,14 3 0 16,-4 0 0-16,0 0 0 16,-1 0 1-16,1 0 0 15,0 0-1-15,0-2 0 16,-4 0-1-16,3-1 3 16,-5 1-3-16,3-1 0 15,2 1 2-15,-3 0-1 16,-3 0-1-16,-10-1 3 15,0 1-3-15,0-3 1 16,0-1 0-16,11-4 0 0,-4 1 3 16,6 2-3-1,4 0-2-15,-17 3 2 0,13 1 2 16,-4 3-4-16,-1 0 4 16,5 0-2-16,4 0-2 15,-8 3 4-15,-1 1-2 16,1-2 0-16,-2-2 0 15,-1 0 1-15,2 0 0 16,-12 0-1-16,10 0 0 16,-6 0 0-16,-9 0-1 15,2 0 2-15,-9 0-2 16,-4 0 1-16,0 0-1 16,0-2 1-16,0 2 1 15,0 0-2-15,0 0-3 16,0 0 4-16,0 0 0 15,0 0-1-15,0 0 1 0,0-2-1 16,-17-3 4-16,-3 0-2 16,-4-4 1-16,-9-1-1 15,5 2-1-15,-1-2-1 16,5-2 3-16,8 1-1 16,3 0-1-16,0-3 2 15,6 0-1-15,-6-2 1 16,9-5 6-16,1 0 0 15,-1-3-4-15,-5-5-2 16,-8-1-1-16,1-5-1 16,8 0 0-16,-8-2 0 0,3 1 2 15,9 0-2-15,4 3 0 16,0 3 0-16,0 2 0 16,0 5 1-16,0 0-1 15,0 0 1-15,0 0-1 16,0-1 0-16,0 6 1 15,0-1-1-15,0-1 2 16,0-2-2-16,0-4-1 16,-7 3 2-16,-2-2-1 15,5 1 0-15,4-1 0 16,-9 2 2-16,5 4-2 16,4 0 0-16,0 3 1 15,0 2-1-15,0 1 0 0,0-2 0 16,0 3 0-1,0-1 0-15,-3-1 1 0,-1 0-1 16,0-5 0-16,-5 1 0 16,2-3 3-16,-2 0 1 15,5 5-1-15,0 0-1 16,-5 2 1-16,5 2-1 16,1 3-1-16,3 2 0 15,0 0 2-15,0 0-1 16,0 0-2-16,0-7 0 15,0 3 0-15,0-2 0 16,0 0 0-16,0-4 0 16,-4 4 0-16,-1-1 0 15,1 2 0-15,0-1 0 0,1 1 0 16,3 0 0-16,0 1 0 16,0 2 0-16,0-3 0 15,0 3 0-15,0-3 0 16,0 2 0-16,0-1 0 15,0 0 0-15,0 1 0 16,0 4 0-16,0 1 0 16,0 3 0-16,0 2 0 15,-10 0 0-15,10 0 0 16,0-4 0-16,0 3 0 16,0-6 0-16,0-5 0 15,0 2 0-15,0 2 0 16,0 1 0-16,0 2 0 0,0 3 0 15,0 2 0-15,0 0 0 16,0 0 0-16,0 0 0 16,0 0 0-16,0 0 0 15,0-2 0-15,0-3 0 16,0 1-3-16,0-1-10 16,0 2-6-16,0 3-5 15,0 0-7-15,0 0 5 16,-3 0 3-16,-1 0-11 15,-5 0-1-15,-2 0 12 16,2 0-14-16,5 0-49 16,4 0-74-16,0 8-157 0</inkml:trace>
</inkml:ink>
</file>

<file path=word/ink/ink1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7.881"/>
    </inkml:context>
    <inkml:brush xml:id="br0">
      <inkml:brushProperty name="width" value="0.04667" units="cm"/>
      <inkml:brushProperty name="height" value="0.04667" units="cm"/>
      <inkml:brushProperty name="fitToCurve" value="1"/>
    </inkml:brush>
  </inkml:definitions>
  <inkml:trace contextRef="#ctx0" brushRef="#br0">249 586 89 0,'0'0'97'0,"-4"0"-68"0,4 0 17 16,0 0-25-16,0-2-6 16,0 2 1-16,-9 0 12 15,2-1 15-15,-1-5 28 16,-1 2-21-16,5-1 4 16,-5 3-22-16,6-1-6 15,-1 1-5-15,0-1-7 16,-5-4-8-16,9 3-1 15,-4-1-3-15,-3 1-2 16,2-1 0-16,1 1 1 16,-3-6-1-16,-3 3 2 15,7 0 5-15,-1-2 15 16,-5 0-3-16,2 0-5 16,-3-3-2-16,-1 0-6 0,2-2-4 15,2 2 1-15,3 3-1 16,-1 2 2-16,1 0 0 15,4 2 1-15,-4 1 4 16,4-3-1-16,-3-1-3 16,-7-1-2-16,7-3-2 15,-1 1 0-15,-5-3 0 16,2 5 3-16,3-5-1 16,-5 0 0-16,5 3-1 15,0 0 0-15,1 4 4 16,3 0 10-16,0 2 7 15,0 4-3-15,0-1-7 0,0-4-9 16,0-1-3 0,0-2 1-16,0-3-4 0,0-1 1 15,0-3 0-15,0-1 2 16,0 4-1-16,0-3 3 16,0 5-2-16,0 4 0 15,0 0 1-15,0 2 1 16,0-2 1-16,0 3-2 15,0-1-1-15,0-2-1 16,0 0 0-16,0-2-1 16,3 2 1-16,-3-2 1 15,4-3-1-15,0 2 2 0,-4 4 0 16,0-1 6 0,0 3 0-16,9 1 4 15,-2 1-3-15,-3-1-6 0,1 1-2 16,-1-1 0-16,0 2-1 15,-4-2-1-15,3 1-2 16,-3 2-17-16,10-2-22 16,1 2-45-16,5 0-129 15,4 0-171-15</inkml:trace>
</inkml:ink>
</file>

<file path=word/ink/ink1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6.799"/>
    </inkml:context>
    <inkml:brush xml:id="br0">
      <inkml:brushProperty name="width" value="0.04667" units="cm"/>
      <inkml:brushProperty name="height" value="0.04667" units="cm"/>
      <inkml:brushProperty name="fitToCurve" value="1"/>
    </inkml:brush>
  </inkml:definitions>
  <inkml:trace contextRef="#ctx0" brushRef="#br0">166 542 416 0,'0'0'31'15,"0"0"-14"-15,0 0 17 16,7 0-30-16,-3 0-10 15,-4 0-46-15,0 0-51 16,0 0 26-16,0 0 42 16,0 0 40-16,0 0 19 15,0 0 22-15,0 0-12 16,0 0 3-16,0 0-7 16,0 0-19-16,0 0-8 15,0 4-2-15,0-1-1 16,0-1 0-16,0-2-1 15,0 0 1-15,-8 0 1 0,5 3 33 16,-1-3 3-16,-5 0-8 16,5 0-7-16,-5 0-12 15,9 0-4-15,-3 0-5 16,3 0 1-16,0 0-1 16,-4 0 2-16,4 0 0 15,0 0 0-15,0 0 1 16,0 0 1-16,-4 0 9 15,-5-3 4-15,9-4 2 16,0 2-6-16,-3-1-5 16,3 1-3-16,0 1-3 15,0-4-1-15,0 4-1 0,0-1-1 16,0 1 0-16,0-3 1 16,0 0 0-1,0-3 1-15,0 3 4 0,0-3 19 16,0 2 4-16,0 1-8 15,0 0-9-15,0 2-1 16,0 1-3-16,0-1-4 16,0 0-4-16,0 1 1 15,0-1-1-15,0-2 0 16,0 0 0-16,0 0 1 16,0-2-1-16,0 0 0 15,0-1 3-15,0 3-2 16,0 0 9-16,0 6 3 0,0-4-7 15,0 0-5 1,0 0-1-16,0-2 0 0,0 0-1 16,0-2 1-16,0 2 0 15,0-2 1-15,0 2 1 16,0 0-2-16,0 0 0 16,0 0 0-16,-4-2 0 15,4 1 1-15,0 2 0 16,0-1-1-16,0 0 0 15,0 0 0-15,0-1 0 16,0-3 0-16,0-2 0 16,0-2 0-16,-9-3 0 15,2 2 0-15,3-3 1 16,-5 5-1-16,5 1 0 16,4 1 0-16,-3 2 1 0,-1 5-2 15,-1-1 1-15,5 1 0 16,-4 1-1-16,-3-1 0 15,-2-2 1-15,-8 0 1 16,10-1-1-16,-2 0 0 16,2 1 1-16,3-3-1 15,-5 5 0-15,9 1 0 16,0 4-2-16,0 0-14 16,0 0-58-16,0 0-42 15,0 4-63-15</inkml:trace>
</inkml:ink>
</file>

<file path=word/ink/ink1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5.472"/>
    </inkml:context>
    <inkml:brush xml:id="br0">
      <inkml:brushProperty name="width" value="0.04667" units="cm"/>
      <inkml:brushProperty name="height" value="0.04667" units="cm"/>
      <inkml:brushProperty name="fitToCurve" value="1"/>
    </inkml:brush>
  </inkml:definitions>
  <inkml:trace contextRef="#ctx0" brushRef="#br0">28 358 22 0,'0'3'131'16,"-4"0"-55"-16,1-2 7 16,-1-1 7-16,-5 3-22 15,9-3-40-15,0 0-13 16,0 0-2-16,0 0-8 16,0 0-5-16,0 0-1 15,-4 0 2-15,4 0-1 16,0 0 3-16,0 0-1 0,-4 0 11 15,4 0 18 1,0 0 2-16,0 0-19 0,0 2-8 16,0-2-2-16,0 0-3 15,0 0-2-15,0 0 2 16,0 0 5-16,0 3-2 16,0-3-2-16,0 0-2 15,4 0 3-15,0 0 1 16,-4 0 15-16,9 0 4 15,-5 0-10-15,-1 0-7 16,6 0-4-16,-5 0-1 16,3 0 0-16,3 0-2 0,-3 0 2 15,-3-5-2-15,1 2 1 16,-1-1 0 0,-4-1 1-16,3 1-1 0,1-1 1 15,-4-1 2-15,0 2-3 16,5-2 2-16,-5-1-2 15,4 0 2-15,0 0-2 16,-1 1 1-16,1 1 0 16,2-3 0-16,-3 1-1 15,10-2 1-15,-6 2-2 16,6 1 2-16,-5-2 1 16,4 1-4-16,-8 3 3 15,0-1-1-15,5 1-1 16,-5-1 1-16,-4 1 1 15,3 1-1-15,-3 1 1 0,4-3 5 16,-4 0 9-16,5-1-5 16,-5-1-4-16,0-1-2 15,4 3-2-15,0-2 0 16,-1 0-1-16,3 2 0 16,-6 1-1-16,0-1 1 15,0 2 0-15,0-1-1 16,0-3 3-16,0 0 5 15,0-2-1-15,0 0 2 16,0-1 1-16,0 3-5 16,0 1 0-16,0 1-2 15,0-2-2-15,0 2 0 16,0-2-1-16,0 0 0 16,0 1 1-16,-6-3-1 15,6 3 2-15,0 2 10 0,0-3 4 16,0 2 1-16,0 1-3 15,0 2-7-15,0-3-1 16,0 3-3-16,0 2-2 16,0-2 1-16,0-1-2 15,0 3 1-15,0-2-1 16,0 2 1-16,0-3-1 16,6 3 1-16,-2 0 2 15,3-2-3-15,2 2 0 16,-2 0 0-16,3 0 0 0,-3 0 0 15,-3 0 0-15,12 0 0 16,-8 0 0-16,0 0 0 16,-5 0 0-16,10 0 0 15,0 0 0-15,-6 0 0 16,2 0 0-16,-1 2 0 16,-5 3 0-16,10-2 0 15,-9 1 0-15,5 1 0 16,-2-1-2-16,-3 3 4 15,5 0-2-15,-2-3-2 16,-3-1 4-16,-4 0-4 16,6-1 4-16,-6 0-4 15,3-2 4-15,-3 2-4 16,0 1 2-16,4-1 0 16,0 2 0-16,1 3 2 0,-1-2-2 15,-1 5 0-15,1-5 0 16,-4 5 0-16,9 0 0 15,-9-3 0-15,4 0 0 16,-4-3 0-16,0 1 0 16,4 2 0-16,-1-3 0 15,-3 5 0-15,6 1 0 16,-3 1 0-16,1 3 0 16,0-1 0-16,-4 3 0 15,0-4 0-15,0 0 0 16,0-6 0-16,9-1 0 15,-9 0 0-15,0-3 0 0,4 1 0 16,-1 1 0 0,1 4 1-16,5-2-1 0,-2 3 0 15,3-2 0-15,-7 2 0 16,10-2 0-16,-9 0-1 16,-1-2 1-16,-3-1 0 15,0-4 0-15,0 0-9 16,4 0-27-16,-4 0-28 15,6 0-21-15,-3 0-45 16,1 6-66-16</inkml:trace>
</inkml:ink>
</file>

<file path=word/ink/ink1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2.771"/>
    </inkml:context>
    <inkml:brush xml:id="br0">
      <inkml:brushProperty name="width" value="0.04667" units="cm"/>
      <inkml:brushProperty name="height" value="0.04667" units="cm"/>
      <inkml:brushProperty name="fitToCurve" value="1"/>
    </inkml:brush>
  </inkml:definitions>
  <inkml:trace contextRef="#ctx0" brushRef="#br0">63 20 265 0,'-13'0'30'0,"0"0"7"15,9-7 9-15,4 5-31 16,0 2-9-16,0 0 5 16,0 0-3-16,0 0 5 15,0 0 15-15,0 0 3 16,0 0-5-16,0 0 3 0,-3 0 2 16,-1 2-5-1,-1 1 1-15,1-1-15 0,4 0-5 16,-4 0-5-16,4-2-2 15,0 3 2-15,0-1-1 16,0-2 2-16,0 3-2 16,0-1 7-16,0 0 8 15,0 1 6-15,0-3-7 16,0 4-6-16,0 3-5 16,0 4-1-16,0 1-1 15,0 1 0-15,0 2-1 16,0-1-1-16,0 0 4 0,0 0-3 15,0-1 1 1,0 1-1-16,0-4 0 0,0-1 0 16,0-3-1-16,0 4 1 15,0 2 0-15,0 0-1 16,0 4 0-16,0-4 0 16,0 3 0-16,0 1 0 15,0-4 1-15,0 3-1 16,0-6-1-16,0 0 1 15,0-2 2-15,0 2-2 16,0 0 0-16,0 3 0 16,8 1 1-16,1 2-1 15,-2-2 0-15,-7 4-1 16,9-4 0-16,-5-1 1 16,0 2 0-16,-1-4 1 0,-3 1-2 15,0-2 1-15,0 3 1 16,6 0-1-16,-6 1 0 15,3 1 0-15,-3-3 0 16,0 3 0-16,0 1 0 16,0-2 0-16,0-1-1 15,0 0 1-15,0-1 1 16,0-1-1-16,0 1 1 16,0 1-1-16,0 2 0 15,0 2-1-15,0 0 3 16,0-2-2-16,0-2 0 15,0-1 0-15,0-2 0 0,0-1 1 16,0-2-2-16,0 1 1 16,0 0 0-16,-3 0 0 15,3 3 1-15,0-1-2 16,0 3 3-16,0-3-2 16,0 2 2-16,0-2-4 15,-6-1 2-15,6-4 2 16,0-2-2-16,0 1-2 15,0-1 4-15,0 0-4 16,0 3 2-16,0-1 2 16,0 4-1-16,0 1-1 15,0 0 0-15,0 1 1 16,0-1-1-16,0-2 0 0,0 2 0 16,0 0 0-1,0-2 0-15,0-2 0 0,6 2 0 16,-3-1 1-16,1 5-1 15,0-5 0-15,9 3 1 16,-10-2-2-16,6-3 2 16,-5 1-1-16,0 0 0 15,5 0 0-15,-5-3 0 16,3 5 1-16,-3 0-1 16,5 2 0-16,-2 0-1 15,-1 0 2-15,1-2-1 16,-3 1 0-16,5-2 0 0,-5 1 0 15,-1-2 0 1,6-1 0-16,-5 1 1 0,0-2-1 16,-1-1 1-16,7 3 1 15,-3-5 3-15,-3 2 6 16,1 1-1-16,-1-2-8 16,-1 1-2-16,1-2 1 15,2 3 0-15,1-3 0 16,-3 0 0-16,-1 0-1 15,3 0 3-15,1 2 8 16,-3-2 4-16,1 0-7 16,-1 0-4-16,0 0-1 15,-1 0-2-15,14 0-2 0,-8 0 1 16,2 0 0 0,-2 0 0-16,2 0 0 0,-2 0 1 15,-1 0-2-15,1 0 1 16,-5 0 1-16,-4 0 0 15,3 0-1-15,1 0 0 16,9 0 0-16,-4 0 0 16,2 0 0-16,-2 0 0 15,-1 0 0-15,4 3 0 16,-8-3 0-16,-1 0 0 16,10 2 1-16,-1-2-1 15,-1 0 1-15,-1 0-1 0,-3 0 1 16,2 0-1-16,-9 0 0 15,4 0 0-15,3 0 1 16,-1 0-2-16,1 0 2 16,-3 0-1-16,9 0 0 15,-10 0 1-15,6 0 0 16,-1-5-1-16,1 3 1 16,-2-1-1-16,1 1 0 15,-3 1 1-15,-1-4-1 16,-1 2 1-16,7 1-1 15,-7 0 0-15,1-1 0 16,0 1 0-16,5-1 0 16,2 1 1-16,-2-3-1 15,-2 3 0-15,3 1 0 16,-3-5 0-16,-3 4 0 0,5-2 2 16,-6-4-5-16,7 4 4 15,-3-3-2-15,0 0 1 16,2 0 1-16,-1 1-1 15,1 0 0-15,-5-1-1 16,-1 1 1-16,-3-2 1 16,13 1 1-16,-9 1-2 15,-4-1 0-15,9 0 0 16,-5-2 0-16,3 1 0 16,2 2 0-16,-5-1 0 15,3 0 0-15,-1 0 0 16,1 0 1-16,-7 0-1 15,4 2 0-15,5-2 0 0,-5 2 0 16,-1 0 0-16,1-1 0 16,1 1 0-16,-5-1 0 15,4 1-1-15,0 0 1 16,-4-1 0-16,0 1 0 16,0-2 0-16,0 0 1 15,0-3 0-15,0 3-1 16,3 1 0-16,-3-1 2 15,6 2-1-15,-2 1-1 16,-4-1 0-16,7-2 0 16,-7-1 0-16,0 5 0 15,9-7 0-15,-5 3 0 0,-4-3-1 16,3-1 0 0,-3-1 1-16,0-1 0 0,0-1 0 15,0 0-1-15,0 2 2 16,0 1-1-16,0 4 1 15,0-2-1-15,0 4 0 16,0 0 1-16,0-2-2 16,0 3 1-16,0-6 0 15,0 1-1-15,0-5 1 16,0 0 0-16,0-3 0 16,-7 1 1-16,-2 1-2 15,5-1 2-15,-3 1-1 0,7 6 0 16,-6-3 1-1,6 5-2-15,0-4 2 0,-3 1-1 16,-1-1 0-16,-5 0-1 16,2-4 1-16,-1 2 1 15,3 0-1-15,-3-2 0 16,-1-2 1-16,2 2 0 16,-6 3 1-16,9 0 7 15,-3 3 7-15,1 2-3 16,3-2-4-16,-5-1-4 15,-1-1 0-15,6 1-2 16,-1-1-2-16,0 0 0 16,-1-3-1-16,-3-3 0 15,5 6 1-15,-3-3 1 16,6 3-2-16,-3-1 2 0,3 2-1 16,0 1 5-16,0 3 1 15,0 0-2-15,0 2-4 16,0-3 0-16,0 0-1 15,0-4 0-15,0-1-1 16,0 0 2-16,0-4-1 16,0 2 2-16,0 2-2 15,0 1-2-15,0 2 4 16,0 2-2-16,0 0 0 16,0 4 0-16,0 1 0 15,0 0 0-15,0 2 0 16,0-2 0-16,0-1 0 0,0 1 0 15,0-4 0-15,0 5-2 16,0-1 1-16,0-5-1 16,0 4-4-16,0 1-30 15,0 2-57-15,0 0-80 16,0 7-190-16</inkml:trace>
</inkml:ink>
</file>

<file path=word/ink/ink1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35.495"/>
    </inkml:context>
    <inkml:brush xml:id="br0">
      <inkml:brushProperty name="width" value="0.04667" units="cm"/>
      <inkml:brushProperty name="height" value="0.04667" units="cm"/>
      <inkml:brushProperty name="fitToCurve" value="1"/>
    </inkml:brush>
  </inkml:definitions>
  <inkml:trace contextRef="#ctx0" brushRef="#br0">230 104 117 0,'0'-5'15'16,"0"0"-6"-16,0 0-1 16,0 1-5-16,0-1-2 15,0 1 28-15,0 4 16 16,0 0 32-16,0 0-4 15,0 0-4-15,0 0-22 16,0 0-14-16,0 0-2 0,0 0-9 16,0 0-11-16,0 0-10 15,0 0 0-15,0 0-1 16,0 0 2-16,0 0-1 16,0 9 13-16,0 0 17 15,0 5 3-15,0 0-6 16,-7-3-9-16,-3 3-8 15,3-2-4-15,-6 2 1 16,6 0-4-16,-2-1-1 16,5 2 2-16,-3-2 0 15,-2 1 4-15,1 2 5 0,-1 3-1 16,2-3 2 0,-6 3-1-16,9-3 5 0,0 3-6 15,1-1 3-15,-6-2-1 16,5 3-4-16,-5-5-6 15,1 2 0-15,1 0-3 16,-2 3 3-16,2-3-1 16,-3-2-1-16,3-3-1 15,-2 1 0-15,5-2 0 16,1-1 2-16,-1-3 1 16,-2 6 1-16,6 0 0 15,0 4 0-15,0 0-3 16,0 2-2-16,0 1 0 15,-3-1 0-15,3 1 0 0,-4-2-1 16,4-4 0 0,-4-1 1-16,4 0-1 0,0-3 0 15,0 0 1-15,0 1 0 16,0 3-1-16,0-1 0 16,0 4 0-16,0-2 0 15,0 2 0-15,0-2 0 16,0 0 0-16,0 2 1 15,0-2-2-15,0 2 1 16,0-2 1-16,4 0-1 16,0 0 0-16,5 0-1 15,-5 0 2-15,-1-2 0 16,1 1-1-16,-4 2 0 16,9-4 1-16,-5 0-1 0,-1-4-2 15,1 3 4-15,2-3-3 16,1 1 1-16,-3 2 0 15,1-1 0-15,2 2 0 16,1 3 1-16,-3-3-1 16,3 2 0-16,-5-1-1 15,3-3 2-15,-3 0-1 16,1-2 0-16,0 0 0 16,5 0 0-16,-2 2 0 15,2 3 0-15,-1-1 0 16,-4 3 0-16,8 0 0 0,1-2-1 15,-5 1 2 1,1-1-1-16,-2 0 0 0,0-1 0 16,6 3 0-16,-4 2 0 15,-1 1 0-15,5-4 1 16,-6 2-1-16,6-2 0 16,-6-1 0-16,2 0 1 15,2-1-2-15,-1-1 1 16,-3-1 0-16,2-1 0 15,-2 0 0-15,-3-1 1 16,2 0-1-16,1 0 0 16,-3 2-1-16,5-2 2 15,-2 0-2-15,2 2 2 16,2-2 0-16,6 2-1 16,-1 1 0-16,5-1 2 0,-5-2-2 15,10 5 0-15,-2-6-1 16,-4 4 2-16,4-1-1 15,-2 0 0-15,-2 0 0 16,-9 1 0-16,5-1 1 16,-6-4-2-16,-7-1 1 15,1-4 1-15,5 0 0 16,-2 0-2-16,6 0 1 16,8 0 0-16,-1 0 0 15,0 2-1-15,0 1 2 16,6-3-1-16,-6 4 0 15,0-4 0-15,-7 3 0 0,-2-1 1 16,2-2-1-16,-6 0 0 16,2 0 0-16,-1 2 1 15,5-2-1-15,-1 0 0 16,-1 0 0-16,6 0 0 16,-4 0 1-16,0 0-1 15,-2 0 1-15,5 0-1 16,-3 0 0-16,-6 0 1 15,6 0-1-15,-9 0 1 16,5-2-1-16,-5-3 0 16,3 1 0-16,2-1 0 15,-1 1 0-15,12-1 0 16,-7 0 0-16,0 1 0 0,-2-1 0 16,-2 0 1-1,-2 3 0-15,2 0-1 0,-1-3 0 16,4 3 0-16,1-1 1 15,-2-1-2-15,6 4 1 16,-4-5 0-16,-6 3 0 16,13 0 0-16,-7-3 1 15,-4 0-1-15,2 0-1 16,-2 4 2-16,2-4-1 16,-1 2-1-16,-3-1 0 15,2-1 2-15,2 1-1 16,-2-1-1-16,-1 0 0 0,1-2 1 15,-2 0-1 1,2 0 2-16,2 1 0 0,-1-1 0 16,-3 2-1-16,2-2 0 15,-2 2 1-15,3 1-1 16,-7-3-1-16,5 0 0 16,-8 0 1-16,9-1 0 15,-6 0 1-15,5-1-2 16,1-1 0-16,-2 1 3 15,6 0-2-15,0-1 0 16,-6 3 1-16,6-2-2 16,-5 2 1-16,1 1 1 15,-2-2-1-15,-7 1 0 16,9 3-1-16,-1-4 1 16,-5 2-1-16,10-4 0 0,-9 1 0 15,-1-3 1-15,3 1-1 16,-6-1 2-16,4 1-2 15,-1-1 2-15,6 3-1 16,-9 2 0-16,4-2 0 16,0 4 0-16,-4-2 0 15,3-2-1-15,1 2 0 16,-4 0-1-16,0-2 2 16,0-3 0-16,0 3 1 15,0-5-1-15,0 0 0 16,0 0 0-16,0 1 1 15,0-2-1-15,0 4 0 0,0 0-1 16,0 1 1-16,0 1 0 16,0-5 0-16,0 2 0 15,0-1-1-15,0-2 2 16,0 2-1-16,0-2 0 16,0 2 0-16,0-4 0 15,0 1 1-15,0-2-2 16,0 2 2-16,0-1-1 15,0 1 0-15,0 0-1 16,0-2 2-16,0-4-2 16,0 2 2-16,0-3-1 15,-4 4 0-15,-3-2 0 16,3 0 0-16,-1 3 0 0,1-1 0 16,4 5 1-1,0-2-1-15,-3 4 0 0,3-1 0 16,-4 1 0-16,-2-1 0 15,6-4 0-15,-3-2-1 16,-1 3 1-16,4-2-1 16,-4 2 1-16,4 1 1 15,-9 2-2-15,9 1 0 16,0 0 3-16,-3 1-2 16,-5-3 0-16,3 0-1 15,1 1 1-15,0-2 1 16,-8 4-2-16,12 0 1 0,-8 1 1 15,5-2-1 1,-7 3-1-16,10 2 1 0,-7-2-1 16,2 0 0-16,1-1 1 15,0 4 0-15,0-2 0 16,-5 2 0-16,2-3 1 16,-2-8 0-16,-2 0-1 15,-2 2-1-15,6-4 1 16,-3 3 1-16,7 2-2 15,-1 2 0-15,4 5 2 16,-9 1 0-16,5-4-1 16,4 1 1-16,-3-3-1 15,-1-2 0-15,4 5 0 16,0-2 1-16,-6 2-2 16,6-1 0-16,-3 1 1 0,-1 0-2 15,-5-1 1-15,2 3-2 16,3-2-9-16,-5 5-14 15,9 1-10-15,0 1-28 16,0 2-44-16,0-5-34 16,0 5-10-16,0 0-177 15</inkml:trace>
</inkml:ink>
</file>

<file path=word/ink/ink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7.790"/>
    </inkml:context>
    <inkml:brush xml:id="br0">
      <inkml:brushProperty name="width" value="0.04667" units="cm"/>
      <inkml:brushProperty name="height" value="0.04667" units="cm"/>
      <inkml:brushProperty name="fitToCurve" value="1"/>
    </inkml:brush>
  </inkml:definitions>
  <inkml:trace contextRef="#ctx0" brushRef="#br0">-1 0 341 0,'0'14'40'0,"5"0"71"16,2 2-24-16,-2-2-44 15,-3 3-12-15,-2-1-11 16,0 0 2-16,0 1 6 15,0-2-2-15,0-1-4 16,0 2-1-16,2-4-9 16,-2-1-5-16,5-3-6 15,-5-1 1-15,0-4-3 16,0-2-23-16,0-1-53 16,0 0-55-16,0 0-99 15</inkml:trace>
</inkml:ink>
</file>

<file path=word/ink/ink1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7.129"/>
    </inkml:context>
    <inkml:brush xml:id="br0">
      <inkml:brushProperty name="width" value="0.04667" units="cm"/>
      <inkml:brushProperty name="height" value="0.04667" units="cm"/>
      <inkml:brushProperty name="fitToCurve" value="1"/>
    </inkml:brush>
  </inkml:definitions>
  <inkml:trace contextRef="#ctx0" brushRef="#br0">13 151 158 0,'0'0'228'15,"0"0"-188"-15,0 0-23 16,0 0-5-16,0 0-13 0,0 0-18 15,0 0-3-15,0 0 38 16,0-7-5-16,0-2 27 16,-3-3 24-16,-3 0 0 15,6-1-8-15,0-1-9 16,0 2-9-16,0-4-13 16,0 3-14-16,0 1-6 15,0 3-3-15,0 3 2 16,0 1-9-16,0 4 7 15,6 1 4-15,-3-2-6 16,-3 2 4-16,2 0-2 16,-2 0 3-16,0-1-1 15,0-1-2-15,0 1 1 0,8-2-1 16,-3 3 0 0,6-1-11-16,2 1 7 0,6 0 7 15,-3 0 6-15,6 4-5 16,-3 3 16-16,-2 0 1 15,4-3-12-15,1-1-3 16,-1 1-6-16,-2-1-9 16,0 2-59-16,-4 4-164 15,9 6-280-15</inkml:trace>
</inkml:ink>
</file>

<file path=word/ink/ink1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5.307"/>
    </inkml:context>
    <inkml:brush xml:id="br0">
      <inkml:brushProperty name="width" value="0.04667" units="cm"/>
      <inkml:brushProperty name="height" value="0.04667" units="cm"/>
      <inkml:brushProperty name="fitToCurve" value="1"/>
    </inkml:brush>
  </inkml:definitions>
  <inkml:trace contextRef="#ctx0" brushRef="#br0">0 78 237 0,'8'0'127'0,"-3"0"-114"0,6 0 46 15,-5 0-47-15,-4-4-15 16,0 0 6-16,1-2 4 16,-3 1 25-16,0 1 30 15,8 1 10-15,-5-1-8 16,7 2-11-16,1-1-15 15,0-1-11-15,2-1-14 16,-2 2-11-16,2 0 0 16,-3 1 1-16,-1 0-12 15,-2 0-8-15,4-1-3 16,-3 2 2-16,0-2 3 0,-1-1 14 16,-1 1 0-16,-1 0 0 15,6 1 2-15,-9 0-1 16,7 1-3-16,-7 1-2 15,6 0-18-15,-5 0 3 16,5 0 1-16,-3 0-26 16,1 5 15-16,-4 0 24 15,0 0 5-15,4 1 1 16,-1-1 0-16,-2 0 1 16,5 4-1-16,0 3-19 15,3 4-107-15,4 7-89 16</inkml:trace>
</inkml:ink>
</file>

<file path=word/ink/ink1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4.863"/>
    </inkml:context>
    <inkml:brush xml:id="br0">
      <inkml:brushProperty name="width" value="0.04667" units="cm"/>
      <inkml:brushProperty name="height" value="0.04667" units="cm"/>
      <inkml:brushProperty name="fitToCurve" value="1"/>
    </inkml:brush>
  </inkml:definitions>
  <inkml:trace contextRef="#ctx0" brushRef="#br0">6 97 140 0,'0'0'186'0,"-5"0"-29"0,3 0-29 15,2-13-21-15,0 1-38 16,0-1-25-16,2 0-17 16,11 3-15-16,3 3-8 15,3-1-3-15,-3 0-1 16,7 3-1-16,1 1-2 15,-2 3 2-15,-1 1 0 16,-1 0 4-16,-3 0-5 16,-3 0 7-16,5 7 2 15,-6 5-5-15,0 4 0 0,0-2-3 16,4 2 1 0,-10-3 0-16,1 0-5 0,-5-7-10 15,3 2-15-15,-1-3 0 16,-5-5-4-16,0 0 0 15,0 0-7-15,0 0-28 16,0 0-13-16,0 0-47 16,0 3-147-16</inkml:trace>
</inkml:ink>
</file>

<file path=word/ink/ink1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3.491"/>
    </inkml:context>
    <inkml:brush xml:id="br0">
      <inkml:brushProperty name="width" value="0.04667" units="cm"/>
      <inkml:brushProperty name="height" value="0.04667" units="cm"/>
      <inkml:brushProperty name="fitToCurve" value="1"/>
    </inkml:brush>
  </inkml:definitions>
  <inkml:trace contextRef="#ctx0" brushRef="#br0">31 127 204 0,'-21'1'156'0,"21"-1"-35"15,-3 0-36-15,3 0-17 16,-3 0-47-16,3-3-15 16,-3-5-3-16,3-2-2 15,0 1 0-15,0 2-1 16,0-1 3-16,0 2 1 0,6 1 1 15,7 1 13-15,1-2 12 16,-1 0 15-16,0-3 5 16,0 1-13-16,0-1-19 15,-2 2-8-15,-3 2-1 16,1 1-9-16,-2 4-4 16,10 0-3-16,-2 0 11 15,1 9-5-15,0 7 0 16,-3 1 1-16,-2-4 1 15,-6-5 0-15,-5-2-3 16,0-5-8-16,0-1-14 16,0 0-20-16,0 0-11 15,0 0 6-15,0 0 6 0,0 0 6 16,-5 0-7 0,-1 0 22-16,4 0 19 0,-1 0 3 15,1-1 1-15,-4-2-3 16,4-3 5-16,-1-3-1 15,-3-2 1-15,4-1 0 16,2 1 2-16,0 1 3 16,0 1 3-16,8 3 6 15,8 3 0-15,3 2-7 16,-1 1-2-16,1 0-4 16,-6 0 11-16,-4 0-2 15,-5 0-12-15,-1 0 1 16,-3 0-1-16,10 0-1 15,-1 0-4-15,4 0-12 0,3 3-4 16,5 8-47-16,3 3-44 16,0 5-95-16</inkml:trace>
</inkml:ink>
</file>

<file path=word/ink/ink1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2.941"/>
    </inkml:context>
    <inkml:brush xml:id="br0">
      <inkml:brushProperty name="width" value="0.04667" units="cm"/>
      <inkml:brushProperty name="height" value="0.04667" units="cm"/>
      <inkml:brushProperty name="fitToCurve" value="1"/>
    </inkml:brush>
  </inkml:definitions>
  <inkml:trace contextRef="#ctx0" brushRef="#br0">17 0 24 0,'0'0'93'0,"-6"0"-117"16,-5 0-36-16</inkml:trace>
</inkml:ink>
</file>

<file path=word/ink/ink1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2.216"/>
    </inkml:context>
    <inkml:brush xml:id="br0">
      <inkml:brushProperty name="width" value="0.04667" units="cm"/>
      <inkml:brushProperty name="height" value="0.04667" units="cm"/>
      <inkml:brushProperty name="fitToCurve" value="1"/>
    </inkml:brush>
  </inkml:definitions>
  <inkml:trace contextRef="#ctx0" brushRef="#br0">0 90 330 0,'0'0'125'15,"9"0"-12"-15,-2 0-8 16,-4 0-49-16,5-8-18 15,2 0-11-15,1 0-18 16,2 1-1-16,-2 2-4 16,0 2 1-16,-3 0 0 15,-1 2 6-15,1-1 12 0,3 1-2 16,-2-1 4 0,6-1 1-16,-4-1 9 0,4 1-6 15,-2 1-13-15,-4 2-7 16,-1 0-8-16,3 0-2 15,2 0-1-15,0 0-2 16,-5 9-2-16,0 0 3 16,-2-2 2-16,-6 1 0 15,2-2 0-15,-2-1 1 16,0-4-12-16,0-1-10 16,0 2-10-16,0-1-17 15,0 3-23-15,0 0-12 0,-2-1-20 16,-9-3-15-1,0 0 16-15,3 0 61 0,3 0 40 16,-1-3 20-16,1-4 58 16,3 2 6-16,-4-2-4 15,6 2 0-15,0 0-16 16,0 1-22-16,0 2-13 16,0 1-3-16,13-1-15 15,4-1-6-15,-2 2-1 16,1-4 0-16,0-1 0 15,-5-3 0-15,0 0 0 16,-4 3 3-16,-1 0 5 16,-1 3 2-16,1 3-6 15,-2 0-4-15,7 0-4 16,0 3 1-16,2 9-2 0,-2 6-2 16,0 0 1-16,-7-3-2 15,9 1-2-15,-2-5-3 16,0 0-21-16,2-4-28 15,-2 2-55-15,10 1-121 16</inkml:trace>
</inkml:ink>
</file>

<file path=word/ink/ink1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0.767"/>
    </inkml:context>
    <inkml:brush xml:id="br0">
      <inkml:brushProperty name="width" value="0.04667" units="cm"/>
      <inkml:brushProperty name="height" value="0.04667" units="cm"/>
      <inkml:brushProperty name="fitToCurve" value="1"/>
    </inkml:brush>
  </inkml:definitions>
  <inkml:trace contextRef="#ctx0" brushRef="#br0">0 61 136 0,'0'0'20'16,"0"0"255"-16,0 0-211 15,0 0-21-15,0 0 8 16,0 0-42-16,0 0-8 0,0 0 1 15,0 0 10-15,0 0 15 16,0 0 37-16,0 0 9 16,0 0 0-16,0 0-23 15,0 0-15-15,5 0-6 16,3 0-17-16,-3 0-9 16,8-3-1-16,-2-3 0 15,2 0 0-15,1-1 0 16,2 0 1-16,-1-1 9 15,4 2 9-15,-3 2-21 16,5-2 0-16,1 2 0 16,-4 3 0-16,-2 0 0 15,0 1 0-15,-5 0 0 0,2 0 0 16,0 0 0 0,6 2 0-16,-3 9 0 0,7 3 0 15,-4 2 0-15,-1-1 0 16,-3-3 0-16,-8 0 0 15,1-6 0-15,-3 2 0 16,-1-3 0-16,-2-2 0 16,-2-1-33-16,0-2-14 15,0 0 5-15,0 0-23 16,-2 0 3-16,-9 0-14 16,-2 0-44-16,2-3-23 15,0-4 5-15,0 4 35 0,1-2 60 16,-1 2 64-16,3-1 79 15,1-4 4-15,-2 1-11 16,1 0-48-16,3 4-25 16,3 2-1-16,2 0 8 15,0 1 15-15,0 0 6 16,0 0-4-16,7 0-32 16,10 0 17-16,0 0 11 15,-3 0-12-15,-4 0 0 16,7 0-8-16,-4 0-9 15,-8-5-1-15,8-1-2 16,-5-2-5-16,1 1 0 16,-2 3 0-16,-1 1-3 0,-1 0 1 15,5 1-1 1,3 2 1-16,-2-1 1 0,2 1 0 16,-2 0-1-16,0 0-1 15,-3 0-1-15,-3 0 1 16,3 0-1-16,1 5 0 15,-5 5 0-15,5 4 2 16,-4 3-2-16,8-2 0 16,-3 2-10-16,-1-3-28 15,1-3-33-15,4-2-108 16,-1-3-176-16</inkml:trace>
</inkml:ink>
</file>

<file path=word/ink/ink1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00.958"/>
    </inkml:context>
    <inkml:brush xml:id="br0">
      <inkml:brushProperty name="width" value="0.04667" units="cm"/>
      <inkml:brushProperty name="height" value="0.04667" units="cm"/>
      <inkml:brushProperty name="color" value="#808080"/>
      <inkml:brushProperty name="fitToCurve" value="1"/>
    </inkml:brush>
  </inkml:definitions>
  <inkml:trace contextRef="#ctx0" brushRef="#br0">0 88 0 0,'0'0'10'0,"0"0"65"0,22 0 34 16,-3 8-36-16,-4-2 1 16,-6-4 24-16,-7-2-37 15,3 0-10-15,3-8-3 16,1-3-4-16,1-1-10 15,6 1-5-15,3 4-1 16,7 1-7-16,9 3-1 16,7 3-3-16,9-1 0 15,8 1-1-15,4-3 0 16,14-2-1-16,6-1-7 16,-7-3-5-16,7 0-1 15,-12 3-2-15,-15 0 1 16,-19 5-7-16,-7 1-43 0,-19 0-132 15,-11 0-203-15</inkml:trace>
</inkml:ink>
</file>

<file path=word/ink/ink1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00.583"/>
    </inkml:context>
    <inkml:brush xml:id="br0">
      <inkml:brushProperty name="width" value="0.04667" units="cm"/>
      <inkml:brushProperty name="height" value="0.04667" units="cm"/>
      <inkml:brushProperty name="color" value="#808080"/>
      <inkml:brushProperty name="fitToCurve" value="1"/>
    </inkml:brush>
  </inkml:definitions>
  <inkml:trace contextRef="#ctx0" brushRef="#br0">588 1595 217 0,'0'10'47'0,"2"-1"4"16,17-2 27-16,-3-3-6 15,-14-4-22-15,4 0-8 16,-1 0-7-16,-3 0-11 15,6 0-13-15,-5 0-1 16,-3 0-6-16,0 0 0 16,0 0 4-16,0 0 15 15,8 0 13-15,3 0-22 16,2-6 7-16,3-6 5 16,3 0-2-16,-4-3-7 0,2 3-4 15,-2 0 2 1,1 3-6-16,-5 2-2 0,5 1 1 15,-2 0-3-15,-4 0-3 16,-3-3 0-16,4-4-2 16,2-8 1-16,-2-2 0 15,6-3 0-15,-2-1-1 16,1 3 1-16,3 3-1 16,-3 4 4-16,-3 4 4 15,-3 3 2-15,-1 3-4 16,-1 0-4-16,-1-4-1 15,4-1 0-15,-3-8-2 0,-3-2 1 16,4-4 1 0,4-3-2-16,0 2 2 0,6 3-1 15,2 3 0-15,-5 1-1 16,-1 5 1-16,7 0 0 16,-9 2 0-16,-2 0 1 15,2 0-3-15,-7-2 3 16,-4-6-3-16,-2-5 1 15,0-3-1-15,0 1 0 16,0 3 2-16,0 3 0 16,0 2 0-16,0 5 0 15,9 3 0-15,-2 1 3 16,-1 3 1-16,-1-6-2 16,-5-3-3-16,0-2 1 15,0-9 0-15,0-1-1 0,-11-5 2 16,-2 1-1-16,2 0-1 15,4 6 2-15,1 4 0 16,6 6 4-16,0 7-1 16,0 2 1-16,-3 2-4 15,-5 0-1-15,-5-4 1 16,-5-7-1-16,1-6 1 16,7-4-1-16,2-3 0 15,-2 1 0-15,-3 4 0 16,2 5 1-16,2 6-1 15,1 8 0-15,-5 0 0 16,2 3 1-16,-13 3-2 0,-2 0 0 16,-9 0 1-16,-4-2-1 15,-2-3-3-15,10-3 0 16,1-2 1-16,9-5 4 16,5-2-1-16,6-3 1 15,-3-1-2-15,-1 2 1 16,1 3 1-16,-3 5-2 15,2 6 0-15,-1 3-1 16,-4 2 0-16,6 0 0 16,0 0 0-16,2 0 3 15,6 0-2-15,-1-2 3 16,-5-14-3-16,4-3 2 16,-4-5-1-16,-5 1 1 0,9 4 0 15,-4 8-2 1,2 3 1-16,5 5-1 0,-2 3-1 15,3 0-3-15,1 0 3 16,-4 0 1-16,4 6 2 16,-3-1 0-16,-1-2-2 15,-5-3 2-15,9 0 0 16,-1 0-1-16,-3 0 1 16,6 0-1-16,0 0 2 15,0 0-1-15,0 0-2 16,-4 0-1-16,-5 0 0 15,-2 0 2-15,7 1 0 16,-7 1 0-16,3-2 1 16,8 0 0-16,-3 0 0 0,3 0 0 15,0-8 0-15,0 2 0 16,0 3-1-16,0 2 0 16,0 1-4-16,0 0 1 15,0 0 0-15,0 0 4 16,0 0 0-16,0 0 0 15,0 0-1-15,0 0 1 16,0 0 0-16,0 0-1 16,0 0-1-16,0 0 1 15,-5 9-1-15,-27 10 2 16,-5 10-1-16,-8 6-1 16,-3 4 1-16,0 2 1 15,0-3-2-15,3-7-30 0,8-8-78 16,2-14-35-16,8-9-42 15,9-1 16-15</inkml:trace>
</inkml:ink>
</file>

<file path=word/ink/ink1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5.4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852 26 138 0,'19'4'343'15,"8"1"-263"-15,-4-1-4 16,-14-4 16-16,-4 0-31 15,-5 0-35-15,0 0-8 0,0 0 6 16,-14-3 4-16,-20-6-1 16,-6 1-2-16,-10 1-6 15,-14 1-3-15,1 3 1 16,-7 3-9-16,1 0-2 16,2 0-1-16,1 4-1 15,2 4-2-15,11-2 2 16,0-3-4-16,16-3 2 15,4 0 0-15,7 0-2 16,5 0 0-16,5 0 0 16,-3 0 0-16,6 2 0 15,2 4 0-15,0 0 0 16,4-2 0-16,-1 0 0 0,3-1 0 16,-1-1 0-1,1 0 0-15,-1-2 0 0,6 1 0 16,-2-1 0-16,0 2 0 15,2-1 0-15,0-1 0 16,0 2 0-16,0 0 0 16,0 6 0-16,15 2 0 15,4 2 0-15,-1 2 0 16,4 2 0-16,-1 2 0 16,-5 1 0-16,5 3 0 15,-2 1 0-15,-3 5 0 16,-1 2 0-16,4 2 0 0,-5-2 0 15,-1 2 0 1,0-3 0-16,-2 1 0 16,2 0 0-16,-5-3 0 0,0 2 0 15,3 2 0-15,-4 1 0 16,2 6 0-16,-1 2 0 16,-3 2 0-16,-3 2 0 15,4-1 0-15,-6-4 0 16,0-4 0-16,0-4 0 15,0-7 0-15,0-5 0 16,0-2 0-16,0-2 0 16,0 2 0-16,0 1 0 15,0-2 0-15,0 1 0 16,0 1 0-16,0-1 0 16,0-2 0-16,0-3 0 0,0 0 0 15,0-3 0-15,0 2 0 16,0-2 0-16,0 1 0 15,0-1 0-15,0-1 0 16,0 1 0-16,0-2 0 16,0 0 0-16,0-2 0 15,5 1 0-15,-5-1 0 16,8-2 0-16,-5 0 0 16,3 0 0-16,-2 2 0 15,7-1 0-15,2 2 0 16,0 2 0-16,11 1 0 15,6 1 0-15,-1 1 0 0,11-2 0 16,0-3 0-16,10-3 0 16,6-3 0-16,0 0 0 15,-3 0 0-15,5-12 0 16,-10-2 0-16,-7 3 0 16,-13 0 0-16,2 2 0 15,-14 3 0-15,-3 0 0 16,-2 3 0-16,-3-2 0 15,3 0 0-15,4-5 0 16,4-4 0-16,8-6 0 16,7 0 0-16,-5-3 0 15,6 7 0-15,-1 1 0 16,-10 2 0-16,-7 3 0 0,-2-4 0 16,-6-2 0-1,-9-7 0-15,2-6 0 0,-2-4 0 16,0-4 0-16,0-1 0 15,0-5 0-15,0-1 0 16,0-1 0-16,-2 4 0 16,-9 4 0-16,0 1 0 15,0 1 0-15,1 5 0 16,-1-5 0-16,0 2 0 16,9-1 0-16,-7-9 0 15,7 6 0-15,2-3 0 16,-2 4 0-16,2 6 0 15,-3 6 0-15,-5 7 0 16,0 5 0-16,5 1 0 0,-5 1 0 16,1-2 0-16,-4-2 0 15,3-2 0-15,-3-4 0 16,-2-3 0-16,-3 3 0 16,-1 0 0-16,10 6 0 15,-3 7-28-15,4 4-10 16,-2 3-11-16,-8 0-36 15,-8 0-93-15,0 0-137 16</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7.506"/>
    </inkml:context>
    <inkml:brush xml:id="br0">
      <inkml:brushProperty name="width" value="0.04667" units="cm"/>
      <inkml:brushProperty name="height" value="0.04667" units="cm"/>
      <inkml:brushProperty name="fitToCurve" value="1"/>
    </inkml:brush>
  </inkml:definitions>
  <inkml:trace contextRef="#ctx0" brushRef="#br0">0 25 401 0,'16'0'102'15,"3"-2"-9"-15,-7-2 13 0,-3 1-51 16,-1-1-38-16,-8 0-9 15,2 0-5-15,0 1-4 16,-2 2 1-16,0-1-29 16,0 2-54-16,0 0-23 15,0 3-113-15</inkml:trace>
</inkml:ink>
</file>

<file path=word/ink/ink1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3.48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467-1 299 0,'28'7'77'15,"4"13"40"-15,0 0-14 16,-24-20-45-16,2 0-8 0,1-1-10 16,-5-7-17-1,-4 3-3-15,-2 3-7 0,0 2-13 16,-13 0 13-16,-21 4 10 16,-11 7-13-16,-11-1-4 15,-7-2 4-15,-4-4-3 16,-2-3-1-16,8 1 1 15,2 1 0-15,12 0 3 16,10 6-9-16,16 0 3 16,7 2 1-16,6-2-2 15,8-5 5-15,0-1 0 16,0-3 3-16,0 0 1 0,0 0-1 16,0 0-4-1,0 0-5-15,-2 0 2 0,2 0-3 16,0 0 1-16,0 0-1 15,0 8 1-15,0 3 0 16,0 3-2-16,0 4 2 16,2 6-3-16,9 0 3 15,-3 1-1-15,-5 4-1 16,-1 1 0-16,-2 3 0 16,0 4 3-16,6 0-3 15,-4 1 1-15,-2-2-1 16,0-1 1-16,0 1 0 15,0 3 1-15,3 1-2 16,3 3 0-16,-2 0-1 16,5 0 0-16,-2-3 1 0,1-2-1 15,0-1 1-15,-3-2 1 16,8 1-2-16,-2-1 0 16,2-1 2-16,-2-1-1 15,-3-2 0-15,0-4-1 16,-3-1 0-16,-3-5 3 15,-2-1-4-15,0-5 2 16,0-3 0-16,0-3 0 16,0-1 0-16,0-4 1 15,0 1-2-15,0-3 2 16,0-1-2-16,0-1 2 16,0 0 1-16,11 0-1 0,13 1 2 15,20-1-5-15,1 0 1 16,13 0 1-1,7 0-1-15,4-12 1 0,3 0 1 16,-6-2-1-16,-16 3 0 16,-8 1 0-16,-14 4 3 15,-4 5-6-15,-3-1 3 16,1 2 1-16,-7 0-2 16,-2 0 1-16,4 3 1 15,-4-1-3-15,-8-1 4 16,5-1-2-16,-7 0-5 15,3 0 1-15,-2 0 0 16,2-7 4-16,-1-5 1 16,-2-3-1-16,2-7 1 15,-2-3-1-15,-3-9 0 0,0-6-1 16,0-10 1-16,-3-9 1 16,-20-10-1-16,-7-6 0 15,4-6 3-15,0 10-6 16,4 10 2-16,9 12-1 15,3 11 1-15,1 5 1 16,7 6-1-16,-6 6 0 16,3 3 1-16,-4 1 0 15,-1 1 0-15,3-6-2 16,-10-2 3-16,9-6-1 0,-3-8 0 16,5-3 0-1,6-4 0-15,0 3 0 0,0 7 0 16,0 10-2-16,0 12-23 15,0 9-24-15,0 1-58 16,-2 1-72-16,-24 2-71 16</inkml:trace>
</inkml:ink>
</file>

<file path=word/ink/ink1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1.90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766 0 297 0,'24'12'29'0,"6"4"50"0,-4 4 4 16,-23-11-42-1,-3-6-33-15,0-1 38 0,-24 1-2 16,-11-1 4-16,-4 3 3 16,-15-2 0-16,1 0-14 15,-8 0-7-15,-6 0-9 16,-2 0-7-16,0 2-6 15,0-1-2-15,8 3-2 16,4 1-2-16,10 0-1 16,10-1 0-16,2-1 0 15,17 0 2-15,-1-3 4 16,3-1 1-16,8-2 0 0,3 2 0 16,-1-2-1-1,6 0 3-15,0 0 0 0,0 0 1 16,0 0-3-16,0 0-3 15,0 3-2-15,0 4-1 16,0 6 1-16,0 8 1 16,6 8 0-16,1 3-2 15,4 4 2-15,2 2-2 16,0 2-1-16,-2 6 0 16,8 1 1-16,-3 2 0 15,5 3-1-15,-2-1-1 16,-3-2 0-16,-3-3 0 15,0-5 0-15,-2-6 0 16,2-7-2-16,-2-2 2 16,8-5 0-16,-3 2 1 0,5 2-3 15,-5 0 1-15,5 3 0 16,-2 1 1-16,-6-2 0 16,1 1 0-16,-6-4 0 15,-1-5-1-15,-1-2 1 16,-1-3 0-16,6-3-1 15,-5 2-2-15,1 2 0 16,-1 6 0-16,1 1 1 16,1 1 2-16,3-3-1 15,0-5 1-15,2-6 0 16,0-5 2-16,6-4-1 16,7 0 1-16,7-3-4 0,6-15 3 15,7-1-1-15,-1-2 2 16,14 0-3-16,-7 1 1 15,7 0 0-15,-6 5 0 16,-7 2 0-16,-7 0 1 16,-12 4 0-16,-3 0-1 15,-8 0-1-15,-9-1-1 16,2-2 1-16,-9-2-1 16,0 1 2-16,0 0 0 15,0 3-1-15,0 2 1 16,-9 1 0-16,2 2 0 15,-1-2 1-15,0-6 0 16,0-7 0-16,2-11-1 0,2-10 0 16,-5-6 2-1,1-6-2-15,1-3 0 0,-2-2 1 16,1 2-1-16,1 3-2 16,-2 5 1-16,1 6 1 15,8 5 0-15,0 7-1 16,0 8 1-16,0 2-1 15,0 2 1-15,-11 0-1 16,-7-5 0-16,-1-1-3 16,1-2-3-16,-3 1-12 15,8 3-15-15,2 2-20 16,0 3-37-16,-2-1-93 16,7 4-196-16</inkml:trace>
</inkml:ink>
</file>

<file path=word/ink/ink1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0.37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936 0 507 0,'-11'5'5'16,"11"17"-1"-16,0 8 41 0,-24-22 14 15,-15-5-25-15,-13 0-12 16,-9-2-4-16,-10 5 8 15,-1 0 4-15,-2 4 2 16,-2 0 0-16,5 2-1 16,-1 3-15-16,9 2-3 15,4-4-6-15,5-4-3 16,9-4 0-16,10-5-2 16,9 0-2-16,10 0 2 15,6 0 1-15,7 0 6 16,0 0 6-16,3 0 2 15,0 0 1-15,0 0-5 16,0 0-3-16,0 0-5 0,0 0-3 16,0 0 0-1,0 0-3-15,0-3 2 0,0 1 0 16,0 1-1-16,0 1 2 16,3 0-4-16,5 0 4 15,2 0-4-15,3 13 2 16,-2 6 2-16,-2 6-2 15,1 0 0-15,1 1 0 16,-4 3 0-16,4-1 0 16,2 6 0-16,1 2 2 15,2 4-2-15,0 4 1 16,3 3-1-16,-4 6 2 0,-2-4-2 16,-2 1 2-1,2 2-4-15,-2-6 1 0,-3 0 0 16,1-3 1-16,-2-4-1 15,1-4 0-15,3-5 0 16,0-6 2-16,0-4-2 16,-1-3 1-16,-5-6-2 15,3-2-1-15,-5 1-1 16,2 2 0-16,-2 1 1 16,2 2 0-16,-3 2 2 15,4 1 0-15,-1 0 1 16,1 0 0-16,1-3 0 15,4-2 0-15,8-6 1 16,5-3 0-16,5-2-1 16,5-2-1-16,14 0 2 0,6 0-1 15,9 0 0-15,7 0 0 16,1 0 1-16,-1 0-1 16,-6 3 0-16,-9 3 1 15,-12-3-3-15,-6-1 4 16,-7-2-4-16,-6 0 4 15,2 0-3-15,-2 0 1 16,2-5-1-16,-2-3 1 16,0 1-2-16,0-2 3 15,-7 1-2-15,-6 4 1 16,-4-1 0-16,-1 3 1 16,-4-2-3-16,1-3 0 0,-3-6 2 15,0-3-2-15,2-5 3 16,2-3-1-16,-2-3 1 15,0-1 0-15,1 1 0 16,-3-1-2-16,0-1 3 16,0-1-1-16,0-5 0 15,-13-7 0-15,-5-6 2 16,1-3-2-16,1-4-1 16,-3 6 0-16,12 5 0 15,-1 6-1-15,-1 7 1 16,5 4 1-16,-2 1 2 15,-2 0-1-15,0 0 1 16,-3-2-1-16,-2-4 0 0,-2-2 0 16,-2-3-2-1,-1 3 0-15,1 4-2 0,6 5 4 16,-2 7-2-16,11 6 0 16,-6 3 0-16,3 2 0 15,-6-2 0-15,0-2 0 16,-4-1 0-16,-2-1-2 15,-1-3 1-15,-1 3-6 16,6-1-14-16,0 2-26 16,4 5-34-16,-4-7-103 15,0-1-148-15</inkml:trace>
</inkml:ink>
</file>

<file path=word/ink/ink1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6.703"/>
    </inkml:context>
    <inkml:brush xml:id="br0">
      <inkml:brushProperty name="width" value="0.04667" units="cm"/>
      <inkml:brushProperty name="height" value="0.04667" units="cm"/>
      <inkml:brushProperty name="fitToCurve" value="1"/>
    </inkml:brush>
  </inkml:definitions>
  <inkml:trace contextRef="#ctx0" brushRef="#br0">0 0 319 0,'28'34'94'0,"7"9"-12"15,6 4 10-15,-7-3-38 16,-3-5-31-16,4 0-14 0,-3-5-7 16,-5-4-1-1,-3-10-1-15,8-6-13 0,-11-9-62 16,1-5-97-16,-7 0-177 15</inkml:trace>
</inkml:ink>
</file>

<file path=word/ink/ink1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6.488"/>
    </inkml:context>
    <inkml:brush xml:id="br0">
      <inkml:brushProperty name="width" value="0.04667" units="cm"/>
      <inkml:brushProperty name="height" value="0.04667" units="cm"/>
      <inkml:brushProperty name="fitToCurve" value="1"/>
    </inkml:brush>
  </inkml:definitions>
  <inkml:trace contextRef="#ctx0" brushRef="#br0">198 0 305 0,'0'20'56'16,"0"2"27"-16,0 3 11 15,-8-3-47-15,-18-1-33 16,-6 1-5-16,6 1-7 15,0-3-2-15,4-4 0 16,1-6-35-16,-3-10-80 0,11 0-61 16</inkml:trace>
</inkml:ink>
</file>

<file path=word/ink/ink1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6.082"/>
    </inkml:context>
    <inkml:brush xml:id="br0">
      <inkml:brushProperty name="width" value="0.04667" units="cm"/>
      <inkml:brushProperty name="height" value="0.04667" units="cm"/>
      <inkml:brushProperty name="fitToCurve" value="1"/>
    </inkml:brush>
  </inkml:definitions>
  <inkml:trace contextRef="#ctx0" brushRef="#br0">11 0 38 0,'-8'0'74'16,"5"2"-17"-16,3 4 15 0,0 5 12 15,0 4-13-15,14 1-20 16,1 1-3-16,-4-1-9 16,-5 4-12-16,-1-2-5 15,3 8-7-15,-3 2-2 16,8 6-5-16,-2-1-4 16,-1-3-2-16,4-2 0 15,-6-11-4-15,0-6-23 16,-5-10-45-16,-3-1-43 15,0-1-34-15</inkml:trace>
</inkml:ink>
</file>

<file path=word/ink/ink1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5.750"/>
    </inkml:context>
    <inkml:brush xml:id="br0">
      <inkml:brushProperty name="width" value="0.04667" units="cm"/>
      <inkml:brushProperty name="height" value="0.04667" units="cm"/>
      <inkml:brushProperty name="fitToCurve" value="1"/>
    </inkml:brush>
  </inkml:definitions>
  <inkml:trace contextRef="#ctx0" brushRef="#br0">8 62 294 0,'-8'0'43'16,"8"0"19"-16,0-10 43 0,0-5-40 15,0 0-17-15,6 3-7 16,12 6 11-16,16 1-12 16,9 5-15-16,7 0 4 15,3 0-2-15,-3 14-9 16,-5 5-2-16,-10 4-6 16,-17 3-4-16,-18-1-2 15,0 0-1-15,-11-2-3 16,-26-9 1-16,-8-7-2 15,3-7 4-15,-5 0-5 16,4-9-12-16,9-4-43 0,5-3-58 16,2-1-79-1,22 3-253-15</inkml:trace>
</inkml:ink>
</file>

<file path=word/ink/ink1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5.127"/>
    </inkml:context>
    <inkml:brush xml:id="br0">
      <inkml:brushProperty name="width" value="0.04667" units="cm"/>
      <inkml:brushProperty name="height" value="0.04667" units="cm"/>
      <inkml:brushProperty name="fitToCurve" value="1"/>
    </inkml:brush>
  </inkml:definitions>
  <inkml:trace contextRef="#ctx0" brushRef="#br0">0 0 383 0,'19'13'69'16,"5"2"-1"-16,0 0 30 15,-1-6-46-15,1 3-32 16,5 4-6-16,6 0-5 15,-1 3-4-15,3 1-3 16,4 1-2-16,-10-1-4 16,-1-7-44-16,-14-7-92 15,-3-4-213-15</inkml:trace>
</inkml:ink>
</file>

<file path=word/ink/ink1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4.896"/>
    </inkml:context>
    <inkml:brush xml:id="br0">
      <inkml:brushProperty name="width" value="0.04667" units="cm"/>
      <inkml:brushProperty name="height" value="0.04667" units="cm"/>
      <inkml:brushProperty name="fitToCurve" value="1"/>
    </inkml:brush>
  </inkml:definitions>
  <inkml:trace contextRef="#ctx0" brushRef="#br0">225 0 338 0,'-8'18'58'0,"8"8"30"16,-18 2-14-16,-9-1-38 15,-2 0-20-15,-3-1-4 16,3-2-2-16,-1-3-4 16,9-3-6-16,5-2 1 15,5-11-17-15,7-5-74 16,4 0-104-16</inkml:trace>
</inkml:ink>
</file>

<file path=word/ink/ink1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4.670"/>
    </inkml:context>
    <inkml:brush xml:id="br0">
      <inkml:brushProperty name="width" value="0.04667" units="cm"/>
      <inkml:brushProperty name="height" value="0.04667" units="cm"/>
      <inkml:brushProperty name="fitToCurve" value="1"/>
    </inkml:brush>
  </inkml:definitions>
  <inkml:trace contextRef="#ctx0" brushRef="#br0">0 0 330 0,'6'18'66'0,"12"3"36"15,-2 4-26-15,-3 1-33 0,0 4-15 16,0 7-4 0,-4 1 2-16,-2-3-14 15,-4 0-10-15,-3-9-1 0,0-7-1 16,0-5-13-16,0-14-57 16,0 0-57-16,0 0-65 15</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7.146"/>
    </inkml:context>
    <inkml:brush xml:id="br0">
      <inkml:brushProperty name="width" value="0.04667" units="cm"/>
      <inkml:brushProperty name="height" value="0.04667" units="cm"/>
      <inkml:brushProperty name="fitToCurve" value="1"/>
    </inkml:brush>
  </inkml:definitions>
  <inkml:trace contextRef="#ctx0" brushRef="#br0">0 1 250 0,'7'6'155'16,"8"-2"-72"-16,-1 0 26 15,0 2-46-15,1 3-27 16,-6 5-8-16,-2 1 1 16,2 4-5-16,1 4-4 15,-2 2 2-15,1 1 1 16,-2 3-2-16,0-1-3 0,-2-2-10 15,0-1-5-15,-3-4-2 16,-2-4-1-16,0-4-10 16,0-4-31-16,-7-3-54 15,-2-5-51-15,3-1-26 16,6 0-69-16</inkml:trace>
</inkml:ink>
</file>

<file path=word/ink/ink1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4.365"/>
    </inkml:context>
    <inkml:brush xml:id="br0">
      <inkml:brushProperty name="width" value="0.04667" units="cm"/>
      <inkml:brushProperty name="height" value="0.04667" units="cm"/>
      <inkml:brushProperty name="fitToCurve" value="1"/>
    </inkml:brush>
  </inkml:definitions>
  <inkml:trace contextRef="#ctx0" brushRef="#br0">8 124 272 0,'-6'0'82'0,"6"0"-7"15,0 0 9-15,0 0-31 16,0-6-12-16,0-4 4 16,0-2 3-16,0 0 8 15,0-1-10-15,13 1-8 16,11 1-10-16,4-1-4 15,9-1 0-15,5 4-8 16,3 2 0-16,9 3 2 0,-12 4 0 16,-8 0-7-16,-4 20-2 15,-19 9 0-15,-11 6-2 16,0-1-4-16,-30-5-3 16,-9-8 0-16,-9-10 0 15,-6-10 0-15,6-1 0 16,0-4 0-16,9-16-2 15,7-4-41-15,10 1-25 16,20 2-43-16,2 0-87 16,0 3-178-16</inkml:trace>
</inkml:ink>
</file>

<file path=word/ink/ink1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3.613"/>
    </inkml:context>
    <inkml:brush xml:id="br0">
      <inkml:brushProperty name="width" value="0.04667" units="cm"/>
      <inkml:brushProperty name="height" value="0.04667" units="cm"/>
      <inkml:brushProperty name="fitToCurve" value="1"/>
    </inkml:brush>
  </inkml:definitions>
  <inkml:trace contextRef="#ctx0" brushRef="#br0">0-2 320 0,'7'0'66'15,"4"0"25"-15,-5 0-11 16,-2 0-30-16,9 0-26 16,7 7-3-16,1 5-5 15,5 5 0-15,-2 5-4 16,3 1-10-16,-4 3 0 15,5-5-3-15,-10-2-17 16,1-9-62-16,-8-5-99 16,-6-5-212-16</inkml:trace>
</inkml:ink>
</file>

<file path=word/ink/ink1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3.369"/>
    </inkml:context>
    <inkml:brush xml:id="br0">
      <inkml:brushProperty name="width" value="0.04667" units="cm"/>
      <inkml:brushProperty name="height" value="0.04667" units="cm"/>
      <inkml:brushProperty name="fitToCurve" value="1"/>
    </inkml:brush>
  </inkml:definitions>
  <inkml:trace contextRef="#ctx0" brushRef="#br0">193 0 324 0,'0'10'48'0,"0"-2"9"15,0-1 3-15,-6-1-33 16,-1 0-14-16,-1 0 9 16,-5 4 14-16,-6 1 1 15,1 4 5-15,-3 2-5 0,0 1-11 16,-1 1-18-1,5-3-6-15,0-2 0 0,4-5-8 16,2-8-71-16,11-1-81 16,0 0-130-16</inkml:trace>
</inkml:ink>
</file>

<file path=word/ink/ink1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3.066"/>
    </inkml:context>
    <inkml:brush xml:id="br0">
      <inkml:brushProperty name="width" value="0.04667" units="cm"/>
      <inkml:brushProperty name="height" value="0.04667" units="cm"/>
      <inkml:brushProperty name="fitToCurve" value="1"/>
    </inkml:brush>
  </inkml:definitions>
  <inkml:trace contextRef="#ctx0" brushRef="#br0">-2 0 235 0,'0'16'95'0,"6"-2"-36"16,-1 0 20-1,3-6-37-15,-1-2-21 0,-1-2 6 16,-1-2 9-16,6 1-11 15,-3-2 11-15,-4 1 2 16,4 2-11-16,1 4-8 16,1 4 2-16,-2 7 0 15,0 5-4-15,0 0-12 16,-3 2-3-16,-5-7-2 16,0-6-1-16,0 0-13 15,0-10-55-15,0-3-63 16,0 0-79-16</inkml:trace>
</inkml:ink>
</file>

<file path=word/ink/ink1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2.757"/>
    </inkml:context>
    <inkml:brush xml:id="br0">
      <inkml:brushProperty name="width" value="0.04667" units="cm"/>
      <inkml:brushProperty name="height" value="0.04667" units="cm"/>
      <inkml:brushProperty name="fitToCurve" value="1"/>
    </inkml:brush>
  </inkml:definitions>
  <inkml:trace contextRef="#ctx0" brushRef="#br0">187 32 163 0,'0'0'106'15,"0"3"-52"-15,0 5 26 16,0-4-18-16,-3 2-27 16,-5-3 15-16,-5-3 16 15,0 0 9-15,2 0 0 16,6 0-9-16,-1-4-15 16,6-2-10-16,0-2 1 15,0 2-5-15,11-1-17 0,13-1-20 16,6 2 0-16,7 0 0 15,-3 2 0-15,1 4 0 16,2 0 0-16,-5 0 0 16,-3 9 0-16,-10 9 0 15,-9 0 0-15,-10 4 0 16,0-2 0-16,-3-1 0 16,-28-2 0-16,-10-4 0 15,-6-1 0-15,-1-5 0 16,-5-2 0-16,-5-5 0 15,7 0 0-15,11 0 0 16,8-10 0-16,14-1-14 0,10-1-93 16,8-1-67-1,0 0-76-15,13-1-109 0</inkml:trace>
</inkml:ink>
</file>

<file path=word/ink/ink1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1.790"/>
    </inkml:context>
    <inkml:brush xml:id="br0">
      <inkml:brushProperty name="width" value="0.04667" units="cm"/>
      <inkml:brushProperty name="height" value="0.04667" units="cm"/>
      <inkml:brushProperty name="fitToCurve" value="1"/>
    </inkml:brush>
  </inkml:definitions>
  <inkml:trace contextRef="#ctx0" brushRef="#br0">-2 0 222 0,'0'0'70'16,"0"5"-12"-16,0-1 21 15,0 2-39-15,0 0-1 16,0 3 19-16,0 4 5 15,18 3-6-15,10 3 0 16,3 3-7-16,3-3-12 16,7 0-18-16,-4-3-13 15,-8-3-7-15,-8 0 0 16,-7-4-11-16,-9-2-53 16,-5-2-94-16,0-3-162 15</inkml:trace>
</inkml:ink>
</file>

<file path=word/ink/ink1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1.529"/>
    </inkml:context>
    <inkml:brush xml:id="br0">
      <inkml:brushProperty name="width" value="0.04667" units="cm"/>
      <inkml:brushProperty name="height" value="0.04667" units="cm"/>
      <inkml:brushProperty name="fitToCurve" value="1"/>
    </inkml:brush>
  </inkml:definitions>
  <inkml:trace contextRef="#ctx0" brushRef="#br0">176 0 222 0,'2'3'90'16,"-2"3"32"-16,0-2-36 15,0 1-16-15,0 3-10 0,0-1-10 16,-8 4-16-16,-8 1-17 15,-5-2-5-15,-1-2-1 16,2 1-8-16,-2 3-2 16,-2 2-1-16,3-1 0 15,8-2-16-15,2-5-62 16,11-1-65-16,0-5-111 16</inkml:trace>
</inkml:ink>
</file>

<file path=word/ink/ink1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1.312"/>
    </inkml:context>
    <inkml:brush xml:id="br0">
      <inkml:brushProperty name="width" value="0.04667" units="cm"/>
      <inkml:brushProperty name="height" value="0.04667" units="cm"/>
      <inkml:brushProperty name="fitToCurve" value="1"/>
    </inkml:brush>
  </inkml:definitions>
  <inkml:trace contextRef="#ctx0" brushRef="#br0">35 0 112 0,'0'11'215'0,"0"-2"-142"16,0-2 3-16,0-2-28 15,0-1 0-15,-3 4-4 16,-1 0 20-16,-4 4 5 15,0 0-13-15,3 3-11 16,0 2-13-16,5 1-13 0,0 0-8 16,0-2-9-16,0-1 0 15,0-4-3-15,0-3-3 16,0-4-20-16,0-2-27 16,0-2-37-16,0 0-40 15,0 0-45-15,8-3-12 16</inkml:trace>
</inkml:ink>
</file>

<file path=word/ink/ink1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0.846"/>
    </inkml:context>
    <inkml:brush xml:id="br0">
      <inkml:brushProperty name="width" value="0.04667" units="cm"/>
      <inkml:brushProperty name="height" value="0.04667" units="cm"/>
      <inkml:brushProperty name="fitToCurve" value="1"/>
    </inkml:brush>
  </inkml:definitions>
  <inkml:trace contextRef="#ctx0" brushRef="#br0">115 104 114 0,'-32'0'9'0,"8"0"1"15,-5 0 267-15,10-12-175 16,19 3-23-16,0-1 16 16,0 0-32-16,0 1-24 15,0 2 6-15,0 1-13 16,11 0-6-16,-1 1-2 15,4 3-2-15,1-2-4 16,4 2-5-16,0-1 5 16,2 0-1-16,0 0-3 15,12-1-8-15,-4 1-6 16,3 0 0-16,-6 0 0 16,4 3 0-16,-3 0 0 15,-1 0 0-15,-2 6 0 16,-2 12 0-16,-9 6 0 0,-5 4 0 15,-5 3 0-15,-3 1 0 16,0-5 0-16,-18-3 0 16,-12-5 0-16,-7-9 0 15,-7-4 0-15,-6-6 0 16,0 0 0-16,-4-12 0 16,14-7 0-16,3-1 0 15,7 2 0-15,17 1-23 16,2 3-26-16,11 2-19 15,0 3-35-15,0 0-47 16,0 3-77-16</inkml:trace>
</inkml:ink>
</file>

<file path=word/ink/ink1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6.508"/>
    </inkml:context>
    <inkml:brush xml:id="br0">
      <inkml:brushProperty name="width" value="0.04667" units="cm"/>
      <inkml:brushProperty name="height" value="0.04667" units="cm"/>
      <inkml:brushProperty name="fitToCurve" value="1"/>
    </inkml:brush>
  </inkml:definitions>
  <inkml:trace contextRef="#ctx0" brushRef="#br0">9 71 1 0,'-2'11'209'15,"-6"-4"28"-15,8-7-125 16,0 0 38-16,0 0-20 16,0-2-55-16,0-3-30 15,0-2 1-15,10-3-28 16,12 2-18-16,2-3 0 16,2 1 0-16,8-1 0 15,9 2 0-15,-3 3 0 16,3 1 0-16,-4 5 0 0,-4 0 0 15,-6 3 0-15,-5 20 0 16,-6 4 0-16,-10 9 0 16,-8 7 0-16,0 0 0 15,0 3 0-15,-23-5 0 16,-10-8 0-16,-1-5 0 16,-6-8 0-16,-2-7 0 15,2-5 0-15,-3-8 0 16,4 0 0-16,7-3 0 15,6-18 0-15,4-4 0 16,11-2 0-16,1-2 0 16,10-1 0-16,0 6-46 0,0 2-115 15,0 3-225-15</inkml:trace>
</inkml:ink>
</file>

<file path=word/ink/ink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6.800"/>
    </inkml:context>
    <inkml:brush xml:id="br0">
      <inkml:brushProperty name="width" value="0.04667" units="cm"/>
      <inkml:brushProperty name="height" value="0.04667" units="cm"/>
      <inkml:brushProperty name="fitToCurve" value="1"/>
    </inkml:brush>
  </inkml:definitions>
  <inkml:trace contextRef="#ctx0" brushRef="#br0">435 12 332 0,'12'0'45'0,"2"-2"65"16,-1 2-11-16,-4-2-44 15,-1 2-14-15,-6 0 8 16,3 0-9-16,-5 0 1 16,0 0 25-16,0 0-25 15,-29 3-9-15,-9 0-4 0,-11-3-12 16,-9 0-7-16,-3 0-5 15,1 0-2-15,4 0-3 16,3 0 2-16,11-6-1 16,14 3-4-16,9 1-10 15,11-1-8-15,8 3-4 16,0 0-7-16,8 0-28 16,6 0-45-16,-2 0-23 15,-7 0-136-15</inkml:trace>
</inkml:ink>
</file>

<file path=word/ink/ink1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5.953"/>
    </inkml:context>
    <inkml:brush xml:id="br0">
      <inkml:brushProperty name="width" value="0.04667" units="cm"/>
      <inkml:brushProperty name="height" value="0.04667" units="cm"/>
      <inkml:brushProperty name="fitToCurve" value="1"/>
    </inkml:brush>
  </inkml:definitions>
  <inkml:trace contextRef="#ctx0" brushRef="#br0">144 67 544 0,'-13'0'179'16,"13"0"-32"-16,0 0-27 15,0-3-87-15,0-6-33 16,2-3 0-16,20 0 0 16,2 0 0-16,0 3 0 0,8 5 0 15,5-1 0-15,8 5 0 16,3 0 0-16,-5 11 0 16,-3 14 0-16,-8 7 0 15,-16 6 0-15,-8 4 0 16,-8 0 0-16,-6-3 0 15,-20-6 0-15,-20-3 0 16,-2-8 0-16,-4-5 0 16,-4-5 0-16,-3-6 0 15,3-6 0-15,8 0 0 16,9-2 0-16,6-13 0 16,12-2 0-16,10-1 0 15,11-3 0-15,0 3-19 16,0 6-129-16,17 3-94 15,7 4-139-15</inkml:trace>
</inkml:ink>
</file>

<file path=word/ink/ink1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5.422"/>
    </inkml:context>
    <inkml:brush xml:id="br0">
      <inkml:brushProperty name="width" value="0.04667" units="cm"/>
      <inkml:brushProperty name="height" value="0.04667" units="cm"/>
      <inkml:brushProperty name="fitToCurve" value="1"/>
    </inkml:brush>
  </inkml:definitions>
  <inkml:trace contextRef="#ctx0" brushRef="#br0">71 239 533 0,'-22'-8'234'0,"1"-3"-137"16,10-1-15-16,8 0-30 16,-5-1-30-16,6-1-19 15,-1 2-3-15,3 0 0 16,0 2 0-16,0-1 0 16,0 0 0-16,5 1 0 15,14-2 0-15,5-4 0 16,8 0 0-16,5-2 0 15,3 1 0-15,8 3 0 0,-1 7 0 16,5 4 0-16,-2 3 0 16,-5 0 0-16,-5 20 0 15,3 7 0-15,-14 6 0 16,-8 4 0-16,-8 3 0 16,-13 2 0-16,0-2 0 15,0-6 0-15,-24-4 0 16,-2-5 0-16,-9-9 0 15,3-2 0-15,-3-7 0 16,7-5 0-16,-4-2 0 16,3 0 0-16,-3 0 0 15,-1-6 0-15,9-1 0 0,3-1 0 16,8 2 0-16,8 3-65 16,5 3-115-16,0 0-124 15</inkml:trace>
</inkml:ink>
</file>

<file path=word/ink/ink1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4.268"/>
    </inkml:context>
    <inkml:brush xml:id="br0">
      <inkml:brushProperty name="width" value="0.04667" units="cm"/>
      <inkml:brushProperty name="height" value="0.04667" units="cm"/>
      <inkml:brushProperty name="fitToCurve" value="1"/>
    </inkml:brush>
  </inkml:definitions>
  <inkml:trace contextRef="#ctx0" brushRef="#br0">80 120 50 0,'-5'0'-43'16,"5"0"630"-16,0-6-539 16,0-5 53-16,16-2-14 15,5-2-42-15,3-2-16 16,2 1 4-16,-2-1-1 0,11 6-8 15,0 1 6 1,-1 6-30-16,3 4 0 0,0 0 0 16,-2 7 0-16,-5 13 0 15,-12 8 0-15,-7 3 0 16,-3 7 0-16,-8 2 0 16,0-1 0-16,-8-4 0 15,-16-6 0-15,-3-6 0 16,-5-4 0-16,3-4 0 15,-11-4 0-15,3-6 0 16,0-5 0-16,-9 0 0 16,1-6 0-16,3-8-31 0,1 2-57 15,7 3-108 1,10 1-177-16</inkml:trace>
</inkml:ink>
</file>

<file path=word/ink/ink1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3.583"/>
    </inkml:context>
    <inkml:brush xml:id="br0">
      <inkml:brushProperty name="width" value="0.04667" units="cm"/>
      <inkml:brushProperty name="height" value="0.04667" units="cm"/>
      <inkml:brushProperty name="fitToCurve" value="1"/>
    </inkml:brush>
  </inkml:definitions>
  <inkml:trace contextRef="#ctx0" brushRef="#br0">141 77 17 0,'-19'4'-4'0,"5"1"341"16,4-5-255-16,7 0 50 0,-1 0-36 15,4-8-27-15,0-1-15 16,0-2-7-16,0-1-7 16,4 1-9-16,20 0-1 15,6 5 0-15,1 0-6 16,15 1-8-16,1 4 2 16,-1 1-14-16,-1 0-4 15,-8 0 0-15,-10 15 0 16,-6 10 0-16,-8 9 0 15,-13 5 0-15,0 3 0 16,0 0 0-16,-24-1 0 16,-4-8 0-16,-7-5 0 0,0-7 0 15,-8-9 0 1,6-5 0-16,-2-5 0 0,-4-2 0 16,3 0 0-16,0-15-4 15,9-6-55-15,1-3-27 16,6 0-47-16,13 3-46 15,6 4-107-15</inkml:trace>
</inkml:ink>
</file>

<file path=word/ink/ink1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2.924"/>
    </inkml:context>
    <inkml:brush xml:id="br0">
      <inkml:brushProperty name="width" value="0.04667" units="cm"/>
      <inkml:brushProperty name="height" value="0.04667" units="cm"/>
      <inkml:brushProperty name="fitToCurve" value="1"/>
    </inkml:brush>
  </inkml:definitions>
  <inkml:trace contextRef="#ctx0" brushRef="#br0">201 92 0 0,'0'-5'312'0,"0"-2"-211"16,0 0 3-16,0 1-10 15,8 0-39-15,0 0-11 16,3 0-5-16,-4 0-3 0,10 1-5 15,-4 1-3 1,0 0-3-16,3 4 2 0,1-2-6 16,1 2-3-16,5-2 5 15,1 1-8-15,9-2-5 16,-1 0 0-16,5 1 2 16,2-4-2-16,2 2-2 15,-2 1-8-15,-2 2 0 16,-4 1 0-16,-1 0 0 15,-6 14 0-15,-4 9 0 16,-4 5 0-16,-7 2 0 16,-6 1 0-16,-5 3 0 15,0-5 0-15,-8-4 0 0,-18-4 0 16,-15-4 0-16,-1-4 0 16,-16-3 0-16,-7-1 0 15,-6-7 0-15,-6 0 0 16,-1-2 0-16,4 0 0 15,5 0 0-15,10-8 0 16,12-3 0-16,12-4 0 16,13 1 0-16,12 1 0 15,10 0 0-15,0 5-25 16,0 3-21-16,24 4-13 16,0 1-41-16,8 0-82 15,-6 0-139-15</inkml:trace>
</inkml:ink>
</file>

<file path=word/ink/ink1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9.383"/>
    </inkml:context>
    <inkml:brush xml:id="br0">
      <inkml:brushProperty name="width" value="0.04667" units="cm"/>
      <inkml:brushProperty name="height" value="0.04667" units="cm"/>
      <inkml:brushProperty name="fitToCurve" value="1"/>
    </inkml:brush>
  </inkml:definitions>
  <inkml:trace contextRef="#ctx0" brushRef="#br0">350 837 24 0,'-2'9'-18'16,"-1"-5"111"-16,-3-4 136 16,6 0-197-16,-7 0 38 15,-1-7 17-15,-3-4-37 16,0 3-5-16,0 1 7 0,1 3-8 15,5 1-18-15,-3 1 4 16,-3 1-7-16,4-4 0 16,-4-1 9-16,0-5-11 15,0-1-6-15,-8-1-5 16,6-4 2-16,-8-1-3 16,3-2-2-16,-2 1 2 15,7-1-1-15,0 2 3 16,5 0 4-16,-5 1-1 15,10 2 7-15,-5-1-1 16,6-3-11-16,-1 1-9 16,-3 2 0-16,4 4 0 0,2-1 0 15,0 3 0-15,0-2 0 16,0-2 0-16,0-2 0 16,-3 1 0-16,-5-4 0 15,-3 3 0-15,9 1 0 16,-9-6 0-16,11 3 0 15,-2 2 0-15,-7 1 0 16,9 3 0-16,0 0 0 16,0 0 0-16,0 0 0 15,0-1 0-15,0 1 0 16,0-2 0-16,0-2 0 16,0 2 0-16,0-2 0 15,0 0 0-15,0 1 0 16,0 1 0-16,0 0 0 15,0 4 0-15,0 1 0 0,0 0 0 16,0 0 0-16,0 1 0 16,0-1 0-16,0 1 0 15,0-5 0-15,0 2 0 16,6 1 0-16,-3 1 0 16,-1 3 0-16,-2 2 0 15,0 2 0-15,0 2 0 16,6-2 0-16,-3 2 0 15,1-1 0-15,5-1 0 16,-7 1 0-16,4-1 0 16,-1 1-23-16,6 1-56 15,-1 0-73-15,6 0-168 16</inkml:trace>
</inkml:ink>
</file>

<file path=word/ink/ink1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8.333"/>
    </inkml:context>
    <inkml:brush xml:id="br0">
      <inkml:brushProperty name="width" value="0.04667" units="cm"/>
      <inkml:brushProperty name="height" value="0.04667" units="cm"/>
      <inkml:brushProperty name="fitToCurve" value="1"/>
    </inkml:brush>
  </inkml:definitions>
  <inkml:trace contextRef="#ctx0" brushRef="#br0">51 1092 0 0,'-9'0'0'16,"1"0"0"-16,8 0 108 16,-2 0-38-16,2 0 12 15,0-3-7-15,-3 0-1 16,1-3-29-16,-4-1-12 16,6-2-9-16,-3 0-1 15,-5-1 5-15,8 2 5 16,-5 3 6-16,-1 4-2 15,6-1 9-15,0 2 3 16,0-1 0-16,0-1-5 0,0-1-7 16,0 0-22-1,0-3-9-15,17-2 1 0,-12-1-3 16,6-1 0-16,-1-2-1 16,1 1 1-16,0 2 4 15,0-1 2-15,0 2-2 16,-4-1 0-16,2 0-2 15,-1-2 0-15,-3-2-1 16,-3-3-1-16,7-1 1 16,-7-2-1-16,-2 1-1 15,0-1 0-15,0 0 0 16,0 0 1-16,0 2 3 16,9 2-7-16,-5-1 0 15,7 0 0-15,0 0 0 16,2-1 0-16,-4-2 0 0,-7-4 0 15,4 1 0 1,-6-5 0-16,0 1 0 0,0-4 0 16,0-2 0-16,0 2 0 15,-8 3 0-15,5 3 0 16,-3 1 0-16,6 1 0 16,0 3 0-16,0-3 0 15,0 0 0-15,9 0 0 16,-7-1 0-16,4 1 0 15,-6-3 0-15,0 1 0 16,0-2 0-16,0 2 0 16,0 2 0-16,0-1 0 15,0 2 0-15,0 1 0 16,-6 2 0-16,6 3 0 0,-2 5 0 16,2 4 0-16,-3 4 0 15,3 0 0-15,0 2-3 16,0 0-102-16,-6 12-88 15,6 8-191-15</inkml:trace>
</inkml:ink>
</file>

<file path=word/ink/ink1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7.464"/>
    </inkml:context>
    <inkml:brush xml:id="br0">
      <inkml:brushProperty name="width" value="0.04667" units="cm"/>
      <inkml:brushProperty name="height" value="0.04667" units="cm"/>
      <inkml:brushProperty name="fitToCurve" value="1"/>
    </inkml:brush>
  </inkml:definitions>
  <inkml:trace contextRef="#ctx0" brushRef="#br0">-3 438 371 0,'0'1'69'15,"0"-1"7"-15,0 0-25 16,0 0-40-16,0 0-2 15,0 0 8-15,0 0 2 16,0 0-1-16,0 0 10 16,0 0 5-16,0 0 12 15,0 0 1-15,0 0-14 16,0 0 4-16,0 0-4 16,0 4-5-16,0 3-8 15,6-1-7-15,-1 2-4 16,3 0-5-16,-3 1-1 15,5 3-1-15,4 1 1 0,5-1 0 16,-4-3 0-16,7-2-1 16,-9-2 2-16,0-1 12 15,4-2 4-15,-6-2-5 16,-4 0-14-16,1 0 0 16,-6 0 0-16,4 0 0 15,-1 0 0-15,-2 0 0 16,5 0 0-16,0-5 0 15,-3 1 0-15,6-2 0 16,0-1 0-16,-3-3 0 16,-1 3 0-16,4-2 0 15,0-2 0-15,-1 2 0 0,-1-3 0 16,-4 0 0 0,1-2 0-16,-2 1 0 0,-4 1 0 15,0-2 0-15,3 2 0 16,-3-1 0-16,0-1 0 15,8 2 0-15,-8 0 0 16,3 1 0-16,-3 1 0 16,0-1 0-16,0 2 0 15,0-2 0-15,0 1 0 16,5 2 0-16,-5-1 0 16,3 0 0-16,2 0 0 15,-5 0 0-15,6 0 0 16,-2 0 0-16,-4-1 0 15,11 0 0-15,-2-2 0 16,-5 0 0-16,7-2 0 0,-5 3 0 16,1 0 0-16,-1 2 0 15,-3 1 0-15,-1 2 0 16,6 2 0-16,-5-3 0 16,-3 4 0-16,8-2 0 15,-6-1 0-15,1-4 0 16,3 1 0-16,-6-1 0 15,2 1 0-15,-2 1 0 16,3 2 0-16,-3 0 0 16,2 3 0-16,4 0 0 0,-1 0 0 15,-5 0 0-15,0 1 0 16,6 1 0-16,-6-1 0 16,5 1 0-16,1 0 0 15,-4-1 0-15,0 1 0 16,1 1 0-16,-3-2 0 15,8 2 0-15,-6 0 0 16,4 0 0-16,-1 0 0 16,4 0 0-16,-5 0 0 15,2 0 0-15,-3 0 0 16,-1 0 0-16,6 0 0 16,-5 0 0-16,-1 0 0 15,7 0 0-15,-7 0 0 16,4 0 0-16,-1 0 0 15,-3 0 0-15,6 0 0 0,1 0 0 16,-4 0 0-16,-5 2 0 16,10-1 0-16,-1 1 0 15,-2-1 0-15,12 2 0 16,-6 1 0-16,-2 3 0 16,-3-1 0-16,-3 1 0 15,8 0 0-15,-4 0 0 16,1 1 0-16,-5-2 0 15,4 2 0-15,-1 0 0 16,-3 0 0-16,3 0 0 16,-3 0 0-16,3 0 0 15,-5-1 0-15,-1 2 0 0,4 2 0 16,-6 1 0 0,2 2 0-16,1 1 0 0,3 1 0 15,-4-1 0-15,0 2 0 16,7 1 0-16,-4 0 0 15,1 0 0-15,-2 0 0 16,-4-1 0-16,9-3 0 16,-7-2 0-16,-2 0 0 15,8-2 0-15,-3 3 0 16,1-2 0-16,-1 1 0 16,3 4 0-16,-3 0 0 15,1 1 0-15,-3-2 0 16,-1-2 0-16,-2 1 0 0,0-2 0 15,6 0 0 1,-4-1 0-16,1-1 0 0,-1-1 0 16,9 1 0-16,-3-1 0 15,-3 0 0-15,6 0 0 16,-5-2 0-16,-2-1 0 16,-4-1 0-16,0-3 0 15,3-2 0-15,-3 0 0 16,0 0 0-16,0 0-42 15,8 0-127-15,3 0-227 16</inkml:trace>
</inkml:ink>
</file>

<file path=word/ink/ink1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4.976"/>
    </inkml:context>
    <inkml:brush xml:id="br0">
      <inkml:brushProperty name="width" value="0.04667" units="cm"/>
      <inkml:brushProperty name="height" value="0.04667" units="cm"/>
      <inkml:brushProperty name="fitToCurve" value="1"/>
    </inkml:brush>
  </inkml:definitions>
  <inkml:trace contextRef="#ctx0" brushRef="#br0">138 91 16 0,'-9'0'362'16,"2"0"-297"-16,7 0 12 16,0 0-20-16,0 0-36 15,0 0-13-15,-6 0-2 16,6-5-3-16,-5-1 6 16,-1 0 11-16,4 2 9 15,0 2 9-15,2 2 0 16,0-2-4-16,-3 2-1 0,3 0-8 15,0 0-4 1,-6 0 3-16,6 0-6 0,0 0-9 16,-2 0 0-16,-7 0-4 15,7 0 1-15,0 4 2 16,-7 4 2-16,9 3 0 16,-2 1 1-16,-6 3-5 15,8 0-1-15,-3 0 2 16,1 2-3-16,-4-5-1 15,3 0 0-15,1-2-1 16,-6 1-2-16,8-2 2 16,-3 2-1-16,1-2 3 0,2 1 1 15,0 2 0-15,0 2-1 16,0 0-4 0,0-1 0-16,0-1 0 0,0-1 0 15,0-1 0-15,0 1 0 16,0-2 0-16,0-1 0 15,0-1 0-15,0-1 0 16,0 2 0-16,0 2 0 16,0 1 0-16,0 2 0 15,0 3 0-15,0-2 0 16,0 0 0-16,0 0 0 16,0-4 0-16,0 1 0 15,0-1 0-15,0 0 0 16,0-1 0-16,0 2 0 15,-6 1 0-15,6 0 0 0,0 1 0 16,-2 3 0-16,-1-1 0 16,1 0 0-16,-4-2 0 15,6 1 0-15,0 1 0 16,0-2 0-16,0 1 0 16,0 0 0-16,0-1 0 15,0 1 0-15,0 2 0 16,0 0 0-16,0 2 0 15,0 0 0-15,0 0 0 16,0-2 0-16,0 2 0 16,0-1 0-16,0 0 0 15,0-4 0-15,0 1 0 0,0 1 0 16,0 1 0-16,0 6 0 16,0-2 0-16,0-1 0 15,0 1 0-15,0-1 0 16,6 1 0-16,-4-4 0 15,-2 1 0-15,0-1 0 16,0-3 0-16,0 2 0 16,3 2 0-16,5 0 0 15,-3 6 0-15,3 2 0 16,-3 3 0-16,6 1 0 16,-3-1 0-16,-3 1 0 15,5 1 0-15,-4 2 0 16,-1 1 0-16,4-1 0 15,-5-2 0-15,-4-2 0 16,9-6 0-16,-7 1 0 0,6-3 0 16,-3-4 0-16,1 1 0 15,-3-4 0-15,-1-1 0 16,6-1 0-16,-5-2 0 16,5 2 0-16,-5-1 0 15,-1 2 0-15,9 0 0 16,-3 3 0-16,-3 2 0 15,6 0 0-15,-5 0 0 16,1 1 0-16,3-2 0 16,4 2 0-16,2-1 0 0,-5 0 0 15,2-3 0-15,-8 0 0 16,6-5 0-16,2-1 0 16,-5-3 0-16,-3 0 0 15,6-1 0-15,-5 1 0 16,5 1 0-16,2 0 0 15,0 2 0-15,2-2 0 16,-4 1 0-16,0 1 0 16,0-4 0-16,2 3 0 15,0-2 0-15,8 2 0 16,3 0 0-16,-2 0 0 16,2 1 0-16,0-2 0 15,-3 2 0-15,-3-4 0 16,4 1 0-16,-9-2 0 15,6-2 0-15,-4 1 0 0,-1-1 0 16,-4-1 0-16,3 0 0 16,-4 0 0-16,2 0 0 15,4 0 0-15,2 0 0 16,1 0 0-16,1 0 0 16,-4 0 0-16,7 0 0 15,-1-4 0-15,-5-1 0 16,6 1 0-16,-9 1 0 15,6-2 0-15,-1-1 0 16,-2 1 0-16,2-2 0 16,4 0 0-16,-7-3 0 15,7-1 0-15,-3-2 0 0,-3-1 0 16,5 1 0-16,1-2 0 16,-4 2 0-16,3-3 0 15,1 3 0-15,-7-3 0 16,2 2 0-16,-10 0 0 15,4 1 0-15,2-3 0 16,-2-2 0-16,5 2 0 16,-8-1 0-16,0 2 0 15,0-1 0-15,-3 3 0 16,3-2 0-16,-3-1 0 16,1 2 0-16,-1-3 0 15,-5-1 0-15,8 0 0 16,-3 0 0-16,1-2 0 0,-1 1 0 15,3-1 0 1,3-2 0-16,-6 1 0 0,6-1 0 16,2 1 0-16,-3-1 0 15,1 1 0-15,0 3 0 16,-3 0 0-16,-3 2 0 16,-3 0 0-16,7-2 0 15,-7 0 0-15,7 0 0 16,-7-2 0-16,9 1 0 15,-1-1 0-15,1-3 0 16,2 1 0-16,1 1 0 16,-4-2 0-16,1 3 0 15,-6 1 0-15,3 1 0 16,-5 0 0-16,-3 1 0 0,6-1 0 16,-4 1 0-16,0-3 0 15,-2 3 0-15,0 0 0 16,0-2 0-16,0-2 0 15,11 2 0-15,-9-1 0 16,9-1 0-16,-5 2 0 16,-1 1 0-16,-5 0 0 15,2 1 0-15,-2-1 0 16,0-2 0-16,0-1 0 16,0-1 0-16,0 2 0 15,0-1 0-15,0-3 0 16,0 0 0-16,0 1 0 15,0 0 0-15,0 1 0 0,0 1 0 16,0-1 0-16,0-1 0 16,0-1 0-16,-2 0 0 15,-9 1 0-15,0-1 0 16,1-1 0-16,5 0 0 16,-6-1 0-16,0 2 0 15,1 2 0-15,-1 1 0 16,4 0 0-16,-10-1 0 15,4 1 0-15,2 0 0 16,-2 2 0-16,0-1 0 16,-3 1 0-16,0 0 0 15,0 1 0-15,3 3 0 16,2 3 0-16,0 1 0 0,3 4 0 16,3 1 0-16,-3 1 0 15,8 4 0-15,0 1 0 16,0 0 0-16,0 0 0 15,0 15 0-15,21 11-136 16,-7 1-238-16</inkml:trace>
</inkml:ink>
</file>

<file path=word/ink/ink1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23.602"/>
    </inkml:context>
    <inkml:brush xml:id="br0">
      <inkml:brushProperty name="width" value="0.04667" units="cm"/>
      <inkml:brushProperty name="height" value="0.04667" units="cm"/>
      <inkml:brushProperty name="fitToCurve" value="1"/>
    </inkml:brush>
  </inkml:definitions>
  <inkml:trace contextRef="#ctx0" brushRef="#br0">3179 42 271 0,'-24'0'73'15,"24"1"12"-15,0-1-11 16,0 0-46-16,0 0-3 0,0 0 5 16,0 0-2-16,2 0-1 15,7 0-6-15,-4 0 0 16,5 2 2-16,-1 2-3 16,-5-1-5-16,7 0 0 15,-3-1-3-15,-3 3-3 16,6 0-2-16,0 2 2 15,-3-1-5-15,3-2 0 16,2 4 0-16,0 1 0 16,0-1-1-16,0 1 1 15,-2-3 0-15,0-1 3 16,-3 0 2-16,3 1 2 16,-6-2-5-16,3 1-1 0,3 0-5 15,-7 0 1-15,10 3 0 16,2 4-1-16,-9-1 0 15,10 4 1-15,-4-3-1 16,-8-1 0-16,6-2 1 16,0 0-1-16,-1-2 1 15,1 1 0-15,0 1-2 16,-1-1 2-16,4 2-1 16,1 0 0-16,4 6 0 15,-3 0 0-15,8 1 0 16,-5 2 0-16,-1-5 0 15,-2 0 0-15,-3 0 0 16,0-1 0-16,-2-2 1 0,5 2-2 16,-6-2 2-16,4 0-1 15,-1 0-1-15,-3 0 1 16,4 0 2-16,2 1-2 16,0 0-2-16,-5 1 2 15,2-1 1-15,0 2-2 16,0-2 1-16,-2 1 0 15,-1 1 0-15,1-2 0 16,0 1 0-16,-3-1 0 16,-1 4 1-16,4 1 0 15,0-3-2-15,2 4 1 16,-5-5 0-16,1 1 0 0,-5-1 0 16,-1-2 0-16,3 1 0 15,-1-3 1-15,0 2-1 16,0 1 0-16,6 5 0 15,-3-1 0-15,3 0 0 16,-6 2 0-16,3-1 0 16,-3-1 0-16,-5 0 0 15,0-2 0-15,0-2 1 16,0 1-1-16,0 0 0 16,6-1 1-16,-4 4-1 15,1 0 0-15,7 4 1 16,-1-1-1-16,-4-1 1 0,-5 0 0 15,2-1 0-15,4-1 0 16,-6-4 1-16,0 1-2 16,0-1 1-16,0 0-1 15,0 1 0-15,2 0 2 16,-2 2-1-16,3 1 1 16,-3-1 1-16,0 1-1 15,0 1 0-15,0 0 1 16,0-2-2-16,6 0-1 15,-6 0 3-15,0-2-3 16,2 3 0-16,-2-2 1 16,0 2 0-16,2 2 0 15,-2-1-1-15,0 0 1 0,0-2 0 16,0 2 0 0,0 1 0-16,0 5 2 0,0-2 0 15,0 0-3-15,0 0 2 16,0 0 1-16,0 0-1 15,0 0 3-15,0 0 0 16,0-2-2-16,0-1-1 16,0 0 1-16,0-1-2 15,0-2 1-15,0-2-1 16,0-1 1-16,0 2 1 16,0 1 1-16,0 3-1 15,0 0-1-15,0 1 0 0,0 2-1 16,0-2-1-1,0 3 3-15,0-4-5 0,0-2 4 16,0 1-2-16,0-2 2 16,-4 1 2-16,-2 1-1 15,3-1 0-15,1 2-2 16,-4 0 1-16,4 2-2 16,2-3 0-16,-5 0 1 15,-1-3 0-15,1-1-1 16,-3-2 0-16,5 2 1 15,-5-2-1-15,3 0 0 16,-3 1 2-16,5 4 5 16,-5-1 3-16,6 0-6 15,-7 2-2-15,7-3 0 16,0 0-1-16,-7 1-1 0,4-1 2 16,-3 0-1-16,-3 0 0 15,7-2 2-15,-5 3 3 16,1-3-2-16,3-1-1 15,-3 0-3-15,3 2 0 16,-3 0 0-16,-3 1 0 16,0 1 0-16,6 2 0 15,-5-2 0-15,-1 2 0 16,0-2 0-16,1-1 0 16,-1 0 0-16,8-2 0 15,-5-1 0-15,3 1 0 16,-3-3 0-16,3 2 0 0,-3-1 0 15,-3 0 0-15,6 0 0 16,-3-2 0-16,-3 2 0 16,0-3 0-16,1 0 0 15,3 1 0-15,-2 1 0 16,1-2 0-16,5-1 0 16,-1 1 0-16,-5-1 0 15,7 2 0-15,-4 2 0 16,-5-2 0-16,9 2 0 15,-3 1 0-15,-3-3 0 16,-1 1 0-16,5-1 0 16,-5-1 0-16,5 0 0 15,-7 0 0-15,0-1 0 0,0-2 0 16,-4 1 0 0,-2 6 0-16,10-1 0 0,-10 1 0 15,10 1 0-15,-10-3 0 16,7 2 0-16,-3-2 0 15,2-1 0-15,-2-1 0 16,2-2 0-16,6 1 0 16,-3-3 0-16,-3 3 0 15,-2-2 0-15,2 2 0 16,-2 0 0-16,2 1 0 16,1-1 0-16,-1-1 0 15,4 1 0-15,-4 3 0 16,0-1 0-16,3 0 0 15,-3 2 0-15,4-2 0 0,-4 2 0 16,1 1 0-16,-4 1 0 16,-2 0 0-16,9 0 0 15,-10-2 0-15,10 0 0 16,-4-2 0-16,0-1 0 16,-2 1 0-16,-4 1 0 15,4-2 0-15,3 0 0 16,-4 1 0-16,1 2 0 15,0-1 0-15,-6 4 0 16,6-2 0-16,0 0 0 16,-4 1 0-16,-2-3 0 15,6 3 0-15,0-3 0 16,-6 3 0-16,6-2 0 0,0 2 0 16,-9 0 0-1,7 1 0-15,-4-1 0 0,3 2 0 16,-3 1 0-16,4 0 0 15,-9-1 0-15,2-1 0 16,-2 0 0-16,3-2 0 16,3 1 0-16,-1 0 0 15,-3-1 0-15,4-2 0 16,-1 1 0-16,4-2 0 16,-4 0 0-16,8-2 0 15,-2 0 0-15,2-2 0 16,-4-1 0-16,-7 1 0 0,1-1 0 15,-3-1 0 1,0 3 0-16,6-2 0 0,-12 0 0 16,6 1 0-16,-2-2 0 15,-6 1 0-15,6-1 0 16,-6 0 0-16,5 0 0 16,-5 1 0-16,8-2 0 15,0 0 0-15,1 1 0 16,-6-2 0-16,1 1 0 15,5 0 0-15,-1 1 0 16,0 1 0-16,6 0 0 16,-6 2 0-16,3 1 0 15,2-2 0-15,-5 1 0 0,6-1 0 16,-1 1 0 0,-5-1 0-16,2-1 0 0,5-1 0 15,0 1 0-15,4 0 0 16,-3-2 0-16,3 2 0 15,-4 2 0-15,4-2 0 16,-2 2 0-16,-4-1 0 16,3 0 0-16,-3-1 0 15,-5 0 0-15,0 0 0 16,0-2 0-16,1 1 0 16,7-2 0-16,-3 0 0 15,14 0 0-15,-1 0 0 0,4 0 0 16,2 0 0-16,0 0 0 15,-2 0 0-15,2 0 0 16,-3 0 0-16,-3 0 0 16,6 0 0-16,-11 0 0 15,4-2 0-15,-3-5 0 16,-1 0 0-16,2 0 0 16,5 3 0-16,-2-2 0 15,-5-2 0-15,6-1 0 16,-6-2 0-16,1 2 0 15,-1-2 0-15,6 2 0 16,-6-1 0-16,1-1 0 16,-1-2 0-16,0 3 0 15,1 0 0-15,-1 3 0 16,8 0 0-16,-5 3 0 0,3-2 0 16,-8-1 0-16,-6-1 0 15,4-5 0-15,-9 2 0 16,-6-1 0-16,4-4 0 15,-1 1 0-15,4-1 0 16,-1 2 0-16,2-1 0 16,9 4 0-16,0 6 0 15,7 1 0-15,-5 2 0 16,-2 1 0-16,2 0 0 16,-12-2 0-16,-2-1 0 15,1-2 0-15,0-1 0 16,3 0 0-16,3-1 0 0,-1-1 0 15,-3 1 0-15,9 1 0 16,2 1 0-16,4 1 0 16,-4 1 0-16,-2 0 0 15,-4-1 0-15,7 1 0 16,-3-1 0-16,0-2 0 16,-3 0 0-16,-3-1 0 15,3-4 0-15,-5 0 0 16,-1-1 0-16,1 0 0 15,3 1 0-15,-1 1 0 16,4 2 0-16,-5-2 0 16,5 2 0-16,-4-1 0 15,6-3 0-15,0-1 0 16,-3-1 0-16,-1-5 0 16,-1 0 0-16,-3-2 0 0,0-4 0 15,-1 3 0-15,-2-1 0 16,9 3 0-16,-1 2 0 15,-3 2 0-15,6-1 0 16,0 0 0-16,0 2 0 16,2-3 0-16,-6-1 0 15,10 1 0-15,-10-3 0 16,4 0 0-16,0 0 0 16,-2 0 0-16,-2 0 0 15,1 0 0-15,1 1 0 16,-4-1 0-16,-3-1 0 15,7 1 0-15,-4 0 0 0,12 2 0 16,-4 0 0-16,3 1 0 16,-3 2 0-16,6-1 0 15,-3 0 0-15,-1-1 0 16,7-2 0-16,-3-2 0 16,-1 0 0-16,6-1 0 15,0 0 0-15,0 2 0 16,-2 1 0-16,2 2 0 15,0 0 0-15,0 3 0 16,0-3 0-16,0 1 0 16,0-2 0-16,0-2 0 15,0-1 0-15,0 1 0 16,0-3 0-16,0 4 0 0,0 2 0 16,0 1 0-16,0 2 0 15,0 2 0-15,0 0 0 16,0 1 0-16,0-4 0 15,0-1 0-15,0-2 0 16,0-1 0-16,0 0 0 16,0 2 0-16,0-1 0 15,0 2 0-15,0 0 0 16,0 1 0-16,0-1 0 16,0 0 0-16,0 0 0 15,0 1 0-15,0-1 0 16,2-1 0-16,-2 2 0 15,0-3 0-15,0 2 0 0,0 1 0 16,0 1 0-16,0-1 0 16,0 5 0-16,0 1 0 15,11-3 0-15,-9 0 0 16,7-3 0-16,-7 0 0 16,-2 0 0-16,6 1 0 15,-6-4 0-15,2 2 0 16,-2 0 0-16,3 1 0 15,-3 1 0-15,6 0 0 16,-1 3 0-16,3-2 0 16,-6 0 0-16,1 2 0 15,3-3 0-15,-2 1 0 16,5-2 0-16,-7-1 0 16,-2 0 0-16,3 0 0 0,-3-1 0 15,6 1 0-15,-4 2 0 16,-2-2 0-16,0 2 0 15,2-2 0 1,1-2 0-16,7 1 0 16,-1 0 0-16,-1 2 0 0,-1 0 0 15,-1 2 0-15,-3-3 0 16,-1 2 0-16,4 0 0 16,-4 2 0-16,-2-1 0 15,0 2 0-15,0 1 0 16,0 1 0-16,3 1 0 15,-1 0 0-15,6-1 0 16,-5-1 0-16,8-3 0 16,-3 1 0-16,-6-1 0 15,1-1 0-15,-3-1 0 16,6 2 0-16,-6-2 0 16,2 2 0-16,-2-1 0 0,2 1 0 15,4 1 0-15,2 0 0 16,0-1 0-16,0 3 0 15,-3 2 0-15,-3-2 0 16,-2 1 0-16,6-2 0 16,-3 1 0-16,-3-1 0 15,2-1 0-15,7 1 0 16,-7-1 0-16,9-1 0 16,-1 2 0-16,1-1 0 15,2-3 0-15,-2 2 0 16,-6-2 0-16,5 2 0 15,1-2 0-15,-5-1 0 16,-1 3 0-16,-5-2 0 0,2 2 0 16,-2 1 0-16,0 1 0 15,9 4 0-15,-1-1 0 16,5 3 0-16,0 0 0 16,0 0 0-16,1 1 0 15,-1-1 0-15,3-1 0 16,-8 1 0-16,-3-3 0 15,0 2 0-15,-5-2 0 16,6 2 0-16,-3 2 0 16,-1 1 0-16,6 2 0 15,-3-4 0-15,6 0 0 16,2 1 0-16,-2 1 0 16,2 1 0-16,-5 0 0 0,1-1 0 15,-5-2 0 1,-1 2 0-16,5-2 0 0,-6-1 0 15,4 0 0-15,-1 0 0 16,1 1 0-16,-1 2 0 16,-3-1 0-16,9 2 0 15,-5 0 0-15,-1 1 0 16,-3 0 0-16,4 3 0 16,-4-1 0-16,-2 1 0 15,0 0 0-15,3 0 0 16,3 0 0-16,-1 0 0 15,14 0 0-15,7 9 0 16,9 7-55-16,4-1-234 16</inkml:trace>
</inkml:ink>
</file>

<file path=word/ink/ink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6.178"/>
    </inkml:context>
    <inkml:brush xml:id="br0">
      <inkml:brushProperty name="width" value="0.04667" units="cm"/>
      <inkml:brushProperty name="height" value="0.04667" units="cm"/>
      <inkml:brushProperty name="fitToCurve" value="1"/>
    </inkml:brush>
  </inkml:definitions>
  <inkml:trace contextRef="#ctx0" brushRef="#br0">0 144 393 0,'32'-4'85'15,"-3"0"60"-15,-3 3-29 16,-4-2-47-16,-8 3-28 16,-4 0-19-16,-3 0-1 15,3 9 2-15,2 11 0 0,0 0-2 16,5 8 2-16,0 3 0 16,2 4-5-16,1 0-18 15,-8 0 0-15,0-9 0 16,-10-5 0-16,-2-11 0 15,0-3 0-15,0-4 0 16,0-3 0-16,-9 0 0 16,-11-14 0-16,-3-9 0 15,0-6 0-15,4-1 0 16,0-3 0-16,1 1 0 16,4 1 0-16,2-1 0 15,5 2 0-15,7 0 0 0,0 3 0 16,0 3 0-1,22 2 0-15,7 5 0 0,-3 2 0 16,3 4 0-16,0 3 0 16,0 4 0-16,0 4 0 15,2 0 0-15,-1 1 0 16,3 13 0-16,-3 2 0 16,-2 4 0-16,-6-3 0 15,-9 1 0-15,-9-1 0 16,-4-2 0-16,0-1 0 15,0 1 0-15,-24-3 0 16,-5 1 0-16,-10-4 0 16,1 0 0-16,-3-3 0 15,5-4 0-15,4-2 0 16,7 0 0-16,7 0-6 0,5-3-54 16,1-2-33-16,8 0-84 15,1 3-123-15</inkml:trace>
</inkml:ink>
</file>

<file path=word/ink/ink1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30.770"/>
    </inkml:context>
    <inkml:brush xml:id="br0">
      <inkml:brushProperty name="width" value="0.04667" units="cm"/>
      <inkml:brushProperty name="height" value="0.04667" units="cm"/>
      <inkml:brushProperty name="fitToCurve" value="1"/>
    </inkml:brush>
  </inkml:definitions>
  <inkml:trace contextRef="#ctx0" brushRef="#br0">387 763 218 0,'-18'-11'29'0,"-9"-20"36"15,-8-16 2-15,-4-17-7 16,-4-15-18-16,-1-10-15 0,3-3-5 15,2 3-4 1,4 8-7-16,9 13-5 0,5 17-5 16,10 16-1-16,5 15-9 15,4 14-35-15,2 6-51 16,0 0-119-16</inkml:trace>
</inkml:ink>
</file>

<file path=word/ink/ink1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9.991"/>
    </inkml:context>
    <inkml:brush xml:id="br0">
      <inkml:brushProperty name="width" value="0.04667" units="cm"/>
      <inkml:brushProperty name="height" value="0.04667" units="cm"/>
      <inkml:brushProperty name="fitToCurve" value="1"/>
    </inkml:brush>
  </inkml:definitions>
  <inkml:trace contextRef="#ctx0" brushRef="#br0">0-1 243 0,'10'-2'10'16,"1"2"27"-16,-1 6 12 15,0 17 21-15,7 13-22 16,1 9-14-16,6 14-8 16,6 6-2-16,-1 5-4 15,0-4-11-15,0-4-5 16,1-5-3-16,-4-8 0 0,-4-6-2 15,-1-5-5 1,-8-6-40-16,1-2-48 0,-6-6-59 16,-3 2-90-16</inkml:trace>
</inkml:ink>
</file>

<file path=word/ink/ink1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9.341"/>
    </inkml:context>
    <inkml:brush xml:id="br0">
      <inkml:brushProperty name="width" value="0.04667" units="cm"/>
      <inkml:brushProperty name="height" value="0.04667" units="cm"/>
      <inkml:brushProperty name="fitToCurve" value="1"/>
    </inkml:brush>
  </inkml:definitions>
  <inkml:trace contextRef="#ctx0" brushRef="#br0">336 695 211 0,'-7'0'23'0,"-7"-19"0"0,-10-17 42 16,-5-14-16-16,-6-14-18 15,-4-12-6-15,-2-6 1 16,2 0 1-16,2-1-14 16,7 10-5-16,8 14-2 15,9 17-5-15,11 20 0 16,2 12-3-16,0 10-36 15,0 0-67-15,11 21-61 16</inkml:trace>
</inkml:ink>
</file>

<file path=word/ink/ink1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8.904"/>
    </inkml:context>
    <inkml:brush xml:id="br0">
      <inkml:brushProperty name="width" value="0.04667" units="cm"/>
      <inkml:brushProperty name="height" value="0.04667" units="cm"/>
      <inkml:brushProperty name="fitToCurve" value="1"/>
    </inkml:brush>
  </inkml:definitions>
  <inkml:trace contextRef="#ctx0" brushRef="#br0">3 36 77 0,'0'-12'154'16,"-3"4"-142"-16,3 2 23 15,0 0 11-15,0 5-24 16,0-2-13-16,0 3-4 16,0 0 4-16,0 0 6 15,0 0-7-15,21 19-4 16,14 18-4-16,10 15 6 15,5 12 19-15,4 8 8 0,-2 8-13 16,5 0-13-16,-12-3-4 16,-8-10-2-16,-11-12-1 15,-7-16-2-15,-6-11-24 16,-10-10-72-16,-1-10-128 16</inkml:trace>
</inkml:ink>
</file>

<file path=word/ink/ink1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7.741"/>
    </inkml:context>
    <inkml:brush xml:id="br0">
      <inkml:brushProperty name="width" value="0.04667" units="cm"/>
      <inkml:brushProperty name="height" value="0.04667" units="cm"/>
      <inkml:brushProperty name="fitToCurve" value="1"/>
    </inkml:brush>
  </inkml:definitions>
  <inkml:trace contextRef="#ctx0" brushRef="#br0">194 676 245 0,'-6'-17'35'0,"-1"-6"5"15,-8-13 34-15,-2-15-10 16,-5-14-19-16,1-12-19 16,-2-6-4-16,-3 0-7 15,0 8-3-15,7 10-1 16,6 16-6-16,13 19-5 0,0 14 1 15,0 10-4 1,13 6-17-16,8 0-42 0,-5 3-84 16,-3 12-151-16</inkml:trace>
</inkml:ink>
</file>

<file path=word/ink/ink1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6.938"/>
    </inkml:context>
    <inkml:brush xml:id="br0">
      <inkml:brushProperty name="width" value="0.04667" units="cm"/>
      <inkml:brushProperty name="height" value="0.04667" units="cm"/>
      <inkml:brushProperty name="fitToCurve" value="1"/>
    </inkml:brush>
  </inkml:definitions>
  <inkml:trace contextRef="#ctx0" brushRef="#br0">0 0 264 0,'4'10'19'16,"7"11"44"-16,8 6 13 15,-6 7-30-15,1 8-19 16,-1 0-10-16,-3 0-11 16,-1-3-3-16,-7-4-4 15,-2-4-20-15,0-8-73 16,0-3-89-16</inkml:trace>
</inkml:ink>
</file>

<file path=word/ink/ink1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6.370"/>
    </inkml:context>
    <inkml:brush xml:id="br0">
      <inkml:brushProperty name="width" value="0.04667" units="cm"/>
      <inkml:brushProperty name="height" value="0.04667" units="cm"/>
      <inkml:brushProperty name="fitToCurve" value="1"/>
    </inkml:brush>
  </inkml:definitions>
  <inkml:trace contextRef="#ctx0" brushRef="#br0">71 516 231 0,'0'-2'41'0,"5"-13"15"16,-2-9-11-16,-3-12 11 16,0-14-21-16,0-11-11 15,-21-9-2-15,0-2-6 16,2 4-4-16,10 12-9 15,3 19-1-15,6 17-3 16,0 13-16-16,0 7-60 16,13 1-68-16,-5 18-121 15</inkml:trace>
</inkml:ink>
</file>

<file path=word/ink/ink1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6.040"/>
    </inkml:context>
    <inkml:brush xml:id="br0">
      <inkml:brushProperty name="width" value="0.04667" units="cm"/>
      <inkml:brushProperty name="height" value="0.04667" units="cm"/>
      <inkml:brushProperty name="fitToCurve" value="1"/>
    </inkml:brush>
  </inkml:definitions>
  <inkml:trace contextRef="#ctx0" brushRef="#br0">-3 0 222 0,'0'0'23'16,"0"1"19"-16,0 20 46 15,11 15-18-15,13 11-35 16,5 14-10-16,0 4-9 16,-2 1-8-16,-3-6-6 15,-9-9-2-15,4-12-2 0,-8-6-20 16,0-7-45-16,-4-5-46 16,-1-2-87-16</inkml:trace>
</inkml:ink>
</file>

<file path=word/ink/ink1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5.457"/>
    </inkml:context>
    <inkml:brush xml:id="br0">
      <inkml:brushProperty name="width" value="0.04667" units="cm"/>
      <inkml:brushProperty name="height" value="0.04667" units="cm"/>
      <inkml:brushProperty name="fitToCurve" value="1"/>
    </inkml:brush>
  </inkml:definitions>
  <inkml:trace contextRef="#ctx0" brushRef="#br0">144 484 381 0,'0'-20'38'0,"0"-12"6"16,0-8 6-16,-21-13-21 16,-6-11-17-16,2-2-9 15,-5 0-3-15,10 11-4 16,3 11-35-16,10 14-79 15,7 16-135-15</inkml:trace>
</inkml:ink>
</file>

<file path=word/ink/ink1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5.007"/>
    </inkml:context>
    <inkml:brush xml:id="br0">
      <inkml:brushProperty name="width" value="0.04667" units="cm"/>
      <inkml:brushProperty name="height" value="0.04667" units="cm"/>
      <inkml:brushProperty name="fitToCurve" value="1"/>
    </inkml:brush>
  </inkml:definitions>
  <inkml:trace contextRef="#ctx0" brushRef="#br0">-5-5 99 0,'0'-2'309'0,"0"2"-257"16,0 0 36-16,7 11-23 15,6 10-40-15,4 9-11 16,-2 8 1-16,4 7-13 15,-1 7-1-15,5 1-2 16,-4-4-5-16,-4-2-28 16,4-8-61-16,-14-6-85 15,6-2-144-15</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5.398"/>
    </inkml:context>
    <inkml:brush xml:id="br0">
      <inkml:brushProperty name="width" value="0.04667" units="cm"/>
      <inkml:brushProperty name="height" value="0.04667" units="cm"/>
      <inkml:brushProperty name="fitToCurve" value="1"/>
    </inkml:brush>
  </inkml:definitions>
  <inkml:trace contextRef="#ctx0" brushRef="#br0">75 207 199 0,'-12'-9'325'0,"4"-2"-193"15,8-3-44-15,0 1-23 16,18 3-33-16,-18 7-15 16,0 1-11-16,0-1-3 15,0-1 2-15,0-2 6 0,-3-1 16 16,3 0 10-16,0-1 2 16,0 0-2-16,0 2-37 15,0-2 0-15,0 1 0 16,0 1 0-16,0-3 0 15,0 1 0-15,7 1 0 16,1-1 0-16,-4 0 0 16,4 1 0-16,1 1 0 15,-1-1 0-15,4 3 0 16,4 0 0-16,4 1 0 16,4 2 0-16,3 1 0 15,2 0 0-15,3 0 0 0,-6 3 0 16,3 8 0-1,-7 5 0-15,0 2 0 0,2-1 0 16,-7 1 0-16,-1 2 0 16,-6 3 0-16,-2 1 0 15,-6 1 0-15,-2-3 0 16,0-2 0-16,-4-1 0 16,-26-2 0-16,-9-5 0 15,-4-4 0-15,-17-3 0 16,1-5 0-16,-1 0 0 15,2 0 0-15,14 0 0 16,13-7 0-16,14-1 0 16,10-4 0-16,7 2-50 15,0-4-21-15,0 1-47 16,9 1-62-16,6 2-94 0</inkml:trace>
</inkml:ink>
</file>

<file path=word/ink/ink1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4.638"/>
    </inkml:context>
    <inkml:brush xml:id="br0">
      <inkml:brushProperty name="width" value="0.04667" units="cm"/>
      <inkml:brushProperty name="height" value="0.04667" units="cm"/>
      <inkml:brushProperty name="fitToCurve" value="1"/>
    </inkml:brush>
  </inkml:definitions>
  <inkml:trace contextRef="#ctx0" brushRef="#br0">0 0 261 0,'0'0'19'15,"2"7"11"-15,17 20 51 16,-1 13-23-16,4 14-32 15,1 12-3-15,1 6-12 16,-2 4-4-16,-3-2-5 16,-6-10 0-16,-9-8-4 15,-1-11-39-15,-3-10-109 16</inkml:trace>
</inkml:ink>
</file>

<file path=word/ink/ink1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4.308"/>
    </inkml:context>
    <inkml:brush xml:id="br0">
      <inkml:brushProperty name="width" value="0.04667" units="cm"/>
      <inkml:brushProperty name="height" value="0.04667" units="cm"/>
      <inkml:brushProperty name="fitToCurve" value="1"/>
    </inkml:brush>
  </inkml:definitions>
  <inkml:trace contextRef="#ctx0" brushRef="#br0">-3 1 280 0,'0'-3'67'0,"14"3"-61"16,-1 0 45-16,0 12-10 16,3 7-23-16,8 10-16 15,0 9 3-15,2 9-5 16,4 9 0-16,-4 2 0 16,-2 0-8-16,-7-7-43 15,-13-9-76-15,2-4-118 16</inkml:trace>
</inkml:ink>
</file>

<file path=word/ink/ink1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3.788"/>
    </inkml:context>
    <inkml:brush xml:id="br0">
      <inkml:brushProperty name="width" value="0.04667" units="cm"/>
      <inkml:brushProperty name="height" value="0.04667" units="cm"/>
      <inkml:brushProperty name="fitToCurve" value="1"/>
    </inkml:brush>
  </inkml:definitions>
  <inkml:trace contextRef="#ctx0" brushRef="#br0">-2 0 449 0,'0'9'61'0,"2"17"19"16,15 9-32-16,0 6-31 15,0 8-12-15,-4-1-4 0,0-1-4 16,-5-7-35-16,-3-8-81 16,-5-11-83-16</inkml:trace>
</inkml:ink>
</file>

<file path=word/ink/ink1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3.474"/>
    </inkml:context>
    <inkml:brush xml:id="br0">
      <inkml:brushProperty name="width" value="0.04667" units="cm"/>
      <inkml:brushProperty name="height" value="0.04667" units="cm"/>
      <inkml:brushProperty name="fitToCurve" value="1"/>
    </inkml:brush>
  </inkml:definitions>
  <inkml:trace contextRef="#ctx0" brushRef="#br0">-1 0 186 0,'0'0'71'16,"0"0"-1"-16,0 0 10 16,0 0-20-16,0 0-11 0,0 0 1 15,0 0-4 1,0 9 32-16,5 8-25 0,9 8-21 16,1 10-19-16,3 7-9 15,6 5-3-15,1 6-1 16,-2-4-5-16,-3-3-31 15,-3-11-71-15,-15-14-108 16,1-9-201-16</inkml:trace>
</inkml:ink>
</file>

<file path=word/ink/ink1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3.007"/>
    </inkml:context>
    <inkml:brush xml:id="br0">
      <inkml:brushProperty name="width" value="0.04667" units="cm"/>
      <inkml:brushProperty name="height" value="0.04667" units="cm"/>
      <inkml:brushProperty name="fitToCurve" value="1"/>
    </inkml:brush>
  </inkml:definitions>
  <inkml:trace contextRef="#ctx0" brushRef="#br0">171 33 172 0,'-11'0'16'0,"0"0"14"15,-2 0-27-15,-4 0 0 16,0 0 0-16,-3 0-3 16,-1 0-3-16,3 0 4 15,-1 0 5-15,6 0 25 0,2 0 42 16,9 0-12-16,2 0-3 16,0 0 1-16,0 0-44 15,4-3-12-15,9-1 0 16,-2-2-3-16,-2 0 0 15,-5 0-8-15,2 2-15 16,-3-1-3-16,-1 5-15 16,2 0-26-16,0 0-14 15,1 6 0-15,1 3-13 0</inkml:trace>
</inkml:ink>
</file>

<file path=word/ink/ink1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2.741"/>
    </inkml:context>
    <inkml:brush xml:id="br0">
      <inkml:brushProperty name="width" value="0.04667" units="cm"/>
      <inkml:brushProperty name="height" value="0.04667" units="cm"/>
      <inkml:brushProperty name="fitToCurve" value="1"/>
    </inkml:brush>
  </inkml:definitions>
  <inkml:trace contextRef="#ctx0" brushRef="#br0">135 2 170 0,'-50'-4'7'0,"7"4"-19"16,1 6-86-16</inkml:trace>
</inkml:ink>
</file>

<file path=word/ink/ink1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7.842"/>
    </inkml:context>
    <inkml:brush xml:id="br0">
      <inkml:brushProperty name="width" value="0.04667" units="cm"/>
      <inkml:brushProperty name="height" value="0.04667" units="cm"/>
      <inkml:brushProperty name="fitToCurve" value="1"/>
    </inkml:brush>
  </inkml:definitions>
  <inkml:trace contextRef="#ctx0" brushRef="#br0">0 74 283 0,'0'0'147'15,"0"0"-65"-15,11-5-11 16,0-2-31-16,2-5-32 0,0 0-2 16,-2 1-4-16,4 2 0 15,2 2-1-15,1 2 1 16,1 3-1-16,-6-2 0 15,-3 4 19-15,-2-1-1 16,-5 1-10-16,-3 0-5 16,0 0-6-16,0 0-1 15,0 0 1-15,0 0 1 16,0 9-5-16,0 3 0 16,5 3-5-16,6 0 6 15,2-3-6-15,3 3-8 16,0-2-34-16,-3 1-35 0,2-1-38 15,-6 5-112-15</inkml:trace>
</inkml:ink>
</file>

<file path=word/ink/ink1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7.439"/>
    </inkml:context>
    <inkml:brush xml:id="br0">
      <inkml:brushProperty name="width" value="0.04667" units="cm"/>
      <inkml:brushProperty name="height" value="0.04667" units="cm"/>
      <inkml:brushProperty name="fitToCurve" value="1"/>
    </inkml:brush>
  </inkml:definitions>
  <inkml:trace contextRef="#ctx0" brushRef="#br0">37 49 44 0,'0'5'82'15,"-3"-4"-81"-15,-8 1 2 16,3 1-1-16,-3 0 0 16,6-2 16-16,3 3 61 15,2-2 6-15,0-2 17 16,0 0-8-16,0 0-12 16,0 0-44-16,7-4 8 15,6-7-11-15,4-1-18 16,-1 0-2-16,3 2-1 15,-1 0-8-15,1 4 3 16,2 3-5-16,-3 3 11 16,1 0 6-16,-5 0-4 15,-4 0-9-15,-1 0 0 0,-5 0-4 16,-1 0-3 0,-1 5 0-16,2-1-2 0,1 4 0 15,1-2 2-15,-2 0-1 16,5-1-1-16,1-1 1 15,1-1-2-15,2 0-3 16,-2-1-6-16,-1-1-15 16,-4 0-19-16,-4 3-16 15,0 2-20-15,2 0 12 16,-2 3 1-16,1-1 24 16,3-3 35-16,-1 0 8 15,-1-4-11-15,2 1-58 16,-1 1-102-16</inkml:trace>
</inkml:ink>
</file>

<file path=word/ink/ink1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5.982"/>
    </inkml:context>
    <inkml:brush xml:id="br0">
      <inkml:brushProperty name="width" value="0.04667" units="cm"/>
      <inkml:brushProperty name="height" value="0.04667" units="cm"/>
      <inkml:brushProperty name="fitToCurve" value="1"/>
    </inkml:brush>
  </inkml:definitions>
  <inkml:trace contextRef="#ctx0" brushRef="#br0">12 84 85 0,'-3'-1'106'0,"3"-1"-109"15,-2-1 13-15,-4 1-6 16,4-1-28-16,2 0-46 16,0 0 18-16,0 1 54 15,0-1 35-15,0 1 54 16,0 0-5-16,0-2-5 15,0 0-11-15,0 1-16 16,0-1-18-16,4 0-13 16,2 0-4-16,-1-1-10 15,3 0-3-15,1 0 4 0,-2 1 8 16,4-1-1-16,2 2 14 16,0 1-4-16,1 0-9 15,-1-1 1-15,-6 3-9 16,1-1-8-16,-3 1-2 15,-5 0-1-15,4 0-16 16,-4 0-13-16,0 0-12 16,0 0-15-16,0 0 43 15,0 4 4-15,0 6 1 16,5-1 6-16,-3-1 3 16,2-4 0-16,0-1 1 15,-1-3 2-15,3 1-1 0,1-1 3 16,-1 4 2-16,2-1-6 15,-1 2-1-15,1 4 0 16,1 1-30-16,-4 3-204 16</inkml:trace>
</inkml:ink>
</file>

<file path=word/ink/ink1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5.450"/>
    </inkml:context>
    <inkml:brush xml:id="br0">
      <inkml:brushProperty name="width" value="0.04667" units="cm"/>
      <inkml:brushProperty name="height" value="0.04667" units="cm"/>
      <inkml:brushProperty name="fitToCurve" value="1"/>
    </inkml:brush>
  </inkml:definitions>
  <inkml:trace contextRef="#ctx0" brushRef="#br0">0 16 330 0,'11'-3'66'15,"-4"1"-14"-15,3 0 10 16,7 0-36-16,-4 2-19 16,3 0-2-16,-1 0-2 15,2 0-2-15,-4 0 4 16,3 0 6-16,1 0 0 0,-2 0 5 16,1 0-12-16,-6 0-4 15,1 0-5-15,-3 5-48 16,-3 1-88-16,-1 5-115 15</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962"/>
    </inkml:context>
    <inkml:brush xml:id="br0">
      <inkml:brushProperty name="width" value="0.04667" units="cm"/>
      <inkml:brushProperty name="height" value="0.04667" units="cm"/>
      <inkml:brushProperty name="fitToCurve" value="1"/>
    </inkml:brush>
  </inkml:definitions>
  <inkml:trace contextRef="#ctx0" brushRef="#br0">0 0 478 0,'28'22'61'0,"11"-1"48"16,-10 4 2-16,-1 0-69 16,-10-5-29-16,-14 1-9 15,-4-5-3-15,0-4-7 16,0 0-29-16,0-4-23 16,0-1 4-16,3-2 24 15,19 0-5-15,4-2 2 0,3 0-22 16,3-3-17-1,-1 0-19-15,-5-1-47 0</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9.886"/>
    </inkml:context>
    <inkml:brush xml:id="br0">
      <inkml:brushProperty name="width" value="0.04667" units="cm"/>
      <inkml:brushProperty name="height" value="0.04667" units="cm"/>
      <inkml:brushProperty name="fitToCurve" value="1"/>
    </inkml:brush>
  </inkml:definitions>
  <inkml:trace contextRef="#ctx0" brushRef="#br0">0 414 155 0,'0'4'1'15,"0"-4"-1"-15,2 0 2 16,-2 0 5-16,0-5 18 15,0 1 46-15,19 4 12 0,5 0 14 16,3 0 8-16,-3 0-27 16,-14 0-17-16,0 0-18 15,-3 0-18-15,-3-4-4 16,1-2-10-16,-5 0-7 16,3 0-4-16,-3-2 0 15,0-1 3-15,0 0-3 16,0-4 1-16,0 1-1 15,0-4 1-15,0-5 0 16,0-2 0-16,0-2 9 16,0-3 3-16,0 1-2 15,0 3 7-15,0 4-2 16,0 2-5-16,4 4-6 16,4 3-1-16,2-1-2 0,-4 1-2 15,0 0 0-15,-2 0 0 16,1 1 0-16,-3-1-1 15,3 0-7-15,-2 0-6 16,1 3-11-16,-4 1-6 16,0 3-40-16,0 1-67 15,-12 3-67-15,-2 0-45 16</inkml:trace>
</inkml:ink>
</file>

<file path=word/ink/ink2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5.228"/>
    </inkml:context>
    <inkml:brush xml:id="br0">
      <inkml:brushProperty name="width" value="0.04667" units="cm"/>
      <inkml:brushProperty name="height" value="0.04667" units="cm"/>
      <inkml:brushProperty name="fitToCurve" value="1"/>
    </inkml:brush>
  </inkml:definitions>
  <inkml:trace contextRef="#ctx0" brushRef="#br0">156 16 51 0,'0'-2'180'16,"0"-1"-146"-16,0 0 41 15,-4 1-4-15,-9 1-13 16,6 0-28-16,-9 1-11 16,0 0 1-16,1 0-5 15,-4 0-10-15,8 0-4 0,-4 0 1 16,-2 0-5-16,4 0-20 15,8 1-56-15,-1 2-87 16,6 1-99-16</inkml:trace>
</inkml:ink>
</file>

<file path=word/ink/ink2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4.078"/>
    </inkml:context>
    <inkml:brush xml:id="br0">
      <inkml:brushProperty name="width" value="0.04667" units="cm"/>
      <inkml:brushProperty name="height" value="0.04667" units="cm"/>
      <inkml:brushProperty name="fitToCurve" value="1"/>
    </inkml:brush>
  </inkml:definitions>
  <inkml:trace contextRef="#ctx0" brushRef="#br0">1 114 178 0,'0'0'39'15,"0"0"-35"-15,0 0-1 16,0 0-5-16,0 0 2 15,0 0-6-15,0 0 21 16,0 0 23-16,0 0 18 16,0 0-14-16,0-3-4 0,0 0 6 15,0 0-7 1,0-2-5-16,0-2 0 0,0 1-8 16,0-5 10-16,0 0-12 15,0-2-7-15,0 0 3 16,0 1-3-16,9 2-4 15,-2 2 0-15,1 2 7 16,3 3-4-16,2 3-10 16,0 0 7-16,4 0-5 15,-4 0 0-15,-2 7-4 16,0 0-2-16,-4 2 2 16,1-2-3-16,-3-1 3 15,1 0-3-15,-1-3-8 16,1 0-75-16,-2 0-82 0,-1 4-107 15</inkml:trace>
</inkml:ink>
</file>

<file path=word/ink/ink2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3.389"/>
    </inkml:context>
    <inkml:brush xml:id="br0">
      <inkml:brushProperty name="width" value="0.04667" units="cm"/>
      <inkml:brushProperty name="height" value="0.04667" units="cm"/>
      <inkml:brushProperty name="fitToCurve" value="1"/>
    </inkml:brush>
  </inkml:definitions>
  <inkml:trace contextRef="#ctx0" brushRef="#br0">0 14 318 0,'7'0'51'16,"6"0"37"-16,6 0-21 15,5-1-42-15,2-3-5 16,-2 1-12-16,-1 1-1 0,-4 0-5 15,-3 2 0-15,-6 0 1 16,1 7-6-16,-3 6-5 16,-3-2-18-16,-3 3-31 15,4-3-79-15,-6 1-149 16</inkml:trace>
</inkml:ink>
</file>

<file path=word/ink/ink2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3.134"/>
    </inkml:context>
    <inkml:brush xml:id="br0">
      <inkml:brushProperty name="width" value="0.04667" units="cm"/>
      <inkml:brushProperty name="height" value="0.04667" units="cm"/>
      <inkml:brushProperty name="fitToCurve" value="1"/>
    </inkml:brush>
  </inkml:definitions>
  <inkml:trace contextRef="#ctx0" brushRef="#br0">246 0 305 0,'0'0'79'15,"0"0"-27"-15,0 0 20 16,-6 0-21-16,-7 0-4 16,-2 0-6-16,-2 0-5 15,-1 0-8-15,2 0-13 16,-5 2-10-16,2 4-2 15,-4 1-2-15,1-2-1 16,-2 1-12-16,6-2-25 16,2-1-35-16,5-2-29 15,6-1-53-15,3 2-78 16</inkml:trace>
</inkml:ink>
</file>

<file path=word/ink/ink2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1.973"/>
    </inkml:context>
    <inkml:brush xml:id="br0">
      <inkml:brushProperty name="width" value="0.04667" units="cm"/>
      <inkml:brushProperty name="height" value="0.04667" units="cm"/>
      <inkml:brushProperty name="fitToCurve" value="1"/>
    </inkml:brush>
  </inkml:definitions>
  <inkml:trace contextRef="#ctx0" brushRef="#br0">-2 45 108 0,'0'-6'168'15,"0"0"-128"-15,0 0 13 16,0-2-15-16,11 2-26 16,0 1 0-16,2 2-2 15,0 2-10-15,3 0-7 16,0 1 11-16,5 0 11 16,-3 0-5-16,-2 0 8 15,-3 0 0-15,-2 0-1 16,0 0-12-16,-1 1-5 15,1 5-20-15,-2 3-101 16,-5 3-202-16</inkml:trace>
</inkml:ink>
</file>

<file path=word/ink/ink2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1.392"/>
    </inkml:context>
    <inkml:brush xml:id="br0">
      <inkml:brushProperty name="width" value="0.04667" units="cm"/>
      <inkml:brushProperty name="height" value="0.04667" units="cm"/>
      <inkml:brushProperty name="fitToCurve" value="1"/>
    </inkml:brush>
  </inkml:definitions>
  <inkml:trace contextRef="#ctx0" brushRef="#br0">0 0 396 0,'14'0'41'16,"7"0"30"-16,3 0-27 15,2 1-41-15,3 5-2 16,1 5-1-16,-6 1-2 16,-3 2-8-16,1-1-17 15,-7 0-26-15,1 0-61 16,-5 1-100-16</inkml:trace>
</inkml:ink>
</file>

<file path=word/ink/ink2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1.110"/>
    </inkml:context>
    <inkml:brush xml:id="br0">
      <inkml:brushProperty name="width" value="0.04667" units="cm"/>
      <inkml:brushProperty name="height" value="0.04667" units="cm"/>
      <inkml:brushProperty name="fitToCurve" value="1"/>
    </inkml:brush>
  </inkml:definitions>
  <inkml:trace contextRef="#ctx0" brushRef="#br0">219 0 7 0,'-37'4'22'0,"-8"0"-22"0,-5 0 0 15,5 2 92-15,24-2-75 16,8 1-17-16,5 1-56 16</inkml:trace>
</inkml:ink>
</file>

<file path=word/ink/ink2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9.176"/>
    </inkml:context>
    <inkml:brush xml:id="br0">
      <inkml:brushProperty name="width" value="0.04667" units="cm"/>
      <inkml:brushProperty name="height" value="0.04667" units="cm"/>
      <inkml:brushProperty name="fitToCurve" value="1"/>
    </inkml:brush>
  </inkml:definitions>
  <inkml:trace contextRef="#ctx0" brushRef="#br0">16 80 54 0,'0'-3'-25'16,"0"2"251"-16,0-2-186 16,0-5-1-16,0-4-2 15,-2-1-14-15,-4-1-8 0,1 4 3 16,1 1 5-16,4 4 3 16,0 5 8-16,0 0-3 15,0 0-17-15,6 0 2 16,10 0-14-16,3 0-2 15,2 0 2-15,0 0-1 16,6 0 0-16,-2-1 1 16,-1 1 2-16,0 0 3 15,-5 0-3-15,-3 0 0 16,-8 6-5-16,-1 6-1 16,-7 1-27-16,0-3-112 15,0 4-86-15</inkml:trace>
</inkml:ink>
</file>

<file path=word/ink/ink2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8.176"/>
    </inkml:context>
    <inkml:brush xml:id="br0">
      <inkml:brushProperty name="width" value="0.04667" units="cm"/>
      <inkml:brushProperty name="height" value="0.04667" units="cm"/>
      <inkml:brushProperty name="fitToCurve" value="1"/>
    </inkml:brush>
  </inkml:definitions>
  <inkml:trace contextRef="#ctx0" brushRef="#br0">20 85 12 0,'0'0'5'0,"-3"0"-4"15,-1 0 189-15,4 0-177 16,-6 0 24-16,6 0-1 16,-3 0-10-16,3 0 1 15,-2 1 1-15,2-1 9 16,0 0 1-16,0 0 11 16,0-10-27-16,0-5 6 15,0-1-16-15,0-1-4 16,0 6 9-16,0 2 1 15,11 4-9-15,-1 4-2 0,3 1 2 16,3 0-11-16,-1 4 8 16,2 7-3-16,-4 0-1 15,-5-3-3-15,-3-2 3 16,-3-3-3-16,2-1-3 16,-2-2-36-16,1 2-96 15,5 4-121-15</inkml:trace>
</inkml:ink>
</file>

<file path=word/ink/ink2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7.075"/>
    </inkml:context>
    <inkml:brush xml:id="br0">
      <inkml:brushProperty name="width" value="0.04667" units="cm"/>
      <inkml:brushProperty name="height" value="0.04667" units="cm"/>
      <inkml:brushProperty name="fitToCurve" value="1"/>
    </inkml:brush>
  </inkml:definitions>
  <inkml:trace contextRef="#ctx0" brushRef="#br0">7 109 12 0,'-2'0'2'0,"-1"0"-4"16,1 0 156-16,2 0-134 16,0 0-8-16,0 0 10 15,0-2 23-15,0-4 23 16,0-4 10-16,0-1 4 16,0-2-14-16,0-2-15 15,0 1-2-15,2 3-1 16,3 2-8-16,6 1-14 15,-3 4-6-15,0 1-11 16,-3 1-8-16,0 2-1 0,5 0 0 16,4 0 3-16,0 0-3 15,-1 5-1-15,2 5-1 16,1 1 0-16,-2 0-6 16,-1-2 9-16,-6 0-4 15,-3-1-6-15,-2-5-55 16,1-2-57-16,5-1-48 15</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6.879"/>
    </inkml:context>
    <inkml:brush xml:id="br0">
      <inkml:brushProperty name="width" value="0.04667" units="cm"/>
      <inkml:brushProperty name="height" value="0.04667" units="cm"/>
      <inkml:brushProperty name="fitToCurve" value="1"/>
    </inkml:brush>
  </inkml:definitions>
  <inkml:trace contextRef="#ctx0" brushRef="#br0">-1 279 186 0,'0'3'61'16,"0"1"-36"-16,0 0 49 0,10 0 6 15,4 0-17-15,-4-2 6 16,-6-2-6-16,-4 0-6 16,0-10-3-16,0-5-10 15,0-6-9-15,0-3-9 16,0-4-8-16,0 0-10 16,0 0 2-16,0 1-6 15,12 2-2-15,3 3 3 16,7 3-4-16,4 1 1 15,5 5 2-15,2 0-4 16,-4 6 1-16,1 5 2 16,-9 2 0-16,1 0 0 15,-3 8 0-15,3 12 1 0,1 6 6 16,-1 3 3 0,0 5-1-16,-1 2-5 0,-2-3-5 15,-4-3-1-15,-4-6 0 16,-1-5 0-16,-7-6-1 15,-1-6-1-15,-2-4-13 16,0-3-20-16,0 0-32 16,0 0-54-16,-17-7-72 15,3-2-336-15</inkml:trace>
</inkml:ink>
</file>

<file path=word/ink/ink2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5.926"/>
    </inkml:context>
    <inkml:brush xml:id="br0">
      <inkml:brushProperty name="width" value="0.04667" units="cm"/>
      <inkml:brushProperty name="height" value="0.04667" units="cm"/>
      <inkml:brushProperty name="fitToCurve" value="1"/>
    </inkml:brush>
  </inkml:definitions>
  <inkml:trace contextRef="#ctx0" brushRef="#br0">18 125 38 0,'-2'4'327'15,"2"1"-276"-15,-6 2 9 16,6-6-8-16,-3-1-34 16,1 0-14-16,-2 0 0 0,2-1 3 15,2 0 28-15,0 0 21 16,0 1 2-16,0-2-9 15,0 1-25-15,0-4 6 16,2-4-9-16,7-3-6 16,-3-3-3-16,-4-2-5 15,1-1-1-15,-1 2-1 16,4 2 0-16,1 3 9 16,6 1 1-16,2 6-7 15,-2 1 0-15,2 1-4 16,-2 2-3-16,-2 0 1 15,-5 0-1-15,1 0-1 16,2 0-2-16,1 0 1 0,4 0 2 16,1 0-2-16,4 8-1 15,5-1-9-15,0 2-9 16,0 0-4-16,0 4-11 16,-5 3-46-16,1 3-85 15,8 4-147-15</inkml:trace>
</inkml:ink>
</file>

<file path=word/ink/ink2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3.578"/>
    </inkml:context>
    <inkml:brush xml:id="br0">
      <inkml:brushProperty name="width" value="0.04667" units="cm"/>
      <inkml:brushProperty name="height" value="0.04667" units="cm"/>
      <inkml:brushProperty name="fitToCurve" value="1"/>
    </inkml:brush>
  </inkml:definitions>
  <inkml:trace contextRef="#ctx0" brushRef="#br0">211 2 458 0,'-13'0'19'0,"5"0"59"15,1 0-28-15,-4 0-33 16,5 0 0-16,-1 0-10 16,-2 0-4-16,5 0-2 15,-7 1 3-15,2 3 3 16,-4 3-3-16,-2-1 0 16,-4 0 2-16,-3-1-6 15,4-1-1-15,2-1-9 16,2-1-24-16,6-1-63 15,6 0-114-15</inkml:trace>
</inkml:ink>
</file>

<file path=word/ink/ink2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3.341"/>
    </inkml:context>
    <inkml:brush xml:id="br0">
      <inkml:brushProperty name="width" value="0.04667" units="cm"/>
      <inkml:brushProperty name="height" value="0.04667" units="cm"/>
      <inkml:brushProperty name="fitToCurve" value="1"/>
    </inkml:brush>
  </inkml:definitions>
  <inkml:trace contextRef="#ctx0" brushRef="#br0">18 3 1 0,'-15'0'629'0,"13"0"-529"15,2 0-45-15,0 0-7 16,-3 0-21-16,3 0-20 15,0 0-2-15,0 0-3 16,0 0 0-16,0 0 4 0,0 0 4 16,3 0 2-16,14 0-4 15,4 0 2-15,2 0 2 16,-1 0-7-16,-2 0-4 16,-1 1-3-16,-8 6-3 15,-2 5-13-15,-9-1-20 16,0 1-40-16,0-3-84 15,-11-4-12-15,-3-2-107 16</inkml:trace>
</inkml:ink>
</file>

<file path=word/ink/ink2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2.455"/>
    </inkml:context>
    <inkml:brush xml:id="br0">
      <inkml:brushProperty name="width" value="0.04667" units="cm"/>
      <inkml:brushProperty name="height" value="0.04667" units="cm"/>
      <inkml:brushProperty name="fitToCurve" value="1"/>
    </inkml:brush>
  </inkml:definitions>
  <inkml:trace contextRef="#ctx0" brushRef="#br0">375 1 440 0,'-11'7'65'0,"7"-4"-19"0,-7-3 50 16,2 0-54-16,-8 0-7 15,-1 0-11-15,-6-3-13 16,0 0-3-16,1 3-3 16,-7 0 0-16,6 0-5 15,-3 1 2-15,6 7 0 16,-3 0-2-16,3-2 0 16,-3-3-10-16,5 0-17 15,1-1-21-15,4-2-37 16,6 0-41-16,3 0-4 0,5 2-65 15</inkml:trace>
</inkml:ink>
</file>

<file path=word/ink/ink2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2.206"/>
    </inkml:context>
    <inkml:brush xml:id="br0">
      <inkml:brushProperty name="width" value="0.04667" units="cm"/>
      <inkml:brushProperty name="height" value="0.04667" units="cm"/>
      <inkml:brushProperty name="fitToCurve" value="1"/>
    </inkml:brush>
  </inkml:definitions>
  <inkml:trace contextRef="#ctx0" brushRef="#br0">-12 3 1 0,'-5'0'425'0,"5"0"-334"0,0 0 26 15,0 0-1-15,0 0-57 16,22 0-43-16,-5 0-15 16,5 0-1-16,-1 9-6 15,-6 0-31-15,-4-1-14 16,-3-1-75-16,-8-4-72 15,0 1-53-15</inkml:trace>
</inkml:ink>
</file>

<file path=word/ink/ink2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1.712"/>
    </inkml:context>
    <inkml:brush xml:id="br0">
      <inkml:brushProperty name="width" value="0.04667" units="cm"/>
      <inkml:brushProperty name="height" value="0.04667" units="cm"/>
      <inkml:brushProperty name="fitToCurve" value="1"/>
    </inkml:brush>
  </inkml:definitions>
  <inkml:trace contextRef="#ctx0" brushRef="#br0">201-1 163 0,'-8'0'221'0,"3"0"-52"16,5 0-125-16,0 0 60 16,0 0-57-16,0 0-43 15,-9 0-10-15,-1 0 7 16,-8 8 3-16,-6 5-3 16,-6 2-1-16,7-1 1 15,-1-3-2-15,2 2-7 16,9-6-57-16,3 1-40 15,5-4-77-15,5-4-124 16</inkml:trace>
</inkml:ink>
</file>

<file path=word/ink/ink2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1.495"/>
    </inkml:context>
    <inkml:brush xml:id="br0">
      <inkml:brushProperty name="width" value="0.04667" units="cm"/>
      <inkml:brushProperty name="height" value="0.04667" units="cm"/>
      <inkml:brushProperty name="fitToCurve" value="1"/>
    </inkml:brush>
  </inkml:definitions>
  <inkml:trace contextRef="#ctx0" brushRef="#br0">0 0 291 0,'0'0'135'0,"0"0"-95"15,0 0 37-15,0 0-31 16,10 0-27-16,7 0 0 16,-1 0-5-16,3 0-12 15,1 1 2-15,2 11 5 16,-1-1-4-16,-2 4-1 15,-1 0-1-15,-5-2-5 16,-2 3-14-16,-5-1-55 16,-4-2-97-16,-2-3-243 15</inkml:trace>
</inkml:ink>
</file>

<file path=word/ink/ink2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721"/>
    </inkml:context>
    <inkml:brush xml:id="br0">
      <inkml:brushProperty name="width" value="0.04667" units="cm"/>
      <inkml:brushProperty name="height" value="0.04667" units="cm"/>
      <inkml:brushProperty name="fitToCurve" value="1"/>
    </inkml:brush>
  </inkml:definitions>
  <inkml:trace contextRef="#ctx0" brushRef="#br0">0 0 320 0,'16'18'21'16,"8"-1"10"-16,2-4-3 15,-3-5-23-15,3-2-17 16,4-4-94-16</inkml:trace>
</inkml:ink>
</file>

<file path=word/ink/ink2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579"/>
    </inkml:context>
    <inkml:brush xml:id="br0">
      <inkml:brushProperty name="width" value="0.04667" units="cm"/>
      <inkml:brushProperty name="height" value="0.04667" units="cm"/>
      <inkml:brushProperty name="fitToCurve" value="1"/>
    </inkml:brush>
  </inkml:definitions>
  <inkml:trace contextRef="#ctx0" brushRef="#br0">134 9 9 0,'-32'0'394'0,"10"0"-343"16,7 0 23-16,-7 0 5 16,3 0-67-16,6 0-8 15,2-3-4-15,9 0-13 16,2 3-46-16,0-3-81 15,13 0-169-15</inkml:trace>
</inkml:ink>
</file>

<file path=word/ink/ink2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188"/>
    </inkml:context>
    <inkml:brush xml:id="br0">
      <inkml:brushProperty name="width" value="0.04667" units="cm"/>
      <inkml:brushProperty name="height" value="0.04667" units="cm"/>
      <inkml:brushProperty name="fitToCurve" value="1"/>
    </inkml:brush>
  </inkml:definitions>
  <inkml:trace contextRef="#ctx0" brushRef="#br0">0-2 308 0,'41'2'97'0,"-4"15"-73"15,-3 7 31-15,-10 0-25 16,-8 3-26-16,-8-2-2 16,1 0-12-16,-7-1-36 15,0-3-54-15,1-3-26 16,3-3-77-16</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6.108"/>
    </inkml:context>
    <inkml:brush xml:id="br0">
      <inkml:brushProperty name="width" value="0.04667" units="cm"/>
      <inkml:brushProperty name="height" value="0.04667" units="cm"/>
      <inkml:brushProperty name="fitToCurve" value="1"/>
    </inkml:brush>
  </inkml:definitions>
  <inkml:trace contextRef="#ctx0" brushRef="#br0">410 0 333 0,'0'0'96'16,"-2"4"17"-16,-10 6-14 15,-18-3-34-15,-10-3-26 0,-9-1-4 16,-4-2-21 0,-1 0-9-16,8 1-2 0,3-2-2 15,9 0 0-15,9 0-1 16,11 0-1-16,8 0-20 15,4 0-48-15,2 0-5 16,0 0-107-16,0-5-163 16</inkml:trace>
</inkml:ink>
</file>

<file path=word/ink/ink2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008"/>
    </inkml:context>
    <inkml:brush xml:id="br0">
      <inkml:brushProperty name="width" value="0.04667" units="cm"/>
      <inkml:brushProperty name="height" value="0.04667" units="cm"/>
      <inkml:brushProperty name="fitToCurve" value="1"/>
    </inkml:brush>
  </inkml:definitions>
  <inkml:trace contextRef="#ctx0" brushRef="#br0">151 0 204 0,'-8'18'38'16,"-1"-2"39"-16,2-2-11 15,-1-2-13-15,-5 0-5 16,-4-1-29-16,-3 1-20 16,-4-1 2-16,3-3-7 15,4 0-68-15,10-4-89 16</inkml:trace>
</inkml:ink>
</file>

<file path=word/ink/ink2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9.716"/>
    </inkml:context>
    <inkml:brush xml:id="br0">
      <inkml:brushProperty name="width" value="0.04667" units="cm"/>
      <inkml:brushProperty name="height" value="0.04667" units="cm"/>
      <inkml:brushProperty name="fitToCurve" value="1"/>
    </inkml:brush>
  </inkml:definitions>
  <inkml:trace contextRef="#ctx0" brushRef="#br0">-1 0 12 0,'0'5'246'0,"0"-2"-165"15,0-3-52-15,0 0 44 16,0 2-18-16,0-1-41 16,2 8-2-16,3 6 24 15,1 5 5-15,2 7-9 16,-3 3 11-16,-3 0-2 16,4 3-20-16,-6-1-6 0,0-1-9 15,0-1-4-15,0-6-2 16,0-2-31-16,0-6-52 15,0-5-64-15,0-7-185 16</inkml:trace>
</inkml:ink>
</file>

<file path=word/ink/ink2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9.433"/>
    </inkml:context>
    <inkml:brush xml:id="br0">
      <inkml:brushProperty name="width" value="0.04667" units="cm"/>
      <inkml:brushProperty name="height" value="0.04667" units="cm"/>
      <inkml:brushProperty name="fitToCurve" value="1"/>
    </inkml:brush>
  </inkml:definitions>
  <inkml:trace contextRef="#ctx0" brushRef="#br0">138 19 83 0,'-4'-11'339'15,"4"5"-266"-15,0 6-64 16,15-1 70-16,7 0-46 0,1 1-25 16,4 0 4-16,5 0 17 15,-3 14 20-15,3 9 4 16,-8 4-7-16,-9 5-4 15,-11-5-14-15,-4-3-5 16,-17-5-14-16,-20-4 1 16,-11-5-6-16,-8-7-4 15,-2-3 6-15,8 0-4 16,10-11-29-16,8-2-32 16,19 2-41-16,4 4-24 15,9 1 7-15,0 3-69 16</inkml:trace>
</inkml:ink>
</file>

<file path=word/ink/ink2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8.383"/>
    </inkml:context>
    <inkml:brush xml:id="br0">
      <inkml:brushProperty name="width" value="0.04667" units="cm"/>
      <inkml:brushProperty name="height" value="0.04667" units="cm"/>
      <inkml:brushProperty name="fitToCurve" value="1"/>
    </inkml:brush>
  </inkml:definitions>
  <inkml:trace contextRef="#ctx0" brushRef="#br0">16 1 67 0,'-9'-3'-67'16,"2"3"349"-16,4 0-275 15,3 0 5-15,0 0 27 16,0 0-4-16,0 0-8 16,0 0 37-16,0 0 8 15,0 0-9-15,0 0-25 16,16 0 6-16,5 0-3 15,0 1-15-15,3 12-15 0,4 0-8 16,-4 6-5-16,-1 3-15 16,-2 0-43-16,0 2-60 15,7-4-205-15</inkml:trace>
</inkml:ink>
</file>

<file path=word/ink/ink2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7.834"/>
    </inkml:context>
    <inkml:brush xml:id="br0">
      <inkml:brushProperty name="width" value="0.04667" units="cm"/>
      <inkml:brushProperty name="height" value="0.04667" units="cm"/>
      <inkml:brushProperty name="fitToCurve" value="1"/>
    </inkml:brush>
  </inkml:definitions>
  <inkml:trace contextRef="#ctx0" brushRef="#br0">289 0 277 0,'0'0'70'0,"-2"6"41"16,-11 9-17-16,-8 3-34 15,-3 3-17-15,-6 4-2 16,-1 1-11-16,-4-2-15 0,1-1-10 16,2-5-3-1,6-5-2-15,4-4-10 0,9-3-35 16,7-4-38-16,6-2-30 15,0 0-160-15</inkml:trace>
</inkml:ink>
</file>

<file path=word/ink/ink2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7.588"/>
    </inkml:context>
    <inkml:brush xml:id="br0">
      <inkml:brushProperty name="width" value="0.04667" units="cm"/>
      <inkml:brushProperty name="height" value="0.04667" units="cm"/>
      <inkml:brushProperty name="fitToCurve" value="1"/>
    </inkml:brush>
  </inkml:definitions>
  <inkml:trace contextRef="#ctx0" brushRef="#br0">4 0 49 0,'0'26'263'0,"0"-4"-231"16,0-1 53-16,0 1-26 15,0-1-14-15,0 6 7 16,0-1-1-16,0 5-17 16,0-3-9-16,2 0-17 15,6-3-7-15,0-4-6 16,3-4-37-16,-3-7-36 15,2-1-47-15,-3-6-105 0</inkml:trace>
</inkml:ink>
</file>

<file path=word/ink/ink2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7.356"/>
    </inkml:context>
    <inkml:brush xml:id="br0">
      <inkml:brushProperty name="width" value="0.04667" units="cm"/>
      <inkml:brushProperty name="height" value="0.04667" units="cm"/>
      <inkml:brushProperty name="fitToCurve" value="1"/>
    </inkml:brush>
  </inkml:definitions>
  <inkml:trace contextRef="#ctx0" brushRef="#br0">61 86 82 0,'-9'0'-81'0,"5"-7"472"15,4-4-318-15,0-1 14 16,0-3 8-16,10 2-41 15,11 1-10-15,3 5-13 16,5 2-7-16,6 5-2 0,0 0 7 16,-1 0-5-16,-3 18-4 15,-7 0 1-15,-9 0-9 16,-15-2-7-16,0-1-1 16,-17 1-4-16,-22-1 5 15,-5-7-5-15,-3-7 2 16,1-1 0-16,4 0-11 15,8 0-30-15,4 0-54 16,19 0-94-16,11-4-148 16</inkml:trace>
</inkml:ink>
</file>

<file path=word/ink/ink2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6.794"/>
    </inkml:context>
    <inkml:brush xml:id="br0">
      <inkml:brushProperty name="width" value="0.04667" units="cm"/>
      <inkml:brushProperty name="height" value="0.04667" units="cm"/>
      <inkml:brushProperty name="fitToCurve" value="1"/>
    </inkml:brush>
  </inkml:definitions>
  <inkml:trace contextRef="#ctx0" brushRef="#br0">-1-1 24 0,'5'0'-24'0,"1"0"415"15,7 0-282-15,5 7-20 16,1 5 22-16,5 3-52 16,-3 5-36-16,3 0-16 15,-2 1-6-15,-2 0-2 16,1-2-29-16,1-5-62 16,2 1-88-16,-3-5-258 15</inkml:trace>
</inkml:ink>
</file>

<file path=word/ink/ink2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6.627"/>
    </inkml:context>
    <inkml:brush xml:id="br0">
      <inkml:brushProperty name="width" value="0.04667" units="cm"/>
      <inkml:brushProperty name="height" value="0.04667" units="cm"/>
      <inkml:brushProperty name="fitToCurve" value="1"/>
    </inkml:brush>
  </inkml:definitions>
  <inkml:trace contextRef="#ctx0" brushRef="#br0">259 0 234 0,'-7'7'224'0,"1"-1"-153"16,-9 0 47-16,-7 4-52 16,-9 4-44-16,0-1 6 15,-2 4-20-15,3-4-6 16,0 1-1-16,6-2-3 15,8-1-11-15,6-5-38 16,4-2-25-16,6-4-7 16,0 0-9-16,0 0-61 15,26-10-11-15</inkml:trace>
</inkml:ink>
</file>

<file path=word/ink/ink2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6.312"/>
    </inkml:context>
    <inkml:brush xml:id="br0">
      <inkml:brushProperty name="width" value="0.04667" units="cm"/>
      <inkml:brushProperty name="height" value="0.04667" units="cm"/>
      <inkml:brushProperty name="fitToCurve" value="1"/>
    </inkml:brush>
  </inkml:definitions>
  <inkml:trace contextRef="#ctx0" brushRef="#br0">23 0 144 0,'-10'2'21'0,"5"-1"-16"15,3 3 20-15,-2-1-18 16,2 2 6-16,2 1 25 16,0 1 26-16,0 0-2 15,0-1 13-15,0-1-8 16,0-4-8-16,0 2-9 15,2 1-2-15,7 4-9 16,-1 4-10-16,2 7-9 16,1 6 4-16,2 0-9 15,-6 3-13-15,1-7-1 16,-3-1-1-16,-5-5-11 16,4-4-36-16,-4-5-26 15,0-3-28-15,0-2-41 0,0-1-44 16</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5.846"/>
    </inkml:context>
    <inkml:brush xml:id="br0">
      <inkml:brushProperty name="width" value="0.04667" units="cm"/>
      <inkml:brushProperty name="height" value="0.04667" units="cm"/>
      <inkml:brushProperty name="fitToCurve" value="1"/>
    </inkml:brush>
  </inkml:definitions>
  <inkml:trace contextRef="#ctx0" brushRef="#br0">0 1 234 0,'7'-2'24'15,"5"2"31"-15,0 0-29 16,0 13 44-16,0 3 17 16,2 4 5-16,-1 0-18 15,9 5-9-15,4 2 5 16,3 4-30-16,5 1-19 16,0 3-11-16,0 0-6 15,-5 1-4-15,-5-4 1 16,-2-6-8-16,-5-10-39 15,-9-7-58-15,-8-9-45 16,0 0-99-16</inkml:trace>
</inkml:ink>
</file>

<file path=word/ink/ink2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5.989"/>
    </inkml:context>
    <inkml:brush xml:id="br0">
      <inkml:brushProperty name="width" value="0.04667" units="cm"/>
      <inkml:brushProperty name="height" value="0.04667" units="cm"/>
      <inkml:brushProperty name="fitToCurve" value="1"/>
    </inkml:brush>
  </inkml:definitions>
  <inkml:trace contextRef="#ctx0" brushRef="#br0">184 107 231 0,'-2'0'82'16,"2"-1"-6"-16,0-7 37 0,0-3-26 16,0 0-21-16,0 0 1 15,4-3-16-15,10 2-10 16,2 2-1-16,2 1-7 16,3 1-4-16,-2 3-5 15,7 2-3-15,0 1-8 16,6 2-6-16,1 0-3 15,-5 0-1-15,-4 16 0 16,-2 11-4-16,-12 11 5 16,-10 1 2-16,0 0 5 15,-26-7-8-15,-22-9 6 16,-8-10-9-16,-11-9 0 16,-1-4 0-16,5 0 0 0,7-17 0 15,11-5 0 1,16 1 0-16,14 3 0 0,11 3-56 15,4 4-22-15,8 7-54 16,27 4-48-16,4 0-52 16,7 0-84-16</inkml:trace>
</inkml:ink>
</file>

<file path=word/ink/ink2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4.414"/>
    </inkml:context>
    <inkml:brush xml:id="br0">
      <inkml:brushProperty name="width" value="0.04667" units="cm"/>
      <inkml:brushProperty name="height" value="0.04667" units="cm"/>
      <inkml:brushProperty name="fitToCurve" value="1"/>
    </inkml:brush>
  </inkml:definitions>
  <inkml:trace contextRef="#ctx0" brushRef="#br0">2 0 383 0,'-2'1'115'0,"2"-1"1"15,0 0 26-15,0 2-61 16,0-1-26-16,0 6-5 15,13 0-22-15,6 2-7 16,-4 3-13-16,-1 2-6 16,-1-1-2-16,-5 2-1 15,0-1-4-15,-8-3-17 16,0-4-29-16,0-2-67 16,0-4-114-16,0-1-76 0</inkml:trace>
</inkml:ink>
</file>

<file path=word/ink/ink2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4.145"/>
    </inkml:context>
    <inkml:brush xml:id="br0">
      <inkml:brushProperty name="width" value="0.04667" units="cm"/>
      <inkml:brushProperty name="height" value="0.04667" units="cm"/>
      <inkml:brushProperty name="fitToCurve" value="1"/>
    </inkml:brush>
  </inkml:definitions>
  <inkml:trace contextRef="#ctx0" brushRef="#br0">286 0 5 0,'0'0'286'16,"0"0"-172"-16,0 0-10 16,0 0-11-16,0 0-43 15,0 0-24-15,0 0-4 16,0 1-8-16,0 7 18 0,0 2-3 16,-8 7-3-16,-8 2 3 15,-8 4 5-15,-2 4 0 16,-9 0-6-16,-2 3 7 15,0-2-21-15,0-3-10 16,5-3-3-16,8-8-4 16,11-4-28-16,11-9-33 15,2-1-38-15,13-1-135 16,29-17-115-16</inkml:trace>
</inkml:ink>
</file>

<file path=word/ink/ink2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3.912"/>
    </inkml:context>
    <inkml:brush xml:id="br0">
      <inkml:brushProperty name="width" value="0.04667" units="cm"/>
      <inkml:brushProperty name="height" value="0.04667" units="cm"/>
      <inkml:brushProperty name="fitToCurve" value="1"/>
    </inkml:brush>
  </inkml:definitions>
  <inkml:trace contextRef="#ctx0" brushRef="#br0">43 0 178 0,'-6'7'53'0,"4"-3"24"15,-1 3-6-15,3-4-12 16,-2 1-5-16,2 0 9 16,0-2-6-16,0 2 2 0,0 0-2 15,0 0-18-15,0 1-4 16,0-2-4-16,0 1-9 15,0 2 1-15,0-1 0 16,0 3-3-16,0 2-2 16,0 0 1-16,0 3-2 15,0-2-4-15,0 5-1 16,0 2-4-16,0 0-2 16,0 3-2-16,0 0-3 15,-4 2 1-15,0-3 0 16,1-1-5-16,-3-1 4 15,6-6-6-15,-2-3-17 0,-1-1-15 16,0-5-16 0,0-1-20-16,3-2-7 0,0 0-3 15,-2 0 9-15,2 0-2 16,0-10-10-16,0 1-57 16,0-2-113-16</inkml:trace>
</inkml:ink>
</file>

<file path=word/ink/ink2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3.484"/>
    </inkml:context>
    <inkml:brush xml:id="br0">
      <inkml:brushProperty name="width" value="0.04667" units="cm"/>
      <inkml:brushProperty name="height" value="0.04667" units="cm"/>
      <inkml:brushProperty name="fitToCurve" value="1"/>
    </inkml:brush>
  </inkml:definitions>
  <inkml:trace contextRef="#ctx0" brushRef="#br0">33 137 327 0,'-21'22'25'15,"18"-11"1"-15,1-11 44 16,-2 0-22-16,4 0-19 15,-2 0 14-15,2 0 16 0,0-2 27 16,0-2 15-16,0-2-17 16,0 0-15-16,0 0-17 15,0 0-48-15,0-3-4 16,0-2 0-16,6 1 0 16,1-2 0-16,1 1 0 15,3 1 0-15,3 0 0 16,5 0 0-16,-6 2 0 15,5-3 0-15,-1 0 0 16,-2 3 0-16,1 0 0 16,0 2 0-16,0 4 0 15,-3 1 0-15,3 1 0 16,0 0 0-16,7 3 0 0,2 15 0 16,1 5 0-1,-2 5 0-15,-5 2 0 0,-6 1 0 16,-4 1 0-16,-9-1 0 15,0-2 0-15,-3-5 0 16,-24-6 0-16,-2-5 0 16,-5-2 0-16,-4-4 0 15,4-2 0-15,-1-4 0 16,6-1 0-16,4 0 0 16,10 0 0-16,4 0 0 15,3 0 0-15,1 0 0 16,-4-1 0-16,3-5 0 0,3-2-70 15,2-1-34 1,3-1-77-16,0-1-33 0,8 2-163 16</inkml:trace>
</inkml:ink>
</file>

<file path=word/ink/ink2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49"/>
    </inkml:context>
    <inkml:brush xml:id="br0">
      <inkml:brushProperty name="width" value="0.04667" units="cm"/>
      <inkml:brushProperty name="height" value="0.04667" units="cm"/>
      <inkml:brushProperty name="fitToCurve" value="1"/>
    </inkml:brush>
  </inkml:definitions>
  <inkml:trace contextRef="#ctx0" brushRef="#br0">114 104 114 0,'-32'0'9'0,"8"0"1"15,-4 0 267-15,9-12-175 16,19 3-23-16,0-2 16 16,0 2-32-16,0 0-24 15,0 2 6-15,0 1-13 16,10 0-6-16,1 1-2 15,2 2-2-15,3 0-4 16,3 1-5-16,0-1 5 16,1 0-1-16,2 0-3 15,10-1-8-15,-4 1-6 16,4 0 0-16,-5 0 0 16,2 3 0-16,-2 0 0 15,-1 0 0-15,-2 6 0 16,-3 12 0-16,-8 6 0 0,-4 3 0 15,-7 5 0-15,-2 0 0 16,0-5 0-16,-18-3 0 16,-12-6 0-16,-7-7 0 15,-6-6 0-15,-7-5 0 16,0 0 0-16,-3-11 0 16,14-9 0-16,2 0 0 15,7 2 0-15,17 2-23 16,2 2-26-16,11 2-19 15,0 3-35-15,0 0-47 16,0 3-77-16</inkml:trace>
</inkml:ink>
</file>

<file path=word/ink/ink2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0"/>
    </inkml:context>
    <inkml:brush xml:id="br0">
      <inkml:brushProperty name="width" value="0.04667" units="cm"/>
      <inkml:brushProperty name="height" value="0.04667" units="cm"/>
      <inkml:brushProperty name="fitToCurve" value="1"/>
    </inkml:brush>
  </inkml:definitions>
  <inkml:trace contextRef="#ctx0" brushRef="#br0">35 0 112 0,'0'11'215'0,"0"-2"-142"16,0-2 3-16,0-2-28 15,0-1 0-15,-3 4-4 16,-1 0 20-16,-4 4 5 15,0 0-13-15,3 3-11 16,0 2-13-16,5 1-13 0,0 0-8 16,0-2-9-16,0-1 0 15,0-4-3-15,0-3-3 16,0-4-20-16,0-2-27 16,0-2-37-16,0 0-40 15,0 0-45-15,8-3-12 16</inkml:trace>
</inkml:ink>
</file>

<file path=word/ink/ink2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1"/>
    </inkml:context>
    <inkml:brush xml:id="br0">
      <inkml:brushProperty name="width" value="0.04667" units="cm"/>
      <inkml:brushProperty name="height" value="0.04667" units="cm"/>
      <inkml:brushProperty name="fitToCurve" value="1"/>
    </inkml:brush>
  </inkml:definitions>
  <inkml:trace contextRef="#ctx0" brushRef="#br0">176 0 222 0,'2'3'90'16,"-2"3"32"-16,0-2-36 15,0 1-16-15,0 3-10 0,0-1-10 16,-8 4-16-16,-8 1-17 15,-5-2-5-15,-1-2-1 16,2 1-8-16,-2 3-2 16,-2 2-1-16,3-1 0 15,8-2-16-15,2-5-62 16,11-1-65-16,0-5-111 16</inkml:trace>
</inkml:ink>
</file>

<file path=word/ink/ink2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2"/>
    </inkml:context>
    <inkml:brush xml:id="br0">
      <inkml:brushProperty name="width" value="0.04667" units="cm"/>
      <inkml:brushProperty name="height" value="0.04667" units="cm"/>
      <inkml:brushProperty name="fitToCurve" value="1"/>
    </inkml:brush>
  </inkml:definitions>
  <inkml:trace contextRef="#ctx0" brushRef="#br0">-2 0 222 0,'0'0'70'16,"0"5"-12"-16,0-1 21 15,0 2-39-15,0 0-1 16,0 3 19-16,0 4 5 15,18 3-6-15,10 3 0 16,3 3-7-16,3-3-12 16,7 0-18-16,-4-3-13 15,-8-3-7-15,-8 0 0 16,-7-4-11-16,-9-2-53 16,-5-2-94-16,0-3-162 15</inkml:trace>
</inkml:ink>
</file>

<file path=word/ink/ink2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3"/>
    </inkml:context>
    <inkml:brush xml:id="br0">
      <inkml:brushProperty name="width" value="0.04667" units="cm"/>
      <inkml:brushProperty name="height" value="0.04667" units="cm"/>
      <inkml:brushProperty name="fitToCurve" value="1"/>
    </inkml:brush>
  </inkml:definitions>
  <inkml:trace contextRef="#ctx0" brushRef="#br0">187 32 163 0,'0'0'106'15,"0"3"-52"-15,0 5 26 16,0-4-18-16,-3 2-27 16,-5-3 15-16,-5-3 16 15,0 0 9-15,2 0 0 16,6 0-9-16,-1-4-15 16,6-2-10-16,0-2 1 15,0 2-5-15,11-1-17 0,13-1-20 16,6 2 0-16,7 0 0 15,-3 2 0-15,1 4 0 16,2 0 0-16,-5 0 0 16,-3 9 0-16,-10 9 0 15,-9 0 0-15,-10 4 0 16,0-2 0-16,-3-1 0 16,-28-2 0-16,-10-4 0 15,-6-1 0-15,-1-5 0 16,-5-2 0-16,-5-5 0 15,7 0 0-15,11 0 0 16,8-10 0-16,14-1-14 0,10-1-93 16,8-1-67-1,0 0-76-15,13-1-109 0</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5.558"/>
    </inkml:context>
    <inkml:brush xml:id="br0">
      <inkml:brushProperty name="width" value="0.04667" units="cm"/>
      <inkml:brushProperty name="height" value="0.04667" units="cm"/>
      <inkml:brushProperty name="fitToCurve" value="1"/>
    </inkml:brush>
  </inkml:definitions>
  <inkml:trace contextRef="#ctx0" brushRef="#br0">78 1 309 0,'27'2'62'0,"-1"3"72"15,-9-4-44-15,-7-1-29 16,-6 0-8-16,-2-3-3 16,2-2-7-16,-4 4-11 15,0 1-10-15,0 0-11 16,-4 6 22-16,-12 17-3 15,-1 14 1-15,1 10-9 16,-1 6-10-16,0 2 8 0,3 4-12 16,4-3-8-16,-2-5 0 15,2-9 0-15,1-12 0 16,5-8 0-16,-2-11-33 16,6-8-30-16,-2-3-14 15,0-3-46-15,-10-19-170 16</inkml:trace>
</inkml:ink>
</file>

<file path=word/ink/ink2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4"/>
    </inkml:context>
    <inkml:brush xml:id="br0">
      <inkml:brushProperty name="width" value="0.04667" units="cm"/>
      <inkml:brushProperty name="height" value="0.04667" units="cm"/>
      <inkml:brushProperty name="fitToCurve" value="1"/>
    </inkml:brush>
  </inkml:definitions>
  <inkml:trace contextRef="#ctx0" brushRef="#br0">-2 0 235 0,'0'16'95'0,"6"-2"-36"16,-1 0 20-1,3-6-37-15,-1-2-21 0,-1-2 6 16,-1-2 9-16,6 1-11 15,-3-2 11-15,-4 1 2 16,4 2-11-16,1 4-8 16,1 4 2-16,-2 7 0 15,0 5-4-15,0 0-12 16,-3 2-3-16,-5-7-2 16,0-6-1-16,0 0-13 15,0-10-55-15,0-3-63 16,0 0-79-16</inkml:trace>
</inkml:ink>
</file>

<file path=word/ink/ink2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5"/>
    </inkml:context>
    <inkml:brush xml:id="br0">
      <inkml:brushProperty name="width" value="0.04667" units="cm"/>
      <inkml:brushProperty name="height" value="0.04667" units="cm"/>
      <inkml:brushProperty name="fitToCurve" value="1"/>
    </inkml:brush>
  </inkml:definitions>
  <inkml:trace contextRef="#ctx0" brushRef="#br0">193 0 324 0,'0'10'48'0,"0"-2"9"15,0-1 3-15,-6-1-33 16,-1 0-14-16,-1 0 9 16,-5 4 14-16,-6 1 1 15,1 4 5-15,-3 3-5 0,0 0-11 16,-1 1-18-1,5-3-6-15,0-2 0 0,4-5-8 16,2-8-71-16,11-1-81 16,0 0-130-16</inkml:trace>
</inkml:ink>
</file>

<file path=word/ink/ink2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6"/>
    </inkml:context>
    <inkml:brush xml:id="br0">
      <inkml:brushProperty name="width" value="0.04667" units="cm"/>
      <inkml:brushProperty name="height" value="0.04667" units="cm"/>
      <inkml:brushProperty name="fitToCurve" value="1"/>
    </inkml:brush>
  </inkml:definitions>
  <inkml:trace contextRef="#ctx0" brushRef="#br0">0-2 320 0,'7'0'66'15,"4"0"25"-15,-5 0-11 16,-2 0-30-16,9 0-26 16,7 7-3-16,1 5-5 15,5 5 0-15,-2 5-4 16,3 1-10-16,-4 3 0 15,5-5-3-15,-10-2-17 16,1-9-62-16,-8-5-99 16,-6-5-212-16</inkml:trace>
</inkml:ink>
</file>

<file path=word/ink/ink2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7"/>
    </inkml:context>
    <inkml:brush xml:id="br0">
      <inkml:brushProperty name="width" value="0.04667" units="cm"/>
      <inkml:brushProperty name="height" value="0.04667" units="cm"/>
      <inkml:brushProperty name="fitToCurve" value="1"/>
    </inkml:brush>
  </inkml:definitions>
  <inkml:trace contextRef="#ctx0" brushRef="#br0">8 124 272 0,'-6'0'82'0,"6"0"-7"15,0 0 9-15,0 0-31 16,0-6-12-16,0-4 4 16,0-2 3-16,0 0 8 15,0-1-10-15,13 1-8 16,11 1-10-16,4-1-4 15,9-1 0-15,5 4-8 16,3 2 0-16,9 3 2 0,-12 4 0 16,-8 0-7-16,-4 20-2 15,-19 9 0-15,-11 6-2 16,0-1-4-16,-30-5-3 16,-9-8 0-16,-9-10 0 15,-6-10 0-15,6-1 0 16,0-4 0-16,9-16-2 15,7-4-41-15,10 1-25 16,20 2-43-16,2 0-87 16,0 3-178-16</inkml:trace>
</inkml:ink>
</file>

<file path=word/ink/ink2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8"/>
    </inkml:context>
    <inkml:brush xml:id="br0">
      <inkml:brushProperty name="width" value="0.04667" units="cm"/>
      <inkml:brushProperty name="height" value="0.04667" units="cm"/>
      <inkml:brushProperty name="fitToCurve" value="1"/>
    </inkml:brush>
  </inkml:definitions>
  <inkml:trace contextRef="#ctx0" brushRef="#br0">0 0 330 0,'6'18'66'0,"12"3"36"15,-2 4-26-15,-3 1-33 0,0 4-15 16,0 7-4 0,-4 1 2-16,-2-3-14 15,-4 0-10-15,-3-9-1 0,0-7-1 16,0-5-13-16,0-14-57 16,0 0-57-16,0 0-65 15</inkml:trace>
</inkml:ink>
</file>

<file path=word/ink/ink2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9"/>
    </inkml:context>
    <inkml:brush xml:id="br0">
      <inkml:brushProperty name="width" value="0.04667" units="cm"/>
      <inkml:brushProperty name="height" value="0.04667" units="cm"/>
      <inkml:brushProperty name="fitToCurve" value="1"/>
    </inkml:brush>
  </inkml:definitions>
  <inkml:trace contextRef="#ctx0" brushRef="#br0">225 0 338 0,'-8'18'58'0,"8"8"30"16,-18 2-14-16,-9-1-38 15,-2 0-20-15,-3-1-4 16,3-2-2-16,-1-3-4 16,9-3-6-16,5-2 1 15,5-11-17-15,7-5-74 16,4 0-104-16</inkml:trace>
</inkml:ink>
</file>

<file path=word/ink/ink2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0"/>
    </inkml:context>
    <inkml:brush xml:id="br0">
      <inkml:brushProperty name="width" value="0.04667" units="cm"/>
      <inkml:brushProperty name="height" value="0.04667" units="cm"/>
      <inkml:brushProperty name="fitToCurve" value="1"/>
    </inkml:brush>
  </inkml:definitions>
  <inkml:trace contextRef="#ctx0" brushRef="#br0">0 0 383 0,'19'13'69'16,"5"2"-1"-16,0 0 30 15,-1-6-46-15,1 3-32 16,5 4-6-16,6 0-5 15,-1 3-4-15,3 1-3 16,4 1-2-16,-10-1-4 16,-1-7-44-16,-14-7-92 15,-3-4-213-15</inkml:trace>
</inkml:ink>
</file>

<file path=word/ink/ink2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1"/>
    </inkml:context>
    <inkml:brush xml:id="br0">
      <inkml:brushProperty name="width" value="0.04667" units="cm"/>
      <inkml:brushProperty name="height" value="0.04667" units="cm"/>
      <inkml:brushProperty name="fitToCurve" value="1"/>
    </inkml:brush>
  </inkml:definitions>
  <inkml:trace contextRef="#ctx0" brushRef="#br0">8 62 294 0,'-8'0'43'16,"8"0"19"-16,0-10 43 0,0-5-40 15,0 0-17-15,6 3-7 16,12 6 11-16,16 1-12 16,9 5-15-16,7 0 4 15,3 0-2-15,-3 14-9 16,-5 5-2-16,-10 4-6 16,-17 3-4-16,-18-1-2 15,0 0-1-15,-11-2-3 16,-26-9 1-16,-8-7-2 15,3-7 4-15,-5 0-5 16,4-9-12-16,9-4-43 0,5-3-58 16,2-1-79-1,22 3-253-15</inkml:trace>
</inkml:ink>
</file>

<file path=word/ink/ink2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2"/>
    </inkml:context>
    <inkml:brush xml:id="br0">
      <inkml:brushProperty name="width" value="0.04667" units="cm"/>
      <inkml:brushProperty name="height" value="0.04667" units="cm"/>
      <inkml:brushProperty name="fitToCurve" value="1"/>
    </inkml:brush>
  </inkml:definitions>
  <inkml:trace contextRef="#ctx0" brushRef="#br0">11 0 38 0,'-8'0'74'16,"5"2"-17"-16,3 4 15 0,0 5 12 15,0 4-13-15,14 1-20 16,1 1-3-16,-4-1-9 16,-5 4-12-16,-1-2-5 15,3 8-7-15,-3 2-2 16,8 6-5-16,-2-1-4 16,-1-3-2-16,4-2 0 15,-6-11-4-15,0-6-23 16,-5-10-45-16,-3-1-43 15,0-1-34-15</inkml:trace>
</inkml:ink>
</file>

<file path=word/ink/ink2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3"/>
    </inkml:context>
    <inkml:brush xml:id="br0">
      <inkml:brushProperty name="width" value="0.04667" units="cm"/>
      <inkml:brushProperty name="height" value="0.04667" units="cm"/>
      <inkml:brushProperty name="fitToCurve" value="1"/>
    </inkml:brush>
  </inkml:definitions>
  <inkml:trace contextRef="#ctx0" brushRef="#br0">198 0 305 0,'0'20'56'16,"0"2"27"-16,0 3 11 15,-8-3-47-15,-18-1-33 16,-6 1-5-16,6 1-7 15,0-3-2-15,4-4 0 16,1-6-35-16,-3-10-80 0,11 0-61 16</inkml:trace>
</inkml:ink>
</file>

<file path=word/ink/ink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4.800"/>
    </inkml:context>
    <inkml:brush xml:id="br0">
      <inkml:brushProperty name="width" value="0.04667" units="cm"/>
      <inkml:brushProperty name="height" value="0.04667" units="cm"/>
      <inkml:brushProperty name="fitToCurve" value="1"/>
    </inkml:brush>
  </inkml:definitions>
  <inkml:trace contextRef="#ctx0" brushRef="#br0">0 0 124 0,'0'0'-18'0,"0"0"117"16,0 0-6-16,4 7-59 16,21 0-5-16,-13-4 2 15,-10-1-5-15,-2 0 16 16,2 1 43-16,1 2 1 15,4 6-1-15,3 2-5 16,0 7-35-16,4 7-15 16,3 5-17-16,-5 5-5 15,2 6-4-15,-2 1-3 16,-4 0 0-16,-3-2-1 16,-2-2 1-16,-3-6-2 0,0-2 1 15,0-2 0-15,0-4 0 16,0-3 0-16,0-5 0 15,0-4-1-15,0-3 0 16,0-4 0-16,-6-3-2 16,-4-2 2-16,2-2-4 15,0 0 2-15,3 0 0 16,0 0 3-16,5 0 2 16,0 0 1-16,0 0-1 15,8 0-2-15,16 0 1 16,7 0 0-16,11-3 1 15,8 2 2-15,11 1 3 0,4-2 6 16,0 2 19-16,0 0 1 16,-2 0-7-16,-4 0-21 15,-11 0-4-15,-11 0 1 16,-9 0-1-16,-10 0-9 16,-9-3-69-16,-9-7-127 15,-2-7-264-15</inkml:trace>
</inkml:ink>
</file>

<file path=word/ink/ink2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4"/>
    </inkml:context>
    <inkml:brush xml:id="br0">
      <inkml:brushProperty name="width" value="0.04667" units="cm"/>
      <inkml:brushProperty name="height" value="0.04667" units="cm"/>
      <inkml:brushProperty name="fitToCurve" value="1"/>
    </inkml:brush>
  </inkml:definitions>
  <inkml:trace contextRef="#ctx0" brushRef="#br0">0 0 319 0,'28'34'94'0,"7"9"-12"15,6 4 10-15,-7-3-38 16,-3-5-31-16,4 0-14 0,-3-5-7 16,-5-4-1-1,-3-10-1-15,8-6-13 0,-11-9-62 16,1-5-97-16,-7 0-177 15</inkml:trace>
</inkml:ink>
</file>

<file path=word/ink/ink2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936 0 507 0,'-11'5'5'16,"11"17"-1"-16,0 8 41 0,-24-22 14 15,-15-5-25-15,-13 0-12 16,-9-2-4-16,-10 5 8 15,-1 0 4-15,-2 4 2 16,-2 0 0-16,5 2-1 16,-1 3-15-16,9 2-3 15,4-4-6-15,5-4-3 16,9-4 0-16,10-5-2 16,9 0-2-16,10 0 2 15,6 0 1-15,7 0 6 16,0 0 6-16,3 0 2 15,0 0 1-15,0 0-5 16,0 0-3-16,0 0-5 0,0 0-3 16,0 0 0-1,0 0-3-15,0-3 2 0,0 1 0 16,0 1-1-16,0 1 2 16,3 0-4-16,5 0 4 15,2 0-4-15,3 13 2 16,-2 6 2-16,-2 6-2 15,1 0 0-15,1 1 0 16,-4 3 0-16,4-1 0 16,2 6 0-16,1 2 2 15,2 4-2-15,0 4 1 16,3 3-1-16,-4 6 2 0,-2-4-2 16,-2 1 2-1,2 2-4-15,-2-6 1 0,-3 0 0 16,1-3 1-16,-2-4-1 15,1-4 0-15,3-5 0 16,0-6 2-16,0-4-2 16,-1-3 1-16,-5-6-2 15,3-2-1-15,-5 1-1 16,2 2 0-16,-2 1 1 16,2 2 0-16,-3 2 2 15,4 1 0-15,-1 0 1 16,1 0 0-16,1-3 0 15,4-2 0-15,8-6 1 16,5-3 0-16,5-2-1 16,5-2-1-16,14 0 2 0,6 0-1 15,9 0 0-15,7 0 0 16,1 0 1-16,-1 0-1 16,-6 3 0-16,-9 3 1 15,-12-3-3-15,-6-1 4 16,-7-2-4-16,-6 0 4 15,2 0-3-15,-2 0 1 16,2-5-1-16,-2-3 1 16,0 1-2-16,0-2 3 15,-7 1-2-15,-6 4 1 16,-4-1 0-16,-1 3 1 16,-4-2-3-16,1-3 0 0,-3-6 2 15,0-3-2-15,2-5 3 16,2-3-1-16,-2-3 1 15,0-1 0-15,1 1 0 16,-3-1-2-16,0-1 3 16,0-1-1-16,0-5 0 15,-13-7 0-15,-5-6 2 16,1-3-2-16,1-4-1 16,-3 6 0-16,12 5 0 15,-1 6-1-15,-1 7 1 16,5 4 1-16,-2 1 2 15,-2 0-1-15,0 0 1 16,-3-2-1-16,-2-4 0 0,-2-2 0 16,-2-3-2-1,-1 3 0-15,1 4-2 0,6 5 4 16,-2 7-2-16,11 6 0 16,-6 3 0-16,3 2 0 15,-6-2 0-15,0-2 0 16,-4-1 0-16,-2-1-2 15,-1-3 1-15,-1 3-6 16,6-1-14-16,0 2-26 16,4 5-34-16,-4-7-103 15,0-1-148-15</inkml:trace>
</inkml:ink>
</file>

<file path=word/ink/ink2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766 0 297 0,'24'12'29'0,"6"4"50"0,-4 4 4 16,-23-11-42-1,-3-6-33-15,0-1 38 0,-24 1-2 16,-11-1 4-16,-4 3 3 16,-15-2 0-16,1 0-14 15,-8 0-7-15,-6 0-9 16,-2 0-7-16,0 2-6 15,0-1-2-15,8 3-2 16,4 1-2-16,10 0-1 16,10-1 0-16,2-1 0 15,17 0 2-15,-1-3 4 16,3-1 1-16,8-2 0 0,3 2 0 16,-1-2-1-1,6 0 3-15,0 0 0 0,0 0 1 16,0 0-3-16,0 0-3 15,0 3-2-15,0 4-1 16,0 6 1-16,0 8 1 16,6 8 0-16,1 3-2 15,4 4 2-15,2 2-2 16,0 2-1-16,-2 6 0 16,8 1 1-16,-3 2 0 15,5 3-1-15,-2-1-1 16,-3-2 0-16,-3-3 0 15,0-5 0-15,-2-6 0 16,2-7-2-16,-2-2 2 16,8-5 0-16,-3 2 1 0,5 2-3 15,-5 0 1-15,5 3 0 16,-2 1 1-16,-6-2 0 16,1 1 0-16,-6-4 0 15,-1-5-1-15,-1-2 1 16,-1-3 0-16,6-3-1 15,-5 2-2-15,1 2 0 16,-1 6 0-16,1 1 1 16,1 1 2-16,3-3-1 15,0-5 1-15,2-6 0 16,0-5 2-16,6-4-1 16,7 0 1-16,7-3-4 0,6-15 3 15,7-1-1-15,-1-2 2 16,14 0-3-16,-7 1 1 15,7 0 0-15,-6 5 0 16,-7 2 0-16,-7 0 1 16,-12 4 0-16,-3 0-1 15,-8 0-1-15,-9-1-1 16,2-2 1-16,-9-2-1 16,0 1 2-16,0 0 0 15,0 3-1-15,0 2 1 16,-9 1 0-16,2 2 0 15,-1-2 1-15,0-6 0 16,0-7 0-16,2-11-1 0,2-10 0 16,-5-6 2-1,1-6-2-15,1-3 0 0,-2-2 1 16,1 2-1-16,1 3-2 16,-2 5 1-16,1 6 1 15,8 5 0-15,0 7-1 16,0 8 1-16,0 2-1 15,0 2 1-15,-11 0-1 16,-7-5 0-16,-1-1-3 16,1-2-3-16,-3 1-12 15,8 3-15-15,2 2-20 16,0 3-37-16,-2-1-93 16,7 4-196-16</inkml:trace>
</inkml:ink>
</file>

<file path=word/ink/ink2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467-1 299 0,'28'7'77'15,"4"13"40"-15,0 0-14 16,-24-20-45-16,2 0-8 0,1-1-10 16,-5-7-17-1,-4 3-3-15,-2 3-7 0,0 2-13 16,-13 0 13-16,-21 4 10 16,-11 7-13-16,-11-1-4 15,-7-2 4-15,-4-4-3 16,-2-3-1-16,8 1 1 15,2 1 0-15,12 0 3 16,10 6-9-16,16 0 3 16,7 2 1-16,6-2-2 15,8-5 5-15,0-1 0 16,0-3 3-16,0 0 1 0,0 0-1 16,0 0-4-1,0 0-5-15,-2 0 2 0,2 0-3 16,0 0 1-16,0 0-1 15,0 8 1-15,0 3 0 16,0 3-2-16,0 4 2 16,2 6-3-16,9 0 3 15,-3 1-1-15,-5 4-1 16,-1 1 0-16,-2 3 0 16,0 4 3-16,6 0-3 15,-4 1 1-15,-2-2-1 16,0-1 1-16,0 1 0 15,0 3 1-15,3 1-2 16,3 3 0-16,-2 0-1 16,5 0 0-16,-2-3 1 0,1-2-1 15,0-1 1-15,-3-2 1 16,8 1-2-16,-2-1 0 16,2-1 2-16,-2-1-1 15,-3-2 0-15,0-4-1 16,-3-1 0-16,-3-5 3 15,-2-1-4-15,0-5 2 16,0-3 0-16,0-3 0 16,0-1 0-16,0-4 1 15,0 1-2-15,0-3 2 16,0-1-2-16,0-1 2 16,0 0 1-16,11 0-1 0,13 1 2 15,20-1-5-15,1 0 1 16,13 0 1-1,7 0-1-15,4-12 1 0,3 0 1 16,-6-2-1-16,-16 3 0 16,-8 1 0-16,-14 4 3 15,-4 5-6-15,-3-1 3 16,1 2 1-16,-7 0-2 16,-2 0 1-16,4 3 1 15,-4-1-3-15,-8-1 4 16,5-1-2-16,-7 0-5 15,3 0 1-15,-2 0 0 16,2-7 4-16,-1-5 1 16,-2-3-1-16,2-7 1 15,-2-3-1-15,-3-9 0 0,0-6-1 16,0-10 1-16,-3-9 1 16,-20-10-1-16,-7-6 0 15,4-6 3-15,0 10-6 16,4 10 2-16,9 12-1 15,3 11 1-15,1 5 1 16,7 6-1-16,-6 6 0 16,3 3 1-16,-4 1 0 15,-1 1 0-15,3-6-2 16,-10-2 3-16,9-6-1 0,-3-8 0 16,5-3 0-1,6-4 0-15,0 3 0 0,0 7 0 16,0 10-2-16,0 12-23 15,0 9-24-15,0 1-58 16,-2 1-72-16,-24 2-71 16</inkml:trace>
</inkml:ink>
</file>

<file path=word/ink/ink2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852 26 138 0,'19'4'343'15,"8"1"-263"-15,-4-1-4 16,-14-4 16-16,-4 0-31 15,-5 0-35-15,0 0-8 0,0 0 6 16,-14-3 4-16,-20-6-1 16,-6 1-2-16,-10 1-6 15,-14 1-3-15,1 3 1 16,-7 3-9-16,1 0-2 16,2 0-1-16,1 4-1 15,2 4-2-15,11-2 2 16,0-3-4-16,16-3 2 15,4 0 0-15,7 0-2 16,5 0 0-16,5 0 0 16,-3 0 0-16,6 2 0 15,2 4 0-15,0 0 0 16,4-2 0-16,-1 0 0 0,3-1 0 16,-1-1 0-1,1 0 0-15,-1-2 0 0,6 1 0 16,-2-1 0-16,0 2 0 15,2-1 0-15,0-1 0 16,0 2 0-16,0 0 0 16,0 6 0-16,15 2 0 15,4 2 0-15,-1 2 0 16,4 2 0-16,-1 2 0 16,-5 1 0-16,5 3 0 15,-2 1 0-15,-3 5 0 16,-1 2 0-16,4 2 0 0,-5-2 0 15,-1 2 0 1,0-3 0-16,-2 1 0 16,2 0 0-16,-5-3 0 0,0 2 0 15,3 2 0-15,-4 1 0 16,2 6 0-16,-1 2 0 16,-3 2 0-16,-3 2 0 15,4-1 0-15,-6-4 0 16,0-4 0-16,0-4 0 15,0-7 0-15,0-5 0 16,0-2 0-16,0-2 0 16,0 2 0-16,0 1 0 15,0-2 0-15,0 1 0 16,0 1 0-16,0-1 0 16,0-2 0-16,0-3 0 0,0 0 0 15,0-3 0-15,0 2 0 16,0-2 0-16,0 1 0 15,0-1 0-15,0-1 0 16,0 1 0-16,0-2 0 16,0 0 0-16,0-2 0 15,5 1 0-15,-5-1 0 16,8-2 0-16,-5 0 0 16,3 0 0-16,-2 2 0 15,7-1 0-15,2 2 0 16,0 2 0-16,11 1 0 15,6 1 0-15,-1 1 0 0,11-2 0 16,0-3 0-16,10-3 0 16,6-3 0-16,0 0 0 15,-3 0 0-15,5-12 0 16,-10-2 0-16,-7 3 0 16,-13 0 0-16,2 2 0 15,-14 3 0-15,-3 0 0 16,-2 3 0-16,-3-2 0 15,3 0 0-15,4-5 0 16,4-4 0-16,8-6 0 16,7 0 0-16,-5-3 0 15,6 7 0-15,-1 1 0 16,-10 2 0-16,-7 3 0 0,-2-4 0 16,-6-2 0-1,-9-7 0-15,2-6 0 0,-2-4 0 16,0-4 0-16,0-1 0 15,0-5 0-15,0-1 0 16,0-1 0-16,-2 4 0 16,-9 4 0-16,0 1 0 15,0 1 0-15,1 5 0 16,-1-5 0-16,0 2 0 16,9-1 0-16,-7-9 0 15,7 6 0-15,2-3 0 16,-2 4 0-16,2 6 0 15,-3 6 0-15,-5 7 0 16,0 5 0-16,5 1 0 0,-5 1 0 16,1-2 0-16,-4-2 0 15,3-2 0-15,-3-4 0 16,-2-3 0-16,-3 3 0 16,-1 0 0-16,10 6 0 15,-3 7-28-15,4 4-10 16,-2 3-11-16,-8 0-36 15,-8 0-93-15,0 0-137 16</inkml:trace>
</inkml:ink>
</file>

<file path=word/ink/ink2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6.549"/>
    </inkml:context>
    <inkml:brush xml:id="br0">
      <inkml:brushProperty name="width" value="0.04667" units="cm"/>
      <inkml:brushProperty name="height" value="0.04667" units="cm"/>
      <inkml:brushProperty name="fitToCurve" value="1"/>
    </inkml:brush>
  </inkml:definitions>
  <inkml:trace contextRef="#ctx0" brushRef="#br0">-2 820 0 0,'2'3'94'15,"-2"-3"-60"-15,0 0-4 16,24 0 33-16,4 0 310 15,1 2-257-15,-5 7 1 16,-16-7-38-16,-6-2-57 16,-2 0-14-16,0-8 0 0,0-5-1 15,0-2 0 1,0-2 6-16,0-3 1 0,0-2 3 16,0-6-2-16,0-1-9 15,0-1-6-15,0-4 0 16,0-4 0-16,0-3 0 15,0-1 0-15,0-1 0 16,0 4 0-16,0 3 0 16,0 4 0-16,3 4 0 15,-3 1 0-15,0 3 0 16,6-2 0-16,-4 2 0 16,3-2 0-16,1 1 0 0,5-1 0 15,2 1 0 1,0 1 0-16,6 1 0 0,-3 2 0 15,0 4 0-15,5 5 0 16,-1 5 0-16,-5 2 0 16,-2 4 0-16,1-1 0 15,2 2 0-15,-8 0 0 16,8 0 0-16,0 0 0 16,3 0 0-16,-1 0 0 15,6 0 0-15,0 0 0 16,0 0 0-16,6 0 0 15,-6 0 0-15,3 9 0 16,-1 5 0-16,-4 1 0 16,2 1 0-16,-3 1 0 15,-5 0 0-15,1-3 0 16,-2 2 0-16,-1-1 0 16,-1 0 0-16,4 0 0 0,-2 3 0 15,-1 1 0-15,-1 4 0 16,4 1 0-16,-10 0 0 15,4 0 0-15,-1 0 0 16,-4 2 0-16,-3-1 0 16,-1 1 0-16,-2 1 0 15,0 0 0-15,0-1 0 16,0 1 0-16,0 0 0 16,0-1 0-16,0-2 0 15,0 4 0-15,0 3 0 0,0 0 0 16,0-1 0-16,-11-1 0 15,7-1 0-15,-7 1 0 16,0 3 0-16,-2-2 0 16,0 0 0-16,2 0 0 15,-2-1 0-15,2-4 0 16,0 2 0-16,-2-7 0 16,-4 0 0-16,1-2 0 15,-3-2 0-15,1-1 0 16,-6 0 0-16,2-2 0 15,-2-1 0-15,-2-5 0 16,4 1 0-16,-8-6 0 16,6 0 0-16,0-2 0 0,0 0 0 15,0 0 0 1,-2-11 0-16,-1 1 0 0,-3-4 0 16,6 0 0-1,3 0 0-15,5-1 0 0,-5 0 0 16,10 0 0-16,-3-1 0 15,4-1 0-15,-1-5 0 16,-2-1 0-16,-1-2 0 16,1 0 0-16,2 2 0 15,3 5-7-15,3 5-28 16,3 4-5-16,2 4-14 16,-6 0-19-16,3-1-67 15,-5-1-104-15</inkml:trace>
</inkml:ink>
</file>

<file path=word/ink/ink2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1.793"/>
    </inkml:context>
    <inkml:brush xml:id="br0">
      <inkml:brushProperty name="width" value="0.04667" units="cm"/>
      <inkml:brushProperty name="height" value="0.04667" units="cm"/>
      <inkml:brushProperty name="fitToCurve" value="1"/>
    </inkml:brush>
  </inkml:definitions>
  <inkml:trace contextRef="#ctx0" brushRef="#br0">-7 294 86 0,'0'10'13'0,"0"3"289"16,13-5-225-16,15-6-22 15,-15-2 2-15,-8 0-41 16,-5-5-10-16,0-10 13 16,0-2 14-16,0 2 4 15,0 0 14-15,0-3-4 16,0-2-14-16,0-3-2 15,0-1-9-15,0-4-5 16,6 3-6-16,9-1-5 16,7 2-3-16,6 1-3 15,2 5 0-15,5 3-1 16,-1 6-1-16,-5 4 1 16,5 5-2-16,-10 0 6 0,-11 5 1 15,7 13 5-15,-16 5 3 16,7 4 2-16,0 5-2 15,0 1-7-15,2 1-3 16,0 0-2-16,3-2 0 16,0-5-12-16,-5-6-18 15,-7-11-17-15,-4-7-43 16,0-3-33-16,0 0-15 16,-7-2-45-16,-3-3-83 15</inkml:trace>
</inkml:ink>
</file>

<file path=word/ink/ink2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2.405"/>
    </inkml:context>
    <inkml:brush xml:id="br0">
      <inkml:brushProperty name="width" value="0.04667" units="cm"/>
      <inkml:brushProperty name="height" value="0.04667" units="cm"/>
      <inkml:brushProperty name="fitToCurve" value="1"/>
    </inkml:brush>
  </inkml:definitions>
  <inkml:trace contextRef="#ctx0" brushRef="#br0">89 396 80 0,'0'-2'-64'0,"0"2"427"16,15 0-329-16,7 0 22 16,-20 0-32-16,-2-2-19 15,0-4-2-15,0 2-2 16,0 1 2-16,0 3 10 0,0-1 43 15,0-5 26 1,8-7-8-16,-3-5-10 0,1-6-24 16,-1-3-1-16,-5-4-13 15,0-3-13-15,0 1-5 16,0 2-3-16,0 3-3 16,-11 5 0-16,6 8-2 15,-1 5 0-15,2 5 0 16,1 2-5-16,-3 0-7 15,4 0-2-15,-6-5-16 16,-5 3-7-16,0-6-17 16,-3-4-26-16,-3 1-6 15,-2 3 9-15,14 6-10 16,-2 3 7-16,1 2-62 16,6 0-9-16</inkml:trace>
</inkml:ink>
</file>

<file path=word/ink/ink2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2.917"/>
    </inkml:context>
    <inkml:brush xml:id="br0">
      <inkml:brushProperty name="width" value="0.04667" units="cm"/>
      <inkml:brushProperty name="height" value="0.04667" units="cm"/>
      <inkml:brushProperty name="fitToCurve" value="1"/>
    </inkml:brush>
  </inkml:definitions>
  <inkml:trace contextRef="#ctx0" brushRef="#br0">162 420 81 0,'0'17'-37'0,"0"-1"327"16,0-5-280-16,0-5 14 16,0-2-14-16,0-4-23 15,-5 0 25-15,-3 0-11 16,-2 0 1-16,4 0 12 15,6 5 45-15,0-2 21 16,0 0-21-16,0-3 12 16,0 0-6-16,0-8-25 15,0-11-15-15,-11-8-5 16,-5-5-7-16,-5-7-4 0,5 1-3 16,-3 0 4-16,4-3 3 15,1 4 1-15,4 0 4 16,1 1-4-16,9 4-4 15,0 8-3-15,0 4 2 16,0 7-2-16,0 3 0 16,0 2-4-16,6 2-2 15,2 0-1-15,2 1-13 16,3 2-18-16,-2-1-25 16,-11 1-75-16,0 3-163 15</inkml:trace>
</inkml:ink>
</file>

<file path=word/ink/ink2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9:11.123"/>
    </inkml:context>
    <inkml:brush xml:id="br0">
      <inkml:brushProperty name="width" value="0.04667" units="cm"/>
      <inkml:brushProperty name="height" value="0.04667" units="cm"/>
      <inkml:brushProperty name="fitToCurve" value="1"/>
    </inkml:brush>
  </inkml:definitions>
  <inkml:trace contextRef="#ctx0" brushRef="#br0">212 1127 371 0,'-8'6'213'16,"8"2"-175"-16,0-7 35 15,0-1-13-15,-5-3-47 16,-3-15-11-16,-3-5-1 16,6 2-1-16,-3 3 2 15,5 3-1-15,3 3 14 16,0 2 28-16,0-1-2 16,0-3-10-16,0 2-10 15,0-4-15-15,3-3-5 16,3-1-2-16,-6-9 1 0,4-2-2 15,-1 1-1 1,-3 0 1-16,6 1 0 0,-4 1 2 16,1-1 2-16,5 5 5 15,0 1 6-15,-1 3 1 16,-1 2-4-16,-1 4-6 16,6-2-4-16,-3 1 1 15,-3-4-1-15,3-2-1 16,-3-4-2-16,-5-3 2 15,0-3 1-15,0 0 0 16,0 0 0-16,9 1 1 16,-1 3-1-16,-1 3 2 15,4 3-2-15,0 2 0 16,2 4 1-16,-3 2-1 16,4 1 0-16,2-1 0 0,-3 0 0 15,1-5-1 1,-4-3 1-16,1-3-1 0,-6-3 2 15,3 1-1-15,-3 3 0 16,1 3 0-16,-1 9 2 16,1 0 3-16,1 2 1 15,3 4 0-15,7 1-5 16,1 1 0-16,4 3-1 16,-1 0 0-16,-5 0 0 15,5 0 1-15,-5 0 0 16,0 0-1-16,0-4 1 15,-3-1-1-15,0-1 0 0,6 1 2 16,-3 3 0 0,0 2 1-16,2 0-3 0,4 0 0 15,2 0 0-15,-5 7 0 16,-1-3 1-16,-6-2-1 16,4-2 2-16,-2 0-2 15,-1 0 0-15,0 0 0 16,0 0 0-16,4 0 0 15,-2 0-1-15,9 0 0 16,0 0 1-16,2 5 0 16,-2 5 0-16,0 0 0 15,3 1 0-15,-9-2 0 16,6-2 0-16,-2 0 1 0,-9-1-2 16,8-2 1-16,-5 2 0 15,0 3-1-15,2 4 0 16,1 1 1-16,-3 6 0 15,8 1-1-15,-7 0 2 16,-2 0-2-16,-4-2 2 16,2-1-1-16,-2 0 0 15,2-2 0-15,0 2 0 16,-5 1 0-16,-3-1-1 16,1 1 1-16,-4 1 0 15,1-4 1-15,3 1-2 16,-4-2 1-16,0-1 1 0,-2-2-1 15,0 2 1 1,0 1-2-16,0 0 1 0,0 2 0 16,0 1 1-16,0 2 0 15,0-2-1-15,0 0 0 16,0-2 1-16,0-1-1 16,0-1 1-16,0-1-2 15,0-2 3-15,0 0-2 16,0-1 0-16,0 0 1 15,0 4-1-15,-2 2-1 16,0 0 3-16,-4 2-1 16,3 0-1-16,1-1 1 15,-4 1-1-15,-5-3 0 16,6 0 0-16,-3-2 1 16,3-3 1-16,5 3-1 0,-8 1 1 15,3 3-1-15,-1 1-1 16,6-2 0-16,-2 0 0 15,2-2 0-15,0 3 0 16,-2-2 1-16,-4 0-2 16,6-1 3-16,0-1-1 15,-3-1 0-15,1 1-1 16,-1-2 0-16,-3 5 0 16,6-1 0-16,-2 0 0 15,-6 4 2-15,8 0-2 16,-3 0 0-16,1-1 0 15,0 0 0-15,-2-1 0 0,-1-1 0 16,3 1 0-16,-4 0-2 16,3 0 2-16,1-1 0 15,2-2 0-15,-6-2 0 16,1-1 0-16,3 1 0 16,-6 3 2-16,-1 1-2 15,4 0 0-15,-3-3 0 16,-3 3 0-16,1-5 0 15,5 3 0-15,-4 1 0 16,7-1 0-16,-6 1 0 16,1 0 0-16,-2-2 0 15,1 3 0-15,-5-5 0 16,2 5 0-16,-2-3 0 0,-3 0 0 16,-3 0 0-1,1-1 0-15,2-1 0 0,-8 0 0 16,6 0 0-16,-4 0 0 15,1-2 0-15,-1-2 0 16,7 1 0-16,-7-2 0 16,1 2 0-16,-3-4 0 15,0 2 0-15,1-1 0 16,-3-1 0-16,0 2 0 16,-2-1 0-16,2 0 0 15,2 0 0-15,0-2 0 16,-2 0 0-16,-4-1 0 0,6-2 0 15,-4 0 0 1,-2 0 0-16,4 0 0 0,-1-5 0 16,4-4 0-16,-1 0 0 15,2-3 0-15,3 0 0 16,4-2 0-16,2-1 0 16,-7-1 0-16,5-4 0 15,-7-3 0-15,1-1 0 16,-3-3 0-16,0 0 0 15,6 2 0-15,-1 0 0 16,-2 2 0-16,8 1 0 16,-1 1 0-16,1-3 0 15,3 0 0-15,-1-1 0 16,-2 0 0-16,0 0 0 16,-1 2 0-16,-2 2 0 0,5 2 0 15,4 0 0-15,-1 3 0 16,-1 1 0-16,9 0 0 15,-2 3 0-15,-1-2 0 16,1 4 0-16,-4-3 0 16,6 3 0-16,0-1 0 15,0-2 0-15,0 2 0 16,0 0 0-16,0 1 0 16,0-1 0-16,0-2 0 15,0 3-7-15,0-3-1 16,0 0-6-16,6 0 2 15,-1 6 6-15,-3-2-5 0,-2 7-18 16,6 1-21-16,-3 0-52 16,-3-1-114-16,2-1-238 15</inkml:trace>
</inkml:ink>
</file>

<file path=word/ink/ink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2.312"/>
    </inkml:context>
    <inkml:brush xml:id="br0">
      <inkml:brushProperty name="width" value="0.04667" units="cm"/>
      <inkml:brushProperty name="height" value="0.04667" units="cm"/>
      <inkml:brushProperty name="fitToCurve" value="1"/>
    </inkml:brush>
  </inkml:definitions>
  <inkml:trace contextRef="#ctx0" brushRef="#br0">0 290 320 0,'3'11'19'0,"16"-6"-6"16,-11-2 54-16,-8-3 22 15,0-12-60-15,0-16-5 16,-12-8-12-16,12-6 38 15,0-1-26-15,0 4-3 16,26 3 10-16,6 7-6 16,9 8-10-16,2 8-9 0,1 6-3 15,-5 4-5-15,-5 3 2 16,-8 0 0-16,-4 0-4 16,-13 6-44-16,-9-4-55 15,0 2-70-15,-9 2-38 16</inkml:trace>
</inkml:ink>
</file>

<file path=word/ink/ink2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7.211"/>
    </inkml:context>
    <inkml:brush xml:id="br0">
      <inkml:brushProperty name="width" value="0.04667" units="cm"/>
      <inkml:brushProperty name="height" value="0.04667" units="cm"/>
      <inkml:brushProperty name="fitToCurve" value="1"/>
    </inkml:brush>
  </inkml:definitions>
  <inkml:trace contextRef="#ctx0" brushRef="#br0">483 26 123 0,'8'0'258'0,"6"0"-146"16,1 0 16-16,-2 0-46 0,-7 0-21 15,1 0-29-15,2 0-14 16,-1-1 1-16,-1-5 3 16,4 2-3-16,0-1-5 15,0 2 1-15,-3 2 0 16,5-1-1-16,0 2 0 15,-2 0-8-15,5 0 1 16,-3 0-2-16,1 0-1 16,2 0-1-16,-1 3 2 15,4 8-2-15,-3 2 3 16,0 1-1-16,5 4-3 16,-2 1 0-16,2 1 1 15,-3 3-2-15,-1-2 1 16,-1 1-1-16,-1 1 1 15,2 0 1-15,1 1-1 0,1 1-1 16,-4 0 1-16,2-3-1 16,-4 3 1-16,0-1-1 15,-2 2-1-15,0-3 1 16,0 5 0-16,-4-1 1 16,6-1 2-16,-2 1-4 15,0-1 0-15,-1-2 0 16,1 0 0-16,-9-3 0 15,7 1 0-15,-7-6 0 16,-2 3 0-16,0 0 0 0,0-2 0 16,-2 6 0-16,-14 0 0 15,0 3 0-15,-2 2 0 16,-4-5 0-16,3 1 0 16,-5-5 0-16,3-2 0 15,-8 0 0-15,3-3 0 16,-4 0 0-16,-5-1 0 15,9 1 0-15,-6-4 0 16,3-1 0-16,-1-2 0 16,6-1 0-16,0-1 0 15,6-2 0-15,-3 0 0 16,-1 0 0-16,1 0 0 16,3-1 0-16,-4 1 0 15,-2-2 0-15,0 0 0 16,-5-1 0-16,5 0 0 0,0 0 0 15,0 0 0 1,0-8 0-16,-2-3 0 0,-1-3 0 16,6 1 0-16,-5 0 0 15,-4-3 0-15,6 2 0 16,-5-1 0-16,2-1 0 16,3-1 0-16,8 1 0 15,1-6 0-15,-2 0 0 16,4-1 0-16,0-1 0 15,-3 4 0-15,2 1 0 16,1-2 0-16,-1-1 0 16,4-2 0-16,3 1 0 0,-2 1 0 15,1-1 0-15,5-1 0 16,3 0 0-16,0-2 0 16,0-1 0-16,11-2 0 15,5 2 0-15,3-3 0 16,-1 3 0-16,1 1 0 15,2 1 0-15,1 3 0 16,-7 3 0-16,5 2 0 16,-5 5 0-16,-4 0 0 15,2 2 0-15,-2-1 0 16,0 1 0-16,2 0 0 16,0 2 0-16,2-3 0 15,7 0 0-15,-1 0-26 0,6 1-36 16,-3-1-19-16,-1 4-97 15,5 2-175-15</inkml:trace>
</inkml:ink>
</file>

<file path=word/ink/ink2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5.733"/>
    </inkml:context>
    <inkml:brush xml:id="br0">
      <inkml:brushProperty name="width" value="0.04667" units="cm"/>
      <inkml:brushProperty name="height" value="0.04667" units="cm"/>
      <inkml:brushProperty name="fitToCurve" value="1"/>
    </inkml:brush>
  </inkml:definitions>
  <inkml:trace contextRef="#ctx0" brushRef="#br0">134 228 24 0,'18'7'218'16,"-18"-1"-73"-16,0-1-6 16,0 1-57-16,0-3-32 15,-2-2-9-15,-14-1-25 16,-3 0-8-16,2-1-2 15,0-11-5-15,2-2-1 16,1-1 2-16,4-1-1 16,-1-1 2-16,3 0 21 15,5-3 0-15,-1 0-8 16,4-1-9-16,-4 0-4 16,4 4-2-16,-5-1-1 15,3 4 0-15,2 5-2 0,-6 3-7 16,6 1-10-16,0 2-16 15,0 2-35-15,0-1-35 16,0-2-77-16,0 1-207 16</inkml:trace>
</inkml:ink>
</file>

<file path=word/ink/ink2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5.477"/>
    </inkml:context>
    <inkml:brush xml:id="br0">
      <inkml:brushProperty name="width" value="0.04667" units="cm"/>
      <inkml:brushProperty name="height" value="0.04667" units="cm"/>
      <inkml:brushProperty name="fitToCurve" value="1"/>
    </inkml:brush>
  </inkml:definitions>
  <inkml:trace contextRef="#ctx0" brushRef="#br0">0 0 198 0,'3'4'-40'16,"4"-4"39"-16,-2 0-74 0</inkml:trace>
</inkml:ink>
</file>

<file path=word/ink/ink2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5.239"/>
    </inkml:context>
    <inkml:brush xml:id="br0">
      <inkml:brushProperty name="width" value="0.04667" units="cm"/>
      <inkml:brushProperty name="height" value="0.04667" units="cm"/>
      <inkml:brushProperty name="fitToCurve" value="1"/>
    </inkml:brush>
  </inkml:definitions>
  <inkml:trace contextRef="#ctx0" brushRef="#br0">0 271 212 0,'0'0'223'16,"0"0"-215"-16,0 0 36 16,0 0-11-16,0 0-31 15,0 0-10-15,0 0 1 16,0-5-2-16,0 1 10 16,0 1 2-16,2 0 12 15,9 3 29-15,-1-1 22 16,0 1 16-16,-3-4-8 15,-1 0-35-15,-4-2-16 16,-2-5-10-16,2-1-8 16,-2-4-4-16,0-4 0 15,0 0-1-15,0-2-1 0,0 0 0 16,0 2 1-16,0 0 0 16,0 2 1-16,0-1-2 15,0 3 2-15,0 4 0 16,0 5-2-16,0 2-5 15,0 3-26-15,0 2-40 16,0 0-37-16,-10 3-38 16,-1 8-127-16</inkml:trace>
</inkml:ink>
</file>

<file path=word/ink/ink2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4.669"/>
    </inkml:context>
    <inkml:brush xml:id="br0">
      <inkml:brushProperty name="width" value="0.04667" units="cm"/>
      <inkml:brushProperty name="height" value="0.04667" units="cm"/>
      <inkml:brushProperty name="fitToCurve" value="1"/>
    </inkml:brush>
  </inkml:definitions>
  <inkml:trace contextRef="#ctx0" brushRef="#br0">7 88 112 0,'-6'0'18'0,"6"0"10"16,0-3 89-16,0-4 52 15,0-4-136-15,22 0 29 16,-3 0-3-16,-1-2-25 15,1 4-5-15,-4 1-10 16,5 4 11-16,-7 0-10 16,0 4-2-16,-5 0 3 15,-1-2-5-15,4 2 4 16,0 0-5-16,2 0-8 16,4 0 3-16,-2 0 1 15,1 0-5-15,1 0-2 16,-7 0-2-16,-2 0 4 0,2 0-5 15,-4 2-1-15,5 11 1 16,-4 2-1-16,4 3 1 16,0-2-1-16,-1-2 1 15,1-1-2-15,-6-6 0 16,-5-2-21-16,0-5-58 16,0 0-69-16,0-4-90 15</inkml:trace>
</inkml:ink>
</file>

<file path=word/ink/ink2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2.722"/>
    </inkml:context>
    <inkml:brush xml:id="br0">
      <inkml:brushProperty name="width" value="0.04667" units="cm"/>
      <inkml:brushProperty name="height" value="0.04667" units="cm"/>
      <inkml:brushProperty name="fitToCurve" value="1"/>
    </inkml:brush>
  </inkml:definitions>
  <inkml:trace contextRef="#ctx0" brushRef="#br0">98 389 119 0,'-19'0'5'16,"-7"0"14"-16,-4 0-17 16,6-10 61-16,24 9 81 15,6 1-52-15,12 0 7 0,-7 0-32 16,-11 0-8-16,0 0-2 16,0-3-15-16,0-1-2 15,0-1-8-15,0 0-7 16,0-1-12-16,0-2 0 15,0-1-1-15,0 0-1 16,0-1 1-16,0-3 0 16,0 3 4-16,6-1 1 15,-2 1-4-15,2-1 5 16,-3 1-9-16,-1-1-6 16,0 1-1-16,4-1 0 15,-3 2-2-15,-1-3 0 16,4 1 1-16,-6 1-1 15,3-1 2-15,-1 2-2 0,0 0 2 16,4 0-2-16,-1 1 0 16,6-1 0-16,-3 3 0 15,-3-1 0-15,3-1 0 16,-3 1 0-16,3-4 0 16,3 0 0-16,-3 0 0 15,0 3 0-15,0 0 0 16,-6 2 0-16,9 2 0 15,-3-2 0-15,-3 1 0 16,6 0 0-16,-3 1 0 16,1 1 0-16,-2 0 0 0,6-2 0 15,-5 4 0 1,5 0 0-16,-2-2 0 0,-3 3 0 16,3-2 0-16,-4 2 0 15,-1 0 0-15,-1 0 0 16,3 0 0-16,1 0 0 15,-2 5 0-15,4 0 0 16,-3 1 0-16,-3 0 0 16,5 2 0-16,-1 2 0 15,-4-2 0-15,3 2 0 16,-6 0 0-16,9 2 0 16,-3 2 0-16,-3-1 0 15,6 4 0-15,-5-2 0 16,-1 0 0-16,-3-2 0 0,4 1 0 15,-4 0 0-15,1-1 0 16,-3 1 0-16,2 0 0 16,2-1 0-16,-4-1 0 15,2 2 0-15,1 0 0 16,-3-1 0-16,2 4 0 16,-2-3 0-16,0 6 0 15,0-2 0-15,0-3 0 16,0 4 0-16,0-4 0 15,0 1 0-15,0 4 0 16,0-2 0-16,0 1 0 16,0 1 0-16,0-3 0 15,0-4 0-15,0 0 0 16,0-3 0-16,0 1 0 16,0 1 0-16,0 1 0 0,0-2 0 15,-5-1 0-15,-1 0 0 16,-1-3 0-16,-1 7 0 15,3-2 0-15,-1-2 0 16,1-1 0-16,-1-4 0 16,-1 0 0-16,1 1 0 15,-5-1 0-15,4-3 0 16,-4 2 0-16,3-1 0 16,-3-1 0-16,1-2 0 15,-1 2 0-15,4-2 0 0,-4 0 0 16,-2 0 0-16,-1 0 0 15,-2 0 0 1,1-2 0-16,1-3 0 0,-2-1 0 16,3-4 0-16,0-1 0 15,-3-4 0-15,-1 0 0 16,10 0 0-16,-4-2 0 16,5 1 0-16,2-1 0 15,-5-1 0-15,1-1 0 16,-5 3 0-16,2 2 0 15,4 0 0-15,-4 3 0 16,3-1 0-16,0 1 0 16,3 4 0-16,-4-2 0 15,9 0 0-15,-4-2 0 16,-5-1 0-16,5-1 0 0,-2-2 0 16,3 1 0-16,1 4 0 15,2 1 0-15,0 4 0 16,0 0 0-16,0 5 0 15,2 0 0-15,17 0-91 16,-12 0-177-16</inkml:trace>
</inkml:ink>
</file>

<file path=word/ink/ink2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9.019"/>
    </inkml:context>
    <inkml:brush xml:id="br0">
      <inkml:brushProperty name="width" value="0.04667" units="cm"/>
      <inkml:brushProperty name="height" value="0.04667" units="cm"/>
      <inkml:brushProperty name="fitToCurve" value="1"/>
    </inkml:brush>
  </inkml:definitions>
  <inkml:trace contextRef="#ctx0" brushRef="#br0">279 988 101 0,'0'16'268'0,"0"-5"-63"0,7-8-163 16,12-3 33-1,-17 0-21-15,-2-1-40 0,0-12-10 16,-8-3 6-16,-5-1 11 16,2 4 7-16,-2-1 5 15,8 1-2-15,-3-3 7 16,-3 0-3-16,6-2-7 16,-8-5-4-16,2 0-12 15,-2-1-12-15,-4 0 0 16,2 0 0-16,2-2 0 15,0 1 0-15,2-1 0 16,2-1 0-16,1 0 0 16,3-1 0-16,3 0 0 15,-4 2 0-15,6 1 0 0,0-1 0 16,0 2 0-16,0-1 0 16,0 4 0-16,0-1 0 15,0-1 0-15,8 0 0 16,8 3 0-16,-3 1 0 15,4 1 0-15,-2 0 0 16,-2 2 0-16,1 0 0 16,2 0 0-16,2-1 0 15,1-1 0-15,3 1 0 16,6-1 0-16,2-1 0 16,-1 0 0-16,6 1 0 15,-5 2 0-15,-2 2 0 16,5 1 0-16,-7 1 0 0,0-1 0 15,4 4 0-15,-4 2 0 16,7-2 0-16,1 3 0 16,-3 1 0-16,10 2 0 15,-2 2 0-15,-2 1 0 16,-2 0 0-16,0 0 0 16,-1 6 0-16,1 6 0 15,-3 1 0-15,3 2 0 16,-6 2 0-16,3-2 0 15,-6-1 0-15,-2-3 0 0,0-3 0 16,-3 0 0 0,1-1 0-16,-1 2 0 0,-5 1 0 15,3 4 0-15,-1 6 0 16,1 6 0-16,3 3 0 16,-4 2 0-16,1-2 0 15,-4 0 0-15,-4-2 0 16,-3-1 0-16,-3 1 0 15,-2-3 0-15,0 1 0 16,-3 3 0-16,0 0 0 16,0 1 0-16,0 3 0 15,0-1 0-15,0 1 0 16,-3 0 0-16,-13 0 0 16,1-4 0-16,-7-1 0 15,0-2 0-15,-1-3 0 16,1 0 0-16,-2-2 0 15,6 5 0-15,-6-4 0 0,-3 2 0 16,3 0 0-16,0 4 0 16,-2-1 0-16,-6 2 0 15,5-1 0-15,-5-2 0 16,-3 0 0-16,4-3 0 16,4-2 0-16,-4-1 0 15,1-2 0-15,6-1 0 16,-5-1 0-16,-1-4 0 15,2 0 0-15,-5-3 0 16,1-2 0-16,-3-3 0 0,-2-3 0 16,-2 0 0-1,-4 0 0-15,-2-11 0 0,-3-4 0 16,-2-1 0-16,2-3 0 16,-2 1 0-16,4-3 0 15,6 0 0-15,2-3 0 16,4 0 0-16,5 0 0 15,5-1 0-15,0 3 0 16,8 3 0-16,2 6 0 16,4 4-4-16,7 2-38 15,1-1-23-15,2-2-76 16,0 3-166-16</inkml:trace>
</inkml:ink>
</file>

<file path=word/ink/ink2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0.667"/>
    </inkml:context>
    <inkml:brush xml:id="br0">
      <inkml:brushProperty name="width" value="0.04667" units="cm"/>
      <inkml:brushProperty name="height" value="0.04667" units="cm"/>
      <inkml:brushProperty name="fitToCurve" value="1"/>
    </inkml:brush>
  </inkml:definitions>
  <inkml:trace contextRef="#ctx0" brushRef="#br0">26 120 24 0,'0'8'11'0,"0"-4"-5"0,0-4 170 16,0 0-115-16,11 0 3 15,-5-14 12-15,-6-4 9 16,0-1 0-16,0-1-10 16,-6 2-15-16,-5 3-13 15,9 4-21-15,0 4-20 16,-1 2-5-16,3 2-27 16,-8 0-106-16,-3 3-182 15</inkml:trace>
</inkml:ink>
</file>

<file path=word/ink/ink2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0.254"/>
    </inkml:context>
    <inkml:brush xml:id="br0">
      <inkml:brushProperty name="width" value="0.04667" units="cm"/>
      <inkml:brushProperty name="height" value="0.04667" units="cm"/>
      <inkml:brushProperty name="fitToCurve" value="1"/>
    </inkml:brush>
  </inkml:definitions>
  <inkml:trace contextRef="#ctx0" brushRef="#br0">139 401 316 0,'0'0'56'0,"0"2"12"16,0-2-1-16,0 0-44 15,0 0-17-15,0-4-4 16,0-4-1-16,0 1 1 16,0-3 0-16,-7 2 25 15,1-2 13-15,4-3 5 16,-6-5-11-16,1-2-16 15,-1-1-9-15,-3-1 1 16,3 0-6-16,-5 0 4 16,-3 1 4-16,-2 1-6 15,7 2 0-15,-2 0 2 16,8 3-4-16,3-2 1 16,-2 2 4-16,4 2 0 0,0 1 0 15,0 2 2-15,11 2-5 16,2 0-4-16,-2 2-4 15,-1-1-7-15,-10 2-24 16,0 0-30-16,0-3-22 16,0 3-11-16,0 0-12 15,0 2-43-15</inkml:trace>
</inkml:ink>
</file>

<file path=word/ink/ink2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9.555"/>
    </inkml:context>
    <inkml:brush xml:id="br0">
      <inkml:brushProperty name="width" value="0.04667" units="cm"/>
      <inkml:brushProperty name="height" value="0.04667" units="cm"/>
      <inkml:brushProperty name="fitToCurve" value="1"/>
    </inkml:brush>
  </inkml:definitions>
  <inkml:trace contextRef="#ctx0" brushRef="#br0">116 272 35 0,'-2'-1'89'0,"-4"-2"-51"15,6 2-9-15,-2 1-2 16,2 0-21-16,0 0-2 16,0 0 11-16,-3 0-3 15,3 0-12-15,-6 0 1 16,6 0-2-16,0 0 13 16,0 0 5-16,0 0-4 15,-4-2-7-15,1-1-4 16,0 1-2-16,3 1 0 15,0 1-4-15,0 0-13 16,0 0-9-16,0 0 1 0,-5 0 17 16,-3 0-1-16,5 0-4 15,-2 0 21-15,-3-2 5 16,6-2 13-16,2 2 1 16,0-1 2-16,0 3 10 15,10 0 23-15,6 0 7 16,-3 6-15-16,-11-3-19 15,4-3-13-15,-3 0-8 16,-3 0-7-16,0 0 5 16,2 0 14-16,-2 0-6 15,6 0-19-15,-1-9 1 16,-3-6 2-16,6-3 10 16,-5 1 6-16,-3 0-5 0,0 2-5 15,0 1-5-15,0 0-3 16,0-1 0-16,0-1-1 15,-3-1-2-15,-7 2-1 16,-3 0-1-16,0 5 2 16,2 0 1-16,0 4 0 15,6-1 0-15,0 3 0 16,0 1-1-16,5 1-7 16,-9-1-27-16,-1-3-50 15,-6 1-34-15,-5 1-100 0</inkml:trace>
</inkml:ink>
</file>

<file path=word/ink/ink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922"/>
    </inkml:context>
    <inkml:brush xml:id="br0">
      <inkml:brushProperty name="width" value="0.04667" units="cm"/>
      <inkml:brushProperty name="height" value="0.04667" units="cm"/>
      <inkml:brushProperty name="fitToCurve" value="1"/>
    </inkml:brush>
  </inkml:definitions>
  <inkml:trace contextRef="#ctx0" brushRef="#br0">0 82 379 0,'29'3'32'16,"7"-1"73"-16,-8-2-42 16,-1 0-30-16,-5-1 3 15,-3-11-15-15,-3 1 17 16,-4 0 0-16,-4 0-11 16,-8 1-14-16,0-2-9 15,0 2-3-15,-2 2 1 16,-18 6-4-16,1 2 1 15,-1 8 0-15,4 14 1 16,7 6 4-16,6 1-2 16,3 0 0-16,0-6 0 15,0-1-2-15,0-7 1 0,7-6-2 16,3-7-32-16,-8-2-81 16,5 0-73-16,7-6-118 15</inkml:trace>
</inkml:ink>
</file>

<file path=word/ink/ink2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8.259"/>
    </inkml:context>
    <inkml:brush xml:id="br0">
      <inkml:brushProperty name="width" value="0.04667" units="cm"/>
      <inkml:brushProperty name="height" value="0.04667" units="cm"/>
      <inkml:brushProperty name="fitToCurve" value="1"/>
    </inkml:brush>
  </inkml:definitions>
  <inkml:trace contextRef="#ctx0" brushRef="#br0">35 111 106 0,'-11'9'15'15,"-2"-2"-8"-15,2 0 34 16,11-7 1-16,0 0-48 15,0 0 24-15,0 0 20 16,0 0 7-16,3 0 22 16,23 0 34-16,-2 3 1 15,0 1-14-15,-16-2-26 0,-8-2-13 16,0 0-12 0,0 0-17-16,0-3-2 0,0-7-7 15,0-1-3 1,0 2-3-16,-2-3 2 0,2 0 1 15,0 3 2-15,0 0-1 16,0 2 2-16,0 2-2 16,0 0 0-16,10 1-2 15,-3-2-1-15,2 0-4 16,-7 0-1-16,4-2-1 16,-1 5 1-16,8-2-1 15,-5 0 0-15,1 1 1 16,-5 2 5-16,-1 0 5 15,3 2-1-15,-1 0-2 0,8 0-8 16,-3 0 1-16,-1 4 0 16,-1-1 2-16,-3-3-1 15,1 0-1-15,1 3 0 16,1 2 0-16,1 1-2 16,-2 4 2-16,6-3-2 15,-2 3 1-15,-1 3-1 16,3-2 2-16,-9 3-1 15,-2-5-1-15,-2-1 0 16,0-5-8-16,0-2-19 16,0-1-31-16,0 0-41 15,-6-4-61-15,-9-9-99 16</inkml:trace>
</inkml:ink>
</file>

<file path=word/ink/ink2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4.621"/>
    </inkml:context>
    <inkml:brush xml:id="br0">
      <inkml:brushProperty name="width" value="0.04667" units="cm"/>
      <inkml:brushProperty name="height" value="0.04667" units="cm"/>
      <inkml:brushProperty name="fitToCurve" value="1"/>
    </inkml:brush>
  </inkml:definitions>
  <inkml:trace contextRef="#ctx0" brushRef="#br0">41 606 199 0,'0'11'72'0,"13"-2"-8"15,-2-1 4-15,2-5-21 0,-2-3-4 16,-3 1 4 0,0 1 1-16,0-1-5 0,-8-1 4 15,0 0 1-15,0 0-1 16,0 0-13-16,0 0-7 15,0 0 3-15,0-7-7 16,0-10-6-16,-5-1 0 16,-8 0 0-16,2-5 2 15,-2 1-2-15,4-6 3 16,-1 0-2-16,1 1-7 16,2 0-11-16,-4 1 0 15,3-1 0-15,-3 1 0 16,9 0 0-16,2 2 0 15,0-2 0-15,0 3 0 0,0-1 0 16,0 1 0-16,0 2 0 16,0 1 0-16,0 4 0 15,8 2 0-15,5 2 0 16,3 0 0-16,-3 0 0 16,9 1 0-16,-1-1 0 15,-5 0 0-15,8 0 0 16,-3 1 0-16,1 0 0 15,-1 0 0-15,-3 3 0 16,9 4 0-16,-9 3 0 16,-4 1 0-16,9 0 0 15,-1 0 0-15,-1 0 0 16,3 5 0-16,-2 1 0 0,2-1 0 16,-6 0 0-16,3 1 0 15,3 0 0-15,-2 2 0 16,2 3 0-16,-3 3 0 15,3 1 0-15,-3 1 0 16,-3 1 0-16,2-1 0 16,-10 0 0-16,1-1 0 15,-4-2 0-15,-1 2 0 16,-1 3 0-16,-5 2 0 16,11 3 0-16,-3 4 0 15,-3 0 0-15,6 5 0 16,-5-1 0-16,-4 2 0 0,-2 2 0 15,0-3 0-15,0-2 0 16,0-3 0-16,-13 0 0 16,-6 0 0-16,3-3 0 15,-5-2 0-15,-1-1 0 16,-2-3 0-16,3 0 0 16,-3 0 0-16,0-3 0 15,-2-4 0-15,2-2 0 16,-3-2 0-16,-2 1 0 15,2 0 0-15,-5-3 0 16,8 4 0-16,6-1 0 16,-1-2 0-16,8-1 0 15,1-4 0-15,-4-1 0 0,4-1 0 16,-4-18 0-16,1-6 0 16,-2-4 0-16,-2 2 0 15,2 5 0-15,1 9 0 16,1 6 0-16,2 4-6 15,3 1-31-15,0-1-11 16,3 2-12-16,-14-8-41 16,-5-2-72-16,-5-3-140 15</inkml:trace>
</inkml:ink>
</file>

<file path=word/ink/ink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592"/>
    </inkml:context>
    <inkml:brush xml:id="br0">
      <inkml:brushProperty name="width" value="0.04667" units="cm"/>
      <inkml:brushProperty name="height" value="0.04667" units="cm"/>
      <inkml:brushProperty name="fitToCurve" value="1"/>
    </inkml:brush>
  </inkml:definitions>
  <inkml:trace contextRef="#ctx0" brushRef="#br0">63 0 5 0,'0'0'94'0,"0"0"-35"15,0 6 66-15,0 16-28 0,0 8-11 16,0 4-14-16,0-1-44 16,0-4 0-16,-15-8-18 15,2-5-7-15,5-3-2 16,-2-8 0-16,2-4-21 15,1-1-78-15,4 0-122 16</inkml:trace>
</inkml:ink>
</file>

<file path=word/ink/ink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456"/>
    </inkml:context>
    <inkml:brush xml:id="br0">
      <inkml:brushProperty name="width" value="0.04667" units="cm"/>
      <inkml:brushProperty name="height" value="0.04667" units="cm"/>
      <inkml:brushProperty name="fitToCurve" value="1"/>
    </inkml:brush>
  </inkml:definitions>
  <inkml:trace contextRef="#ctx0" brushRef="#br0">0-1 423 0,'19'0'24'0,"7"14"69"15,-8-1-23-15,-2-1-36 16,-1 1-21-16,-3-2-4 16,2 0-5-16,-2-3-2 15,3-6-1-15,-5-2-18 16,-2 0-71-16,0-16-44 15,0-2-54-15</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723"/>
    </inkml:context>
    <inkml:brush xml:id="br0">
      <inkml:brushProperty name="width" value="0.04667" units="cm"/>
      <inkml:brushProperty name="height" value="0.04667" units="cm"/>
      <inkml:brushProperty name="fitToCurve" value="1"/>
    </inkml:brush>
  </inkml:definitions>
  <inkml:trace contextRef="#ctx0" brushRef="#br0">433 55 227 0,'0'0'108'15,"0"0"-7"-15,0 0 16 16,0 0-7-16,-22 0-42 16,-19 0-31-16,-12-6-4 15,-3 0-20-15,1-3-11 16,-3 1-2-16,7 1-15 15,12 2-60-15,5-2-52 16,10 0-72-16</inkml:trace>
</inkml:ink>
</file>

<file path=word/ink/ink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245"/>
    </inkml:context>
    <inkml:brush xml:id="br0">
      <inkml:brushProperty name="width" value="0.04667" units="cm"/>
      <inkml:brushProperty name="height" value="0.04667" units="cm"/>
      <inkml:brushProperty name="fitToCurve" value="1"/>
    </inkml:brush>
  </inkml:definitions>
  <inkml:trace contextRef="#ctx0" brushRef="#br0">0 41 316 0,'27'0'57'0,"-1"0"54"15,1-5-34-15,-5-3-28 16,-4-3-8-16,7 3-10 15,-5 1 18-15,1 5-18 0,-2 2-5 16,6 0-3-16,1 11-7 16,-9 7-8-16,-7 3-1 15,-8 2 1-15,-2-2-4 16,0-3-2-16,-19-5-2 16,-7-6 0-16,-4-7 0 15,3 0-4-15,3-6-17 16,-2-6-5-16,7-1 8 15,4 2 2-15,6 4 13 16,9 1 4-16,0 2 2 16,0 0-3-16,9 0-1 15,10-1 6-15,3 5-2 0,-5 0 3 16,3 0 9-16,4 0 1 16,2 0-5-16,3 9-6 15,-2 4-1-15,-3-1-3 16,-2 3 0-16,-3-3 0 15,-7-2-1-15,-2-3-1 16,-6-6-18-16,-4-1-47 16,0 0-65-16,0-14-146 15</inkml:trace>
</inkml:ink>
</file>

<file path=word/ink/ink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0.781"/>
    </inkml:context>
    <inkml:brush xml:id="br0">
      <inkml:brushProperty name="width" value="0.04667" units="cm"/>
      <inkml:brushProperty name="height" value="0.04667" units="cm"/>
      <inkml:brushProperty name="fitToCurve" value="1"/>
    </inkml:brush>
  </inkml:definitions>
  <inkml:trace contextRef="#ctx0" brushRef="#br0">0-2 106 0,'18'8'266'16,"1"2"-222"-16,5 0 31 16,-13 1-32-16,-3-2-16 15,-6 2-2-15,-2 4 7 16,0 4 3-16,0 5 1 15,0 0-7-15,0 2-10 16,0 1 3-16,-2-4-7 16,-6-3-8-16,4-2-5 0,-1-2 0 15,5-5-3-15,-5-4-29 16,-6-7-100-16,-5 0-84 16</inkml:trace>
</inkml:ink>
</file>

<file path=word/ink/ink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0.353"/>
    </inkml:context>
    <inkml:brush xml:id="br0">
      <inkml:brushProperty name="width" value="0.04667" units="cm"/>
      <inkml:brushProperty name="height" value="0.04667" units="cm"/>
      <inkml:brushProperty name="fitToCurve" value="1"/>
    </inkml:brush>
  </inkml:definitions>
  <inkml:trace contextRef="#ctx0" brushRef="#br0">0 144 254 0,'10'0'80'15,"10"0"-41"-15,4 4 31 16,5 4-26-16,-19-7-22 16,-10-1 11-16,2 0 12 15,0 0 16-15,-2 0 5 16,5 0 10-16,-2 0-12 0,-1 0-17 15,2 0-13-15,2 0-18 16,1 0-10-16,0 14 3 16,1 8 0-16,-1 6-6 15,0 3 0-15,-2 2-2 16,-1 2 1-16,2-2-2 16,-4-5 2-16,0-4-2 15,-2-6 1-15,0-9 0 16,0-3-2-16,0-4 1 15,0-2 0-15,0 0-1 16,0 0 1-16,-7 0 4 16,-10-10-2-16,-2-5-2 15,-1-5 1-15,4-3-2 16,1-6 2-16,3-3-1 0,0-1 1 16,4-1-1-16,6 2-1 15,2 1 2-15,0 3-1 16,0 4 1-16,0 2-1 15,12 1 0-15,5 4 2 16,3 1-1-16,2 2 0 16,4 2-1-16,3 1 2 15,3 3 2-15,-1 3-1 16,3 3 2-16,-3 2 3 16,3 0-6-16,-2 3-2 15,-1 9 0-15,-5 4 0 16,-1 3 0-16,-6 1 0 15,-4 0 0-15,-3 1 0 0,-2-1 0 16,-6-1 0-16,-4-1 0 16,0-3 0-16,0-3 0 15,-2-1 0-15,-18-1 0 16,-9-2 0-16,-5-1 0 16,-7-4 0-16,1-3 0 15,-4 0 0-15,3 0-26 16,7-2-10-16,9-3-18 15,9 0-12-15,6 1-30 16,0-4-29-16,3 0-35 16</inkml:trace>
</inkml:ink>
</file>

<file path=word/ink/ink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8.974"/>
    </inkml:context>
    <inkml:brush xml:id="br0">
      <inkml:brushProperty name="width" value="0.04667" units="cm"/>
      <inkml:brushProperty name="height" value="0.04667" units="cm"/>
      <inkml:brushProperty name="fitToCurve" value="1"/>
    </inkml:brush>
  </inkml:definitions>
  <inkml:trace contextRef="#ctx0" brushRef="#br0">3 114 377 0,'32'3'33'16,"6"1"102"-16,-4-3-63 16,-3-1-35-16,-10-1 2 15,3-14-6-15,-8-1-14 16,-6-2-8-16,-10-3-2 15,0 1-8-15,-20 2-2 16,-14 8 2-16,-5 10 0 0,3 0-1 16,5 21 3-1,9 9 9-15,13 6 10 0,6 0 0 16,3-3 5 0,3-3-9-16,24-1-4 0,8-7 4 15,4-3-12-15,7-4-3 16,-4-8-2-16,1-5-1 15,-2-2-20-15,-10-5-63 16,-14-18-166-16</inkml:trace>
</inkml:ink>
</file>

<file path=word/ink/ink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8.629"/>
    </inkml:context>
    <inkml:brush xml:id="br0">
      <inkml:brushProperty name="width" value="0.04667" units="cm"/>
      <inkml:brushProperty name="height" value="0.04667" units="cm"/>
      <inkml:brushProperty name="fitToCurve" value="1"/>
    </inkml:brush>
  </inkml:definitions>
  <inkml:trace contextRef="#ctx0" brushRef="#br0">0 0 459 0,'21'23'38'0,"7"-1"53"16,-11 4-19-16,-12-4-53 15,-3-2-12-15,-2 3-2 16,0 0-3-16,0-3 0 15,0 0-1-15,0-3 1 16,0-4-2-16,5-2 1 16,-5-5-7-16,0-6-85 15,0 0-136-15</inkml:trace>
</inkml:ink>
</file>

<file path=word/ink/ink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8.313"/>
    </inkml:context>
    <inkml:brush xml:id="br0">
      <inkml:brushProperty name="width" value="0.04667" units="cm"/>
      <inkml:brushProperty name="height" value="0.04667" units="cm"/>
      <inkml:brushProperty name="fitToCurve" value="1"/>
    </inkml:brush>
  </inkml:definitions>
  <inkml:trace contextRef="#ctx0" brushRef="#br0">1 37 298 0,'6'7'34'16,"9"-4"54"-16,-5-3-12 16,-4 0-31-16,-6 0-1 15,6-9 19-15,-2-1-18 16,6 2 8-16,-1 0 9 16,3 3-25-16,0 1-14 15,3 1-3-15,-1 3-6 16,3 0-6-16,-1 0-4 15,2 4-2-15,1 8-2 0,-7 4 1 16,2 0 0 0,-4 0 0-16,-5-1-1 0,-3-1 0 15,-2-3 1-15,0-3 0 16,0-1-1-16,-5-2 1 16,-17 1 1-16,-1-1-2 15,-3-2 0-15,-3 0 1 16,5-3-1-16,-3 0 0 15,6 0 0-15,7 0 1 16,2-8-1-16,2-5 2 16,7-2-2-16,3-2 1 15,0 0 0-15,0 1 0 0,15 2 0 16,6 3 0 0,1 3 1-16,-1 4 1 0,5 2 2 15,3 2 4-15,0 0-4 16,-1 12-2-16,-3 8 3 15,-3 4 2-15,-8 4 1 16,-5-2-1-16,-9-2 1 16,0-3-2-16,0-2-3 15,-17-4-1-15,-9-3-2 16,-5-2 1-16,-2-3-2 16,-1-6-1-16,1-1-28 15,-1 0-47-15,2 0-59 16,-1-11-143-16</inkml:trace>
</inkml:ink>
</file>

<file path=word/ink/ink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7.670"/>
    </inkml:context>
    <inkml:brush xml:id="br0">
      <inkml:brushProperty name="width" value="0.04667" units="cm"/>
      <inkml:brushProperty name="height" value="0.04667" units="cm"/>
      <inkml:brushProperty name="fitToCurve" value="1"/>
    </inkml:brush>
  </inkml:definitions>
  <inkml:trace contextRef="#ctx0" brushRef="#br0">0 209 189 0,'0'7'58'0,"2"0"11"0,2-3 31 15,-2-4 14-15,-2 0-50 16,0-8 4-16,0-10-4 15,0 0-11-15,0-6-6 16,0 1-13-16,0-2-14 16,4 3 1-16,5 2-9 15,0 0-4-15,4 6-2 16,-1 2-3-16,0 3 1 16,-2 3 0-16,-1 2-4 15,1 1 0-15,-3 3 3 16,4 0-1-16,2 0-1 0,2 10 1 15,-3 6 0-15,2 4-2 16,1 0 2-16,-5-2-1 16,1-1 0-16,-4-4-2 15,-2-3-2-15,-2-2-24 16,-3-5-57-16,0-3-74 16,0 0-37-16,0 0-35 15</inkml:trace>
</inkml:ink>
</file>

<file path=word/ink/ink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7.039"/>
    </inkml:context>
    <inkml:brush xml:id="br0">
      <inkml:brushProperty name="width" value="0.04667" units="cm"/>
      <inkml:brushProperty name="height" value="0.04667" units="cm"/>
      <inkml:brushProperty name="fitToCurve" value="1"/>
    </inkml:brush>
  </inkml:definitions>
  <inkml:trace contextRef="#ctx0" brushRef="#br0">0 0 268 0,'10'19'44'16,"2"-4"66"-16,-5 0-15 15,0-2-38-15,-7-4-17 16,0 2 8-16,0 0-14 15,0 2 4-15,3 1-8 16,-3-1-16-16,2-3-9 16,-2-1-4-16,0-1-1 0,0-4-1 15,0-4-13 1,0 0-62-16,0 0-44 0,-5-6-57 16,-2-3-131-16</inkml:trace>
</inkml:ink>
</file>

<file path=word/ink/ink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6.702"/>
    </inkml:context>
    <inkml:brush xml:id="br0">
      <inkml:brushProperty name="width" value="0.04667" units="cm"/>
      <inkml:brushProperty name="height" value="0.04667" units="cm"/>
      <inkml:brushProperty name="fitToCurve" value="1"/>
    </inkml:brush>
  </inkml:definitions>
  <inkml:trace contextRef="#ctx0" brushRef="#br0">0 0 499 0,'5'10'30'0,"40"7"-17"0,-35-9 37 15,-10-8-35-15,0 0-24 16,0 0-35-16,-2 0-139 15</inkml:trace>
</inkml:ink>
</file>

<file path=word/ink/ink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6.281"/>
    </inkml:context>
    <inkml:brush xml:id="br0">
      <inkml:brushProperty name="width" value="0.04667" units="cm"/>
      <inkml:brushProperty name="height" value="0.04667" units="cm"/>
      <inkml:brushProperty name="fitToCurve" value="1"/>
    </inkml:brush>
  </inkml:definitions>
  <inkml:trace contextRef="#ctx0" brushRef="#br0">254 7 173 0,'0'0'26'16,"-7"0"129"-16,7 0-32 15,0 0-96-15,0 0 30 0,0 0-18 16,2 0-19-16,-2 0-9 16,3-2-1-16,-3 1 3 15,2 1 6-15,1-2 6 16,-1 2 14-16,0 0-4 16,3 0-8-16,-2 0-1 15,-1 0-5-15,-2 0-15 16,0 0-3-16,0 0 1 15,0 0 3-15,-5 0-3 16,-7 0 1-16,2 0-4 16,1 0 0-16,-1 0 0 15,1 0 2-15,-3 0 2 0,-1 7 9 16,1 5 3-16,-1 0-10 16,1-1-3-16,0 0-2 15,4-2-2-15,4 1 1 16,-2 1 0-16,6-1 0 15,0 1-1-15,0 1 0 16,0-2 0-16,0 0 0 16,0-4 0-1,0 2 1-15,0-5-2 0,0 3 2 16,0-3-2-16,0 1 1 16,0-2 0-16,0-1 0 15,0 3 0-15,8-4 1 16,4 1-1-16,5 0 1 15,-4-1-1-15,9 2 1 16,-2-1-1-16,1 1 1 0,3 2-1 16,-4 1 1-16,-1 3 0 15,-2 1 1-15,-5 2 3 16,-5 1-2-16,-2 0 0 16,-5 1-1-16,0 2-1 15,0-1 1-15,-14 0 0 16,-13-2 2-16,-9-1 0 15,0-1-1-15,-6-5-1 16,0-1 0-16,0-4-2 16,7 0 1-16,3 0-2 15,10 0-1-15,10 0-10 16,9-7-47-16,3-5-75 0,0-4-154 16</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437"/>
    </inkml:context>
    <inkml:brush xml:id="br0">
      <inkml:brushProperty name="width" value="0.04667" units="cm"/>
      <inkml:brushProperty name="height" value="0.04667" units="cm"/>
      <inkml:brushProperty name="fitToCurve" value="1"/>
    </inkml:brush>
  </inkml:definitions>
  <inkml:trace contextRef="#ctx0" brushRef="#br0">0 0 491 0,'2'15'45'0,"15"-2"74"15,-13 7-26-15,5-1-80 16,-9 0-5-16,0-2-7 16,0-2 0-16,-4-4-4 15,-5-4-19-15,0-3-16 0,7 1 9 16,2-3 17-16,0 1-2 16,0-2-15-16,0 1-7 15,2-2-42-15,7 0-119 16</inkml:trace>
</inkml:ink>
</file>

<file path=word/ink/ink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8:00.491"/>
    </inkml:context>
    <inkml:brush xml:id="br0">
      <inkml:brushProperty name="width" value="0.04667" units="cm"/>
      <inkml:brushProperty name="height" value="0.04667" units="cm"/>
      <inkml:brushProperty name="fitToCurve" value="1"/>
    </inkml:brush>
  </inkml:definitions>
  <inkml:trace contextRef="#ctx0" brushRef="#br0">4 419 42 0,'0'0'146'16,"0"0"-99"-16,0 0-17 15,0 0-3-15,0 0-14 0,0 0-9 16,0 0 3-16,0 0 16 16,0 0 30-1,0 0 39-15,0 0-14 0,0 0-15 16,0 0-27-16,0 0-17 16,0 0 1-16,0 0-10 15,0 3-4-15,0-2-5 16,0-1 0-16,0 0 0 15,0 0 1-15,0 0 4 16,0 0 11-16,0 0 24 16,0 0 5-16,0 0-16 15,0 0-12-15,0 0-9 16,0 0-5-16,0 0-4 0,0-7 0 16,0-1 0-1,0-3 1-15,0 1-1 0,0 0 2 16,0-2-2-16,0 3 2 15,0-2 0-15,0 1 7 16,0-1-2-16,0-5-6 16,0-2 0-16,0-2 0 15,0 0-1-15,0 1 1 16,0 0-2-16,0 3 1 16,0 1 0-16,0 1 2 15,0 4-1-15,6-1-2 16,-2-1 1-16,-2 1 1 15,8 1-1-15,-5 2 0 16,2 2-1-16,-2 1 1 16,-3 1 0-16,1-3-1 0,-3 0-3 15,0-2 1-15,0-1 1 16,0 0 3-16,0 1-1 16,0 2 1-16,0 2 0 15,0 0-1-15,5 4 1 16,-5 0 0-16,0 1-2 15,0 0 0-15,0 0-1 16,0 0 2-16,0 0 0 16,0 0 1-16,0-2-1 15,0 2 2-15,0-3-2 16,0 1 1-16,0 1 1 16,2-2-1-16,-2 1 1 0,2 1-1 15,1 1 2-15,-3 0-5 16,0 0-1-16,3 0 4 15,-3 0 3-15,4 0 2 16,4-1-4-16,-4-1-1 16,4 2 0-16,-4 0 1 15,1-1 2-15,2 1 2 16,-2-1 1-16,3 1 1 16,-2 0-1-16,6 0-2 15,-2 0-2-15,7 0 0 16,-5 0-2-16,0 0 0 15,0 0 0-15,0 1 0 16,-2 0 0-16,0-1 0 16,-3 2-1-16,3 0 2 0,0 1 2 15,2 1 2-15,0-1 4 16,0 1 4-16,2-3-12 16,1-1-2-16,-1 0 0 15,-2 0 0-15,3 0 0 16,-1 0 0-16,0 0 0 15,1 0 0-15,2 0 0 16,-2 0 0-16,-1 0 0 16,0 0 0-16,1 0 0 15,-3 0 0-15,0-1 0 16,-4 0 0-16,-2 1 0 16,2-2 0-16,-1 1 0 15,0 1 0-15,0-2 0 0,3 1 0 16,0 0 0-16,0 0 0 15,-1-2 0-15,-2 1 0 16,3 2 0-16,-5-1 0 16,-1 1 0-16,2 0 0 15,-2-1 0-15,-2 1 0 16,4 0 0-16,-4 0 0 16,0 0 0-16,0-2 0 15,-2 2 0-15,0 0 0 16,3 0 0-16,-3 0 0 15,0 0 0-15,0 0 0 16,0 0 0-16,0-1 0 16,0 1 0-16,0 0 0 0,0 0 0 15,0 0 0-15,0 0 0 16,0 0 0-16,0 0 0 16,0 0 0-16,0 0 0 15,0 0 0-15,0 0 0 16,0 0 0-16,0 0 0 15,0 4 0-15,0 5 0 16,0 3 0-16,0-3 0 16,0-1 0-16,0-1 0 15,0-1 0-15,0-2 0 16,0 0 0-16,0-1 0 16,0-3 0-16,0 2 0 0,0 1 0 15,-3 1 0 1,1 2 0-16,0 3 0 0,2 1 0 15,-2-2 0-15,2 2 0 16,-6-3 0-16,6 1 0 16,-2-1 0-16,-2-2 0 15,-2-1 0-15,2 5 0 16,-4 0 0-16,4 2 0 16,1 0 0-16,1 0 0 15,0 0 0-15,2 0 0 16,0-1 0-16,0 2 0 15,0-2 0-15,0-1 0 0,0 2 0 16,0-3 0-16,-6 1 0 16,4-3 0-1,0 2 0-15,2-2 0 0,0 4 0 16,0-1 0-16,0 3 0 16,0 1 0-16,0 1 0 15,0 0 0-15,0-2 0 16,0-2 0-16,0-5 0 15,0-1 0-15,0-1 0 16,0 1 0-16,0 0 0 16,0 1 0-16,0 2 0 15,0 0 0-15,0 0 0 16,0 1 0-16,0 0 0 16,0-1 0-16,0 0-9 15,0-3-26-15,0-1-9 0,0-3-11 16,-2 0-11-16,-4 0 1 15,4 0-9-15,0 2 4 16,-4 3 1-16,2 0 22 16,4 5-102-16</inkml:trace>
</inkml:ink>
</file>

<file path=word/ink/ink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26.681"/>
    </inkml:context>
    <inkml:brush xml:id="br0">
      <inkml:brushProperty name="width" value="0.04667" units="cm"/>
      <inkml:brushProperty name="height" value="0.04667" units="cm"/>
      <inkml:brushProperty name="fitToCurve" value="1"/>
    </inkml:brush>
  </inkml:definitions>
  <inkml:trace contextRef="#ctx0" brushRef="#br0">734 12 113 0,'2'0'43'0,"0"0"21"15,-2 0-19-15,0 0-6 16,6 0 6-16,-6 0 10 15,0 0 6-15,0 0 2 16,0 0 1-16,0 0 0 16,0 0-2-16,0 0-5 15,0 0-10-15,0 0-14 0,-6 0-8 16,6 0-6-16,-4-2-6 16,-4 0-1-16,-6 1 15 15,-3-1-7-15,-3 0 0 16,2 2-2-16,-7 0-4 15,3 0-14-15,-4 0 0 16,2 0 0-16,-3 0 0 16,1 2 0-16,1 0 0 15,1 1 0-15,0 0 0 16,0-1 0-16,-3 1 0 16,7 0 0-16,-1 0 0 15,7-2 0-15,-4 0 0 16,2-1 0-16,1 0 0 15,1 0 0-15,4 0 0 0,0 0 0 16,0 0 0-16,4 0 0 16,-4 0 0-16,5 0 0 15,-2 0 0-15,2 0 0 16,0 0 0-16,-2 0 0 16,-1 0 0-16,1 0 0 15,0 0 0-15,-1 0 0 16,2 0 0-16,0-1 0 15,-3 0 0-15,6-1 0 16,-4 2 0-16,-3-1 0 16,6-1 0-16,-6 1 0 15,2 1 0-15,-4 0 0 16,6 0 0-16,-2 0 0 0,1 0 0 16,4-1 0-16,1 1 0 15,2-2 0-15,0 2 0 16,-5-1 0-16,3 0 0 15,-3 0 0-15,2-3 0 16,-1 3 0-16,-4 0 0 16,6 0 0-16,2-1 0 15,-2 2 0-15,2 0 0 16,0 0 0-16,-2-1 0 16,-2 1 0-16,2 0 0 15,-2 0 0-15,-2-2 0 16,6 2 0-16,-2 0 0 0,0 0 0 15,0 0 0-15,2 0 0 16,0 0 0-16,-3 0 0 16,3 0 0-16,0 0 0 15,0 0 0-15,0 0 0 16,0 0 0-16,0 0 0 16,0 0 0-16,0 0 0 15,0 0 0-15,0 0 0 16,0 0 0-16,0 0 0 15,0 0 0-15,0 3 0 16,0 2 0-16,0 1 0 16,0-1 0-16,0 2 0 15,0-1 0-15,0 2 0 0,0-1 0 16,0 0 0 0,5 0 0-16,-1 1 0 0,4 1 0 15,-4 2 0-15,2 1 0 16,-4-3 0-16,-2 0 0 15,0-1 0-15,0-1 0 16,0 0 0-16,2-1 0 16,-2-2 0-16,6 0 0 15,-2-1 0-15,-2 1 0 16,-2-2 0-16,3 1 0 16,-3 0 0-16,2-2 0 15,-2 1 0-15,5-1 0 16,-5 0 0-16,3 2 0 15,-3-1 0-15,0-2 0 0,0 0 0 16,0 0 0-16,0 0 0 16,0 0 0-16,0 0 0 15,0 0 0-15,4 0 0 16,-1 0 0-16,2 0 0 16,-3 0 0-16,0 0 0 15,1 0 0-15,0 0 0 16,-1 0 0-16,0 0 0 15,0 0 0-15,8 0 0 16,2 0 0-16,-2 0 0 16,5 0 0-16,-8 0 0 15,8 0 0-15,-3 0 0 16,2 0 0-16,0 0 0 0,-1 0 0 16,-1 0 0-16,0 0 0 15,-2 0 0-15,4 0 0 16,-2 0 0-16,3 0 0 15,-1 0 0-15,0 0 0 16,-2 0 0-16,3 0 0 16,-3 0 0-16,2 0 0 15,6 0 0-15,-6 0 0 16,3 0 0-16,-5 0 0 16,0 0 0-16,-2 0 0 15,-2 0 0-15,-4 0 0 16,6 0 0-16,0 0 0 0,-3 0 0 15,5 0 0-15,-2 0 0 16,2 0 0-16,-2 0 0 16,2 0 0-16,2 1 0 15,-4 1 0-15,1 0 0 16,-1 1 0-16,0-2 0 16,-2 0 0-16,1-1 0 15,1 2 0-15,0-2 0 16,2 0 0-16,0 0 0 15,0 1 0-15,0-1 0 16,-2 2 0-16,1-2 0 16,-1 1 0-16,2 0 0 15,-2 1 0-15,-2-2 0 16,1 0 0-16,-2 0 0 16,3 0 0-16,-3 0 0 0,3 0 0 15,-6 0 0-15,8 0 0 16,-2 1 0-16,0 1 0 15,-3-2 0-15,1 0 0 16,-1 0 0-16,-2 0 0 16,-1 0 0-16,-1 0 0 15,0 0 0-15,-1 0 0 16,0 0 0-16,0 0 0 16,-2 0 0-16,0 0 0 15,6 0 0-15,-6 0 0 16,0 0 0-16,0 0 0 15,0 0 0-15,0 0 0 0,0 0 0 16,0 0 0-16,0-6 0 16,0-1 0-16,0 0 0 15,0-1 0-15,0 1 0 16,-6-1 0-16,6 0 0 16,-2 1 0-16,0 0 0 15,0 2 0-15,2-2 0 16,0 1 0-16,0 3 0 15,0-2 0-15,0 0 0 16,-3 1 0-16,3 0 0 16,-5-3 0-16,3 1 0 15,-3-1 0-15,2 0 0 16,1 0 0-16,-3 2 0 0,3 1 0 16,-1 2 0-16,3 2 0 15,0-2 0-15,0 2 0 16,0 0 0-16,-2 0 0 15,-1 0 0-15,-1 0 0 16,-4 0 0-16,2 0 0 16,-2 0 0-16,0 0 0 15,4 0 0-15,-4 0-9 16,6 0-6-16,0 0-30 16,-3 0-9-16,5 0-46 0,0 0-39 15,0 0-120 1</inkml:trace>
</inkml:ink>
</file>

<file path=word/ink/ink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20.098"/>
    </inkml:context>
    <inkml:brush xml:id="br0">
      <inkml:brushProperty name="width" value="0.04667" units="cm"/>
      <inkml:brushProperty name="height" value="0.04667" units="cm"/>
      <inkml:brushProperty name="fitToCurve" value="1"/>
    </inkml:brush>
  </inkml:definitions>
  <inkml:trace contextRef="#ctx0" brushRef="#br0">4 0 111 0,'0'6'62'0,"0"-3"0"16,0-3-16-16,0 1-19 15,0-1-9-15,0 1 4 16,0 2-9-16,0 0 9 16,0 1 11-16,0 0-2 15,0 0-3-15,0-2-14 16,0-1 1-16,0-1 2 15,-3 1-2-15,3-1 1 16,0 0 5-16,0 0-2 0,0 0-14 16,0 0 0-16,0 0 0 15,0 0-4-15,0 0-1 16,0 0-2-16,0 0 1 16,0 0-3-16,0 0-10 15,0 0 11-15,-2 0 3 16,2 0 1-16,0-1 0 15,0-3-3-15,0 1-2 16,0 2 4-16,0 1 3 16,0 0 0-16,0 0-3 15,0 0 1-15,0 0 1 16,0-2 0-16,0 1-2 16,0-2-2-16,0-1 0 0,0 0 2 15,0-1 1 1,0 1 0-16,0 1 1 0,0 1 1 15,0 1 2-15,0 1 5 16,0 0 6-16,0 0-8 16,0 0-5-16,0 0-6 15,0 0 7-15,0 5-2 16,0 0-2-16,0 0 1 16,0 3 0-16,0 0 1 15,0 2 16-15,0 2 6 16,0 2 0-16,0-1-5 15,2 2-4-15,-2 1-3 16,3-3-7-16,-3-1-4 0,0 0-1 16,0-4 2-1,0-1-2-15,0-2 0 0,0-3-1 16,2 0-2-16,0 1-3 16,0-2-1-16,4 2-13 15,-2-2-20-15,-2-1-5 16,1 0-9-16,-1 0-20 15,-2 0-22-15,0 0-4 16,2 0-156-16</inkml:trace>
</inkml:ink>
</file>

<file path=word/ink/ink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18.290"/>
    </inkml:context>
    <inkml:brush xml:id="br0">
      <inkml:brushProperty name="width" value="0.04667" units="cm"/>
      <inkml:brushProperty name="height" value="0.04667" units="cm"/>
      <inkml:brushProperty name="fitToCurve" value="1"/>
    </inkml:brush>
  </inkml:definitions>
  <inkml:trace contextRef="#ctx0" brushRef="#br0">4 45 22 0,'0'-1'25'16,"0"-1"17"-16,0-5-3 0,-3 3-20 15,3 3 30-15,0 0 10 16,0 1-1-16,0 0-11 15,0 0-4-15,0 0 6 16,0 0-8-16,0 0-17 16,0-2-3-16,0 2-7 15,0 0-1-15,0-1 6 16,0 1-5-16,0-3-3 16,0 1-6-16,0 1 2 15,0-1-1-15,3 2 12 16,-3 0 8-16,2 0-1 15,0 0-9-15,1 0-10 0,-3 0 3 16,0 0 17-16,0 0-10 16,0 0-6-16,0 0-2 15,0 0 1-15,0 0 0 16,0 0 2-16,0 0 2 16,0 0 2-16,7 0-1 15,-2 0-11-15,0 2-1 16,-1-2 3-16,-4 1 4 15,8-1 3-15,0 0 5 16,-2 0-5-16,0 0-4 16,0 0-1-16,-1 0-3 15,0 0-4-15,2 0 1 16,-4 0 0-16,2 0 0 16,2 0 0-16,-2 0-1 15,-3 0 3-15,8 0 1 0,-6 0 0 16,6 0 2-16,0 0 0 15,-5 0 2-15,2 0-2 16,-2 0-1-16,0 0 0 16,2 0 0-16,-2 0-1 15,2 0-1-15,-5 0 0 16,8 0-2-16,-2 0 2 16,-4 0 2-16,4 0 1 15,0-1-1-15,-3 1-5 16,0-2 0-16,-1 2 0 15,4-1 0-15,-4 1 0 16,6-1 0-16,-8 1 0 0,6 0 0 16,-4 0 0-16,-1-2 0 15,2 2 0-15,0 0 0 16,2-1 0-16,0-1 0 16,1 1 0-16,-2 0 0 15,0 0 0-15,-2 1 0 16,-2 0 0-16,4-2 0 15,-2 2 0-15,2 0 0 16,0 0 0-16,0 0 0 16,-2 0 0-16,4 0 0 15,-6 0 0-15,5 0 0 16,-2 0 0-16,2 0 0 16,1 0 0-16,-2 0 0 15,2 0 0-15,0 0 0 16,-6 0 0-16,2 0 0 0,2 0 0 15,-4 0 0-15,3 0 0 16,-2 0 0-16,0 0 0 16,4 0 0-16,-2 0 0 15,0 0 0-15,-1 0 0 16,2 0 0-16,-2 0 0 16,2 0 0-16,0 0 0 15,0 0 0-15,-4 0 0 16,2 0 0-16,1 0 0 15,0 0 0-15,0 0 0 16,0 0 0-16,0 0 0 16,-3 0 0-16,3 0 0 0,0 0 0 15,-1 0 0-15,2 0 0 16,-2 0 0-16,2 0 0 16,-2 0 0-16,1 0 0 15,2 0 0-15,0 0 0 16,1 0 0-16,-4 0 0 15,-1 0 0-15,6 0 0 16,-1 0 0-16,-4 2 0 16,4-2 0-16,-4 2 0 15,2-1 0-15,-2 1 0 16,1-1 0-16,-2-1 0 16,4 0 0-16,1 0 0 15,-3 0 0-15,-1 0 0 0,6 0 0 16,-4 0 0-16,-2 0 0 15,-2 0 0-15,6 0 0 16,-1 0 0-16,-2 2 0 16,2-2 0-16,-2 0 0 15,0 0 0-15,2 0 0 16,-2 0 0-16,-1 0 0 16,4 0 0-16,-6 0 0 15,4 0 0-15,-2 0 0 16,-2 0 0-16,6 0 0 15,-6 0 0-15,0 0 0 16,1 0 0-16,0 0 0 0,-1 0 0 16,0 0 0-1,3 0 0-15,0 0 0 0,0 0 0 16,2 0 0-16,0 0 0 16,1 0 0-16,-2-2 0 15,2 1 0-15,-6 1 0 16,-2 0 0-16,6 0 0 15,-6 0 0-15,0 0 0 16,2 0 0-16,-2 1 0 16,2 8 0-16,-2-2 0 15,5 1 0-15,-3-1 0 16,3 3-20-16,-2-2-47 16,-1-1-68-16,3-1-158 15</inkml:trace>
</inkml:ink>
</file>

<file path=word/ink/ink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12.739"/>
    </inkml:context>
    <inkml:brush xml:id="br0">
      <inkml:brushProperty name="width" value="0.04667" units="cm"/>
      <inkml:brushProperty name="height" value="0.04667" units="cm"/>
      <inkml:brushProperty name="fitToCurve" value="1"/>
    </inkml:brush>
  </inkml:definitions>
  <inkml:trace contextRef="#ctx0" brushRef="#br0">630 17 28 0,'0'-3'10'0,"0"-2"28"16,0 0-12-16,0 3 4 16,0 2-17-16,0 0-7 15,0 0 21-15,0 3-20 16,0 1-4-16,0-1 87 15,0-3-53-15,0 0 20 16,0 0 0-16,0 0-8 0,0 0 1 16,0 0-2-16,0 0-11 15,0 0-5-15,0 0 1 16,5 0 2-16,-2 0-12 16,-3 0 4-16,2 0-7 15,-2 0-3-15,0 0-9 16,0 0 0-16,0 0-3 15,0 0 0-15,0 2 4 16,0-1 18-16,-2 1-13 16,-6 0 3-16,4 2-3 15,-6-1-3-15,0 1 1 16,-2 1 0-16,-2-1-3 16,-1 0-1-16,3-1 0 15,-2 0-1-15,-3-2 2 0,2-1 1 16,-2 0 0-16,5 0-2 15,0 0-2-15,0 0 0 16,0 0-6-16,3 1 0 16,-1 1 0-16,2 1 0 15,-2-1 0-15,6 4 0 16,-8-1 0-16,2-2 0 16,-7 0 0-16,7-3 0 15,1 0 0-15,-3 0 0 16,2 0 0-16,-2 0 0 15,5 0 0-15,-2 0 0 16,1 0 0-16,4 0 0 0,-4 0 0 16,1 0 0-16,2 0 0 15,-2 0 0-15,-3 0 0 16,0 0 0-16,-2 1 0 16,2-1 0-16,1 0 0 15,-1 0 0-15,6 0 0 16,-4 0 0-16,4 0 0 15,-4 0 0-15,4 0 0 16,-2 0 0-16,6 0 0 16,-2 0 0-16,-2 0 0 15,-4 0 0-15,1 0 0 16,-3 0 0-16,0 0 0 16,-2 0 0-16,2 0 0 0,6 0 0 15,-4 0 0 1,4 0 0-16,-1 0 0 0,0 0 0 15,3 0 0-15,-3 0 0 16,3 0 0-16,-1 0 0 16,-2 0 0-16,5 0 0 15,-6 0 0-15,0 0 0 16,-4 0 0-16,4 0 0 16,-2-1 0-16,1-1 0 15,0 0 0-15,4 2 0 16,3-2 0-16,0 2 0 15,0 0 0-15,0 0 0 0,0 0 0 16,0 0 0 0,0 0 0-16,0 0 0 0,0 0 0 15,0 0 0-15,0 0 0 16,0 0 0-16,0 0 0 16,0 0 0-16,0 0 0 15,0 0 0-15,0 9 0 16,0-5 0-16,0 4 0 15,7 1 0-15,-4 1 0 16,-3-1 0-16,5 1 0 16,-5-2 0-16,2 1 0 15,-2-3 0-15,0 1 0 16,0 0 0-16,2 1 0 16,1 0 0-16,2 2 0 15,-1 1 0-15,4 1 0 0,-4-1 0 16,2-2 0-16,-4 0 0 15,-2-5 0-15,0-3 0 16,0 0 0-16,0 1 0 16,0 1 0-16,0 0 0 15,0 3 0-15,0-3 0 16,0 1 0-16,2-3 0 16,-2 0 0-16,0-1 0 15,0 0 0-15,0 0 0 16,0 0 0-16,0 0 0 0,0 0 0 15,0 0 0 1,0 0 0-16,0 0 0 0,0 0 0 16,0 0 0-16,0 0 0 15,0 0 0-15,0 0 0 16,0 0 0-16,0 0 0 16,0 0 0-16,0 0 0 15,5-1 0-15,-2-4 0 16,4-1 0-16,-5 1 0 15,6-1 0-15,-2 0 0 16,4 0 0-16,0 2 0 16,0-1 0-16,2 3 0 15,-10 1 0-15,10 1 0 16,-2-2 0-16,-1 2 0 16,-1 0 0-16,-1 0 0 0,0 0 0 15,5 0 0 1,-2 0 0-16,2 0 0 0,-5 0 0 15,3 0 0-15,-2 0 0 16,1 0 0-16,-2 0 0 16,-2 0 0-16,5 0 0 15,-3 0 0-15,2 0 0 16,1 0 0-16,2 0 0 16,-2 0 0-16,-1 0 0 15,1 0 0-15,0 0 0 16,0 0 0-16,-6 0 0 15,6 0 0-15,-3 0 0 0,3 0 0 16,-3 0 0-16,-2 0 0 16,-1 0 0-16,4 0 0 15,0 0 0-15,-2 0 0 16,0 0 0-16,-2 0 0 16,8 0 0-16,-5 0 0 15,1 0 0-15,2 0 0 16,-4 0 0-16,2 0 0 15,0 0 0-15,1 0 0 16,3 0 0-16,-2 0 0 16,2 0 0-16,0 0 0 15,0 0 0-15,-2 0 0 16,-3 0 0-16,0 0 0 0,-2 2 0 16,2-2 0-16,0 1 0 15,1 1 0-15,-2-2 0 16,4 2 0-16,0 1 0 15,0 1 0-15,1 0 0 16,-1-1 0-16,0 1 0 16,-2-1 0-16,-2 0 0 15,-1 0 0-15,0-1 0 16,0-1 0-16,0 1 0 16,0-1 0-16,-3 0 0 15,3-1 0-15,-2 0 0 16,-1 0 0-16,0 0 0 15,-2 0 0-15,2 0 0 16,-2 0 0-16,0 0 0 0,0 0 0 16,0 0 0-16,0 0 0 15,0 0 0-15,0-1 0 16,0-5 0-16,0-2 0 16,0 2 0-16,0-4 0 15,0-1 0-15,0 0 0 16,0-2 0-16,0 0 0 15,0 0 0-15,0-1 0 16,0 1 0-16,0 1 0 16,0 0 0-16,0 0 0 15,0 2 0-15,0 0 0 16,0 3 0-16,0 0 0 16,0-3 0-16,0 3 0 0,0-1 0 15,0 1 0 1,0-1 0-16,0 3 0 0,0-1 0 15,0 2 0-15,0 0 0 16,0-1 0-16,0 1 0 16,0 1 0-16,0 1 0 15,0 1 0-15,0 1 0 16,0 0 0-16,0 0 0 16,0 0 0-16,0 0 0 15,0 0 0-15,0 0 0 16,0 0 0-16,0 0 0 15,0 0 0-15,0 0 0 16,0 0 0-16,0 0 0 0,0 0 0 16,0 0 0-16,0 0 0 15,0 0 0-15,-2 0 0 16,2 0 0-16,-2 0 0 16,0 0 0-16,-4 0 0 15,2 0 0-15,-1 0 0 16,-2 0 0-16,-1 0 0 15,-1 0 0-15,1 0 0 16,2 0 0-16,-2 3 0 16,0-2 0-16,-1 2 0 15,2 1 0-15,2 0 0 16,-2 2 0-16,0-2 0 0,1-2 0 16,2 1 0-1,-4-3 0-15,8 2 0 0,-4-2 0 16,2 0 0-16,-1 2 0 15,0 1-38-15,3-2-20 16,0 3-66-16,0 6-70 16,6 2-150-16</inkml:trace>
</inkml:ink>
</file>

<file path=word/ink/ink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53.885"/>
    </inkml:context>
    <inkml:brush xml:id="br0">
      <inkml:brushProperty name="width" value="0.04667" units="cm"/>
      <inkml:brushProperty name="height" value="0.04667" units="cm"/>
      <inkml:brushProperty name="fitToCurve" value="1"/>
    </inkml:brush>
  </inkml:definitions>
  <inkml:trace contextRef="#ctx0" brushRef="#br0">42 14 50 0,'0'0'167'0,"0"0"-139"15,0 0 15-15,0 0-14 16,0-3-8-16,0-1 9 0,0 0 21 15,0 3-7-15,-6 0-8 16,3-1-4-16,-4 2 5 16,-1 0-5-16,6 0-10 15,-3 3 9-15,5 8-10 16,0 2-8-16,-2 2 6 16,-1 2-3-16,1 0 7 15,-3-1-7-15,5 2 0 16,0 0 3-16,0 1-1 15,0 2-7-15,0 2-2 16,0 2-4-16,0-1-3 16,5 1 1-16,0-1-2 15,2-1 0-15,0-1-1 16,-2-1 1-16,3-1-1 16,-2 1 0-16,-6-2 1 0,10 2 0 15,-2 1-1-15,2 0 1 16,1 0-1-16,1 1 1 15,-2 0 0-15,0 2 0 16,-6-2-1-16,6-2 0 16,0-2 0-16,-2 0 1 15,-4-2 0-15,1-1-2 16,-5 0 1-16,3-3 2 16,-1 2-2-16,-2-1 0 15,0 0 0-15,0 2 0 0,0 0 0 16,0 1 2-1,2 4-2-15,-2 1 0 0,0 0 0 16,3 1 1 0,-3-2 0-16,4 0 0 0,1-1-2 15,-2 2 1-15,-1-1 0 16,-2-3 0-16,0-2 0 16,0 0 0-16,0-1-1 15,0-1 1-15,0 1 1 16,0 2-1-16,0 1 0 15,0 0 0-15,0 2 0 16,0 1 0-16,0-3 0 16,0 0 2-16,0-1 1 15,0-1-1-15,0-1-1 16,-5 0-1-16,0-1 1 0,1 1-2 16,-3-1 1-16,1 3 1 15,6 1-1-15,0 0 1 16,0 1 0-16,0-2 0 15,0-1 3-15,0-2 0 16,0 1-3-16,0 2 0 16,-4-3-1-16,-4 3 0 15,6-2 0-15,0 0 1 16,0 2-1-16,-4-1 0 16,4 2 0-16,0 0 2 15,-4 0 0-15,6-3 2 16,0-1-2-16,0-1 0 15,0-1-1-15,0-2-1 0,0 2 0 16,0 0 1-16,0 0-1 16,0 3 0-16,0 2 0 15,0 1 1-15,0-1-1 16,0 2 0-16,0-3 0 16,0-1 1-16,0 0 0 15,0-4-2-15,0-1 2 16,0-2-2-16,0 0 1 15,0 0 0-15,0 4 1 16,0 1-1-16,0 4 1 16,0-2-2-16,0-1 1 0,0-1 1 15,0 0-1-15,0-4 0 16,0 1 0 0,0-2 0-16,0 2 1 0,0 1-1 15,0 0 0-15,0 0 1 16,0 1-1-16,0 0 1 15,0 1-2-15,0-1 2 16,0-4-2-16,0 3 1 16,-4-1 0-16,-1 0 2 15,0 2-2-15,5-1 1 16,0 1-1-16,0 2 0 16,0 1 2-16,0 2-3 15,0-1 2-15,0-3-1 16,0-4 1-16,0 2-2 15,0-3 1-15,0 1 0 0,0 3 0 16,0-2 0-16,0 2-1 16,0 2 2-16,0-3-2 15,0 2 1-15,0 3 0 16,0-3-2-16,0 0 0 16,0-1 1-16,-5-3 1 15,-2-1 0-15,7-2 0 16,-2-2 0-16,2 3 1 15,0 0 0-15,0 0-1 16,0 4 0-16,0 0 0 16,0 2 0-16,0-1 0 15,2 0-1-15,-2 1-1 0,0-3 1 16,0 0-3-16,0 0 1 16,0-2 2-16,0 1 0 15,0 0-1-15,2 1 0 16,1-2-3-16,-1-1-4 15,1 1-5-15,-3-3-12 16,0-1-8-16,2-1-11 16,-2-3-30-16,0 0-6 15,0 0-17-15,5 0-83 16</inkml:trace>
</inkml:ink>
</file>

<file path=word/ink/ink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51.189"/>
    </inkml:context>
    <inkml:brush xml:id="br0">
      <inkml:brushProperty name="width" value="0.04667" units="cm"/>
      <inkml:brushProperty name="height" value="0.04667" units="cm"/>
      <inkml:brushProperty name="fitToCurve" value="1"/>
    </inkml:brush>
  </inkml:definitions>
  <inkml:trace contextRef="#ctx0" brushRef="#br0">82 0 10 0,'-9'10'231'16,"4"-3"-187"-16,5-5 15 15,0-2 0-15,0 1-33 16,0-1-18-16,0 0-5 16,0 0 1-16,0 2 0 15,0-2 6-15,0 0 17 16,0 1 8-16,0 1-3 15,0-1-6-15,3 2-2 0,2 0-7 16,-1 5-7 0,-2 0-3-16,5 1-2 0,-4 3-3 15,-3-2-1-15,0 2 0 16,5 0 0-16,-3 0 1 16,2 1 4-16,3 2 12 15,1 1-3-15,-2 2 2 16,-1 0-3-16,0 0-5 15,2-1-5-15,-3-2-2 16,1 1-1-16,-3 0-1 16,1 1 1-16,0 0-1 15,1-1 0-15,-2 2 1 16,3-2 0-16,-3 2-1 16,3-1 1-16,-2-1-1 15,-1-3 1-15,0 2 2 0,-2-4-1 16,0-2-1-1,0 1-1-15,0 1 1 0,0 0 0 16,0 2-1-16,0-3 1 16,0 3 0-16,0-1 0 15,0 3-1-15,0-1 5 16,0 1 10-16,0-1 3 16,0-1-7-16,0 0-8 15,0-4-1-15,0 1-2 16,0 0 0-16,0-2 1 15,0 1-1-15,0 1 0 16,0 0 2-16,0 2-1 16,0 2-1-16,0-1 2 0,0 3-2 15,0-3 0-15,0 1 0 16,0-3 0-16,-4 0 0 16,-4-2 1-16,1 3 0 15,3-3-1-15,2 1 0 16,-1 1 1-16,0 3 0 15,1 2-1-15,0 4 2 16,-1-4-2-16,1 0 0 16,0-1 1-16,-5-2-2 15,4-1 1-15,-4 0 0 16,1 1 0-16,-2-4 0 16,1 1 0-16,3 2 0 0,-3 1 0 15,7 2 0-15,-3 1 1 16,1 1 1-16,-3-2-1 15,5 4 0-15,0-4-2 16,-2 0 1-16,0-2 0 16,0 0 0-16,2-3 1 15,-3 1-2-15,3 3 2 16,0-2-1-16,0 1 1 16,0 1-1-16,0-1-1 15,0 1 2-15,0 1-1 16,0-3 1-16,0 1-1 15,0-1-1-15,-5 0 1 0,5 2 10 16,0 1-19 0,0 2 9-16,0 1 0 0,0 1 2 15,0-1-2-15,0-3 0 16,0-1 0-16,0-1 0 16,0 0 0-16,-2 1 0 15,-3-1 0-15,5 1 0 16,-2 0 0-16,2 1 0 15,0 1 0-15,0-2 1 16,0 1-1-16,0-1 0 16,0 1 1-16,0-1-2 15,0-1 1-15,0 1 0 16,0 0 0-16,0 0 1 16,0 1-1-16,0 0 0 15,0 1 0-15,0-1 0 0,2 2 0 16,3 1 0-1,-3-3 1-15,1 0-1 0,-3 0 0 16,0-1-1-16,0 0 1 16,0 0 0-16,0-1 1 15,-5 1-1-15,0 0 0 16,3-1 1-16,2 0-1 16,-2 1 0-16,2-1 1 15,0 1-1-15,0-1 0 16,0 0 0-16,0-2 0 15,-2 1 0-15,-1 1 0 16,-2 1 0-16,3-1 1 16,-3 1-1-16,5 1 1 0,0 2-1 15,0 0 1-15,0 1-1 16,0 2 1-16,0-3 0 16,0 0-1-16,0-1 0 15,0 0 0-15,0-4-1 16,-2-4 2-16,-2 3-1 15,1 0-1-15,1 1 1 16,2 2 1-16,0 1-2 16,0-1 1-16,0-2 0 15,-3-1 0-15,-4-1 0 16,5 0-1-16,-5-1 0 16,7 1 0-16,-2 1 1 0,-1 1 0 15,1 5 1 1,2 1-2-16,0 1 2 0,0 0-2 15,0 0 1-15,0-2 0 16,0-1 0-16,-3-3 0 16,3-4-1-16,0 0 2 15,0-3-2-15,0 0 2 16,0 1-3-16,0-2-1 16,0 3-6-16,0 2-13 15,0 0-44-15,0 4-75 16,10-1-139-16</inkml:trace>
</inkml:ink>
</file>

<file path=word/ink/ink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31.981"/>
    </inkml:context>
    <inkml:brush xml:id="br0">
      <inkml:brushProperty name="width" value="0.04667" units="cm"/>
      <inkml:brushProperty name="height" value="0.04667" units="cm"/>
      <inkml:brushProperty name="fitToCurve" value="1"/>
    </inkml:brush>
  </inkml:definitions>
  <inkml:trace contextRef="#ctx0" brushRef="#br0">0 42 477 0,'0'-7'15'0,"0"5"-5"16,10 2 34-16,-6 0-29 15,2 0-12-15,-4 0-3 16,0 0 1-16,4 0 0 0,-2 0 2 16,3 0 26-16,-2 0 4 15,0 0-11-15,2 0-6 16,0 0-9-16,3 4-4 16,0 0-1-16,-6 0-2 15,4-1 1-15,-4 0-1 16,2-2 1-16,-4 1 0 15,0-2-1-15,4 1 1 16,-2-1 0-16,1 1-1 16,0 1 1-16,2-1-1 15,-2 2-1-15,4-1 2 16,-3 0 1-16,-2-2-1 0,4 0-1 16,2 0 0-16,-4 0 0 15,4 0 0-15,-2-4 0 16,1 1 1-16,-4 3-1 15,2 0-1-15,1 0 1 16,-2 0 0-16,0 0 0 16,-2 3 0-16,-4-2 1 15,2-1 1-15,2 0-2 16,0 0-2-16,-2-5 1 16,6-6-8-16,-4 1-2 15,4 0 6-15,-1 6 5 16,-2 1 0-16,4 3 0 15,3 0 0-15,-2 0 0 0,0 0 0 16,2 3 0 0,-2 1 0-16,0-1 0 0,1-1 0 15,1-2 1-15,0 0-1 16,-2 0-1-16,5-6 1 16,-5 0 0-16,-3-3 0 15,5 4 0-15,-5 3 2 16,3-1 2-16,0 3 1 15,0 0-4-15,-1 0-1 16,1 7 1-16,-3 2-2 16,0-4 1-16,-2-1 0 15,5-4 1-15,-1 0-1 16,3 0-1-16,6 0 0 16,-4-2 1-16,1-2 0 0,-1-3 1 15,0 4-1-15,-4 1-1 16,2 0 0-16,-2 2 1 15,7 0-5-15,-3 0 0 16,-2 0 3-16,4 2 1 16,-2 1 1-16,3-2 0 15,-3 0 0-15,6-1 0 16,-4 0 0-16,-1 0 0 16,2 0-2-16,4 0-5 15,-3 0-5-15,4 0 2 16,-8 2 8-16,7 0 2 15,-1-2-2-15,-8 0 2 16,8 0 0-16,-3 0 0 16,-7 3 0-16,2 0 0 0,-3 1 0 15,-2 3 0-15,-7-1 0 16,10 2 0-16,0-2-2 16,-1 0 2-16,1-2 2 15,2-1-4-15,0-3 2 16,5 0-11-16,3 0-35 15,2 0-7-15,0 0-36 16,-6 0-63-16,1 0-92 16</inkml:trace>
</inkml:ink>
</file>

<file path=word/ink/ink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29.402"/>
    </inkml:context>
    <inkml:brush xml:id="br0">
      <inkml:brushProperty name="width" value="0.04667" units="cm"/>
      <inkml:brushProperty name="height" value="0.04667" units="cm"/>
      <inkml:brushProperty name="fitToCurve" value="1"/>
    </inkml:brush>
  </inkml:definitions>
  <inkml:trace contextRef="#ctx0" brushRef="#br0">-4 37 318 0,'0'-2'82'0,"0"-1"-51"16,15 3 35-16,-5 0-38 0,-4 0-19 15,-2-1-1-15,0 0 9 16,-2-2 4-16,-2 0 7 16,8 1 7-16,-6 2 2 15,0 0-23-15,1 0-11 16,2 0-1-16,-3 0-1 15,5 0-1-15,3 0 0 16,-2 0-1-16,-2 0 1 16,2 0-1-16,-4 0 2 15,2 0-1-15,-2 0 1 16,4 0-1-16,-4 2 0 16,2-1 0-16,-2 1 1 15,3-1-2-15,-4 1 1 0,4 0-5 16,-2 1-6-16,2 1 2 15,1 2 3-15,2 1 3 16,2 0 3-16,-3-2 0 16,3 0-5-16,-2-2-6 15,0-1 9-15,-4-1 1 16,6-1-1-16,-4 0 1 16,0 0 0-16,-2 0-8 15,4 0-3-15,0 0 6 16,-3 0-11-16,3 0-24 15,-6 0 11-15,4 0 26 16,-4-1 2-16,2-1-10 0,-2 1 6 16,2 1 6-16,-2 0 0 15,4 0 1-15,-1 0 1 16,-2 0 12-16,2 0-6 16,0-2-6-16,-2 0 1 15,-1-1-3-15,6 0-6 16,-4 2-19-16,0 0-20 15,2 1-5-15,-1 0 11 16,0 0 29-16,1 0 12 16,1 1 0-16,-4 3 7 15,2-1 15-15,-4-1 29 16,2-2 3-16,1 0-25 16,-2 0-6-16,0-5-16 15,-2-5-6-15,6 3-2 0,-1-1-1 16,0 1 0-16,3 3 0 15,5 0 0-15,-1 4 0 16,-2 0 1-16,0 0-1 16,-2 1 1-16,0 4 0 15,-3-3 0-15,-2-2 1 16,2 0 2-16,3 0-4 16,0 0 0-16,2-1 0 15,2-6-4-15,-2 2-1 16,10-1 2-16,5-1-3 15,-3 4 6-15,0 1-1 16,-3 2 2-16,-1 0-1 16,0 0 0-16,-8 0 0 0,-1 0 0 15,1 0 0-15,-6 0 0 16,4 0-1-16,4 0-5 16,-2 0-3-16,10 0 4 15,-1 2 5-15,-3 4 0 16,3-2 0-16,-1 0 1 15,4-1 1-15,-2-1-4 16,-8 0-28-16,3-2-37 16,-3 1 1-16,-2 1-29 15,-2 3 1-15,0 7 12 16,0 4 32-16,-3 2 14 16</inkml:trace>
</inkml:ink>
</file>

<file path=word/ink/ink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5.953"/>
    </inkml:context>
    <inkml:brush xml:id="br0">
      <inkml:brushProperty name="width" value="0.04667" units="cm"/>
      <inkml:brushProperty name="height" value="0.04667" units="cm"/>
      <inkml:brushProperty name="fitToCurve" value="1"/>
    </inkml:brush>
  </inkml:definitions>
  <inkml:trace contextRef="#ctx0" brushRef="#br0">11 12 36 0,'-7'6'-26'16,"2"3"42"-16,5-2 223 15,0-2-201-15,0-2-10 16,0 1-14-16,0-3-10 0,0 2 22 16,0-1 10-16,0-2 19 15,0 3 15-15,0-1 8 16,0 1-21-16,0 0-6 15,0 0-19-15,5-2-24 16,5-1-4-16,-3 1-1 16,-2-1-2-16,4 0 0 15,3 0-1-15,-2 0 3 16,0 0-2-16,2 0 1 16,0-4-1-16,3-4 1 0,-3-2-1 15,0 0-1 1,0 2 2-16,0 1-1 0,0 3-1 15,3-1 0-15,-1 0-5 16,-2 2 0-16,6 2 2 16,1 0 0-16,-3 1 3 15,6 0 1-15,-2 0 0 16,-1 0 1-16,-5 2-1 16,-2 1 0-16,4-1 0 15,-4-2 1-15,0 0-1 16,0 0-1-16,0 0 0 15,-1 0 0-15,-1 0 0 16,2-3 1-16,-2 3-3 16,0 0 0-16,2 0 0 15,-2 0 1-15,-1 0 2 0,1 0-2 16,0 0-1 0,-2 3-9-16,3-1-13 0,1-1 4 15,3 1 7-15,4 1 0 16,1-2 5-16,-6 1 0 15,3-1 3-15,-7 1 4 16,-3-2 1-16,-2 0-3 16,-1 0-31-16,2 0-30 15,4 0 5-15,-4 0 12 16,9-2 18-16,-1 2 20 16,4 0 8-16,-4 0 7 15,0 0-4-15,6 0-2 0,-3 6-21 16,5-1-85-1,4 2-176-15</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205"/>
    </inkml:context>
    <inkml:brush xml:id="br0">
      <inkml:brushProperty name="width" value="0.04667" units="cm"/>
      <inkml:brushProperty name="height" value="0.04667" units="cm"/>
      <inkml:brushProperty name="fitToCurve" value="1"/>
    </inkml:brush>
  </inkml:definitions>
  <inkml:trace contextRef="#ctx0" brushRef="#br0">-3 40 52 0,'0'0'425'0,"0"-5"-324"15,14-3 23-15,-3 1-28 16,-4 3-64-16,-2-3-15 16,-3 2-10-16,0 1-5 15,-2 3-3-15,0 1-29 0,0 0-74 16,0 3-46-1,0 14-112-15</inkml:trace>
</inkml:ink>
</file>

<file path=word/ink/ink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4.865"/>
    </inkml:context>
    <inkml:brush xml:id="br0">
      <inkml:brushProperty name="width" value="0.04667" units="cm"/>
      <inkml:brushProperty name="height" value="0.04667" units="cm"/>
      <inkml:brushProperty name="fitToCurve" value="1"/>
    </inkml:brush>
  </inkml:definitions>
  <inkml:trace contextRef="#ctx0" brushRef="#br0">-8 70 7 0,'-4'0'136'15,"1"1"82"-15,3-1-123 16,0 0-11-16,0 0-44 15,0 0-21-15,0 0 2 16,0 0 5-16,0 0 11 16,0 0 14-16,0 0-5 15,0 0-3-15,0 0-10 16,10 0 2-16,5 0-21 16,-3 2-5-16,2-1-6 15,-2 0-2-15,0 0-1 0,-2-1 0 16,7 0-2-16,-3 0-1 15,4 0-5 1,-4 0 4-16,3-1 3 0,-1-6 0 16,0 2 1-16,0 0 0 15,-1 1 0-15,-3 1 1 16,0 0-1-16,0 1-1 16,-2 1 0-16,0 1 0 15,-1 0-3-15,-4-2-7 16,5 1 2-16,-3 0-1 15,3-3-14-15,2-2 10 16,-2-1 4-16,-1 0 7 16,-2-1 4-16,-2 4 1 15,0 2-1-15,-5 0-1 16,7 2-1-16,-2 0-10 0,5 0 15 16,-1 3-5-16,1 4 2 15,0-1 2-15,-3-3-2 16,5-1 3-16,-2-2 0 15,2 0-2-15,2 0 1 16,-2-3-2-16,6 1-2 16,-4-2 1-16,-2 3 0 15,7 1-2-15,-1 0 4 16,-2 0-4-16,4 0 4 16,-3 5-2-16,-3-5 0 0,-2 0 0 15,8 0 0 1,-6 0-3-16,5 0-9 0,-1 0-32 15,-4 0-26-15,-2 0-13 16,0 0-18-16,-2 2-65 16,7 3-171-16</inkml:trace>
</inkml:ink>
</file>

<file path=word/ink/ink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3.688"/>
    </inkml:context>
    <inkml:brush xml:id="br0">
      <inkml:brushProperty name="width" value="0.04667" units="cm"/>
      <inkml:brushProperty name="height" value="0.04667" units="cm"/>
      <inkml:brushProperty name="fitToCurve" value="1"/>
    </inkml:brush>
  </inkml:definitions>
  <inkml:trace contextRef="#ctx0" brushRef="#br0">-4 47 6 0,'-2'1'303'0,"2"-1"-155"15,0 0-51-15,0 0-21 16,0 0-36-16,0 0-24 16,0 0 5-16,0 0-5 15,2 0 0-15,2 0 1 16,6 0-14-16,0 1 6 15,-3 4 3-15,3-1 5 16,-5-2-4-16,2 0-1 16,-3-2-4-16,6 0-6 15,2 0-1-15,-4 0 1 16,-1 0 0-16,0 0-1 0,1-3-2 16,1 3 1-16,-1-1-1 15,-2-1 2-15,0 1 0 16,-2-2-1-16,6 0 0 15,-2-2 0-15,-4 1-3 16,6 0-2-16,-5 0 5 16,-1 3 0-16,-1 1 1 15,6 0-2-15,-1 0-1 16,4 0 1-16,-2 0 1 16,0 0-1-16,-1 0 1 15,-2 0 1-15,0 0-1 16,1 0-20-16,2 0-4 15,2-7 4-15,0 0 2 0,-3 0 8 16,1 2 12-16,0 3 2 16,-3 0 4-16,2 2 0 15,1 0-6-15,2 0-1 16,-2 6-1-16,-3 0 1 16,-2-2-1-16,0-4 1 15,-3 0-3-15,6 0-1 16,4 0-1-16,0 0 2 15,-2 0 2-15,2 0 2 16,-3 0-2-16,1 0-1 16,2 0 2-16,0 0-2 15,0 0 0-15,-2 0 2 0,2 0 0 16,-5 0 0 0,3 0-2-16,2 0-2 0,0 0 1 15,2 0 1-15,3 0-1 16,3 0-1-16,-4 0-1 15,0 0 2-15,-2 2-8 16,0-2-8-16,1 0 4 16,1 1-4-16,4 0-4 15,-1 1-7-15,1-2-13 16,-4 0-7-16,2 0 20 16,-6 0 5-16,-3 0 0 15,-1 1 6-15,-4 0-52 16,4 3-56-16</inkml:trace>
</inkml:ink>
</file>

<file path=word/ink/ink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2.407"/>
    </inkml:context>
    <inkml:brush xml:id="br0">
      <inkml:brushProperty name="width" value="0.04667" units="cm"/>
      <inkml:brushProperty name="height" value="0.04667" units="cm"/>
      <inkml:brushProperty name="fitToCurve" value="1"/>
    </inkml:brush>
  </inkml:definitions>
  <inkml:trace contextRef="#ctx0" brushRef="#br0">-2 20 0 0,'-2'0'215'0,"2"0"-163"16,0 0-11-16,0 0-9 15,0 0-17-15,0 0 23 16,0 0 24-16,0 0 0 16,0 0-1-16,0 0-7 15,0 0-28-15,0 0-19 16,2 4-6-16,6 3 0 16,2 1 0-16,-6-2 0 15,6 0-1-15,-8-3 1 16,8-3-1-16,-5 0-8 15,2 0 2-15,0 0 4 0,1-1 1 16,-4-4 2-16,8 0 1 16,-4 1-1-16,0 1 2 15,-4 2 2-15,3 1-3 16,-2 0-1-16,7 0-2 16,-7 0 1-16,0 0-2 15,2 0-10-15,-5 0-5 16,8-3 6-16,-8-2 6 15,4 1 3-15,-2 1 3 16,-4 2 1-16,8 1 4 16,-1 0 3-16,0 0-6 15,3 0-2-15,-1 0 0 0,-6 2 0 16,4-2 1-16,-5 0-1 16,4 0-2-16,-2 0-6 15,-2 0-3-15,8-7 7 16,-2 2 6-16,-1 0-1 15,0 3 6-15,3 1-1 16,2 1-2-16,3 0-3 16,-3 0-2-16,0 0 1 15,-2 0 0-15,-6 4-1 16,4-4 1-16,-6 0-2 16,8 0-3-16,-1 0 2 15,1 0 3-15,2-1 0 16,0-1 2-16,0 2 2 15,3 0 2-15,-1 0-6 0,0 0-1 16,4 0 1-16,-6 0-1 16,0 2 0-16,-2-2-3 15,2 0-11-15,-3 0 3 16,1 0 6-16,0 0 6 16,-2-2-1-16,-2 2 5 15,4 0-2-15,0 0-1 16,2 0-2-16,3 0 1 15,-1 3-1-15,6 0 1 16,-4-2-1-16,3-1 0 16,1 0-6-16,0 0-1 15,-4 0-11-15,1 0-43 16,-5 0-24-16,0 0-37 0,8 0-92 16</inkml:trace>
</inkml:ink>
</file>

<file path=word/ink/ink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1.049"/>
    </inkml:context>
    <inkml:brush xml:id="br0">
      <inkml:brushProperty name="width" value="0.04667" units="cm"/>
      <inkml:brushProperty name="height" value="0.04667" units="cm"/>
      <inkml:brushProperty name="fitToCurve" value="1"/>
    </inkml:brush>
  </inkml:definitions>
  <inkml:trace contextRef="#ctx0" brushRef="#br0">-1-1 275 0,'0'4'27'16,"0"-3"16"-16,0-1-18 16,0 0-22-16,0 0 1 15,0 0-2-15,0 0 5 16,0 0 19-16,0 0 7 16,0 0 7-16,0 0-5 15,0 0-4-15,0 0-8 16,0 3-2-16,3 0-18 0,4 2-2 15,-5-2-1-15,-2-2 1 16,6 1 1-16,-4-2 1 16,0 0 2-16,0 0-5 15,4 0 2-15,-2 0 5 16,6 0-2-16,0 0 2 16,-3 0-2-16,3 3-3 15,-4-2-2-15,2 2 1 16,-6-3-3-16,4 1 1 15,-4-1-1-15,0 0 1 16,0 0-5-16,6 0 8 16,-6 0 0-16,8 0 0 15,-3 0 1-15,3 0-1 0,0 0 1 16,-4 0 0 0,4 0-1-16,-2 0-3 0,-4 0 3 15,3 0-2-15,-4 0-2 16,2 0-7-16,-1 0 0 15,4 0 1-15,-4 0 11 16,2 0-2-16,-2 0-1 16,6 0 2-16,-3 0 2 15,3 0-2-15,-3 0-2 16,2 0 0-16,3 2 0 16,-6-2 1-16,-2 0-8 15,2 0-10-15,-2 0-4 16,1 0 18-16,-3 0 7 15,1 0 2-15,-1 0 2 0,3 0 4 16,-3 0-7-16,1 0 1 16,4 0-7-16,-2 0 1 15,0 0 3-15,-3 0-3 16,0 0-3-16,6 0-1 16,-4-1 3-16,4-1 5 15,-1 1 0-15,3-2-1 16,2 3 4-16,-2 0-5 15,-4 0-1-15,4 0 0 16,-2 0 0-16,1 0 0 16,-4 0-3-16,5 0-7 0,-1 0-5 15,-1 0 9 1,2 0 3-16,2 0 0 0,-1-2 2 16,4 1 0-16,0-1 1 15,-1 1-2-15,3 0-2 16,-1 1 1-16,-4 0 2 15,6 0-3-15,-6 0 4 16,0 0-6-16,-3 0-5 16,-1 0-4-16,-4 0 3 15,6 0 10-15,-2 0-2 16,-4 2-4-16,4 0-24 16,-4 1-36-16,1 1-51 15,5-2-165-15</inkml:trace>
</inkml:ink>
</file>

<file path=word/ink/ink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18.506"/>
    </inkml:context>
    <inkml:brush xml:id="br0">
      <inkml:brushProperty name="width" value="0.04667" units="cm"/>
      <inkml:brushProperty name="height" value="0.04667" units="cm"/>
      <inkml:brushProperty name="fitToCurve" value="1"/>
    </inkml:brush>
  </inkml:definitions>
  <inkml:trace contextRef="#ctx0" brushRef="#br0">116 1 12 0,'0'0'-12'15,"0"2"32"-15,0 3 211 16,0-3-174-16,0-2-5 16,0 0-37-16,0 0-3 15,0 0-2-15,0 0 3 16,0 0 14-16,0 0 4 0,0 0-3 16,0 0 1-16,0 0 4 15,0 0 0-15,0 0 1 16,0 0-3-16,0 0 6 15,0 0-11-15,0 0-6 16,0 1-5-16,0 1-4 16,0 4 19-16,0 1-12 15,0 1-5-15,0 2 1 16,0 0 0-16,0 2 0 16,0-1 0-16,0 0-5 15,0 1-1-15,0 1-2 16,0-3 1-16,0 2-3 15,0-2 1-15,0 0-2 0,0 1 0 16,0 0 0-16,0 1 0 16,2 0-2-16,-2-2-1 15,3 4 1-15,-3-1 0 16,5 0 1-16,-1 0 1 16,-4-2-1-16,6 0 1 15,-4-2-1-15,0 0 0 16,0-1-1-16,2 0 0 15,-4 1-1-15,2 1 0 16,0 3 0-16,-2 0 0 16,2 1 0-16,-2 2 1 15,6-2 1-15,-6 0-3 0,0-2 2 16,2-1-1 0,-2 0 0-16,0-1 2 0,0 0-2 15,0-2 0-15,0 0 0 16,2 3 0-16,-2 0 0 15,0 1 0-15,0 1 0 16,0-2 0-16,0-1 1 16,0 2 0-16,0-3-2 15,0 1 2-15,0 0-1 16,0 0 0-16,0 2 0 16,0-2 0-16,0 2 1 15,0 1-1-15,0 0 1 16,0 0 1-16,0 1-2 15,0 0 2-15,5 0 1 16,-5-4 0-16,3-1-2 0,-3 1 2 16,0-1 0-16,0 1 0 15,0 2 2-15,0-1-1 16,0 0 0-16,0 2 1 16,0-1-2-16,0 0-2 15,0 2 0-15,0 0 0 16,0 0-1-16,0-1 1 15,0-3-1-15,0-1 1 16,0 1 0-16,0-3-1 16,0 1 1-16,0-1-1 15,0 3 0-15,0 0 1 16,0 3 0-16,0 1-2 0,0 1 2 16,0 0-2-16,0-1 2 15,0-1-1-15,2 0 0 16,-2 0 0-16,2 0 0 15,-2-1 0-15,0 1 1 16,0-2-1-16,0 1 0 16,0 0 0-16,5 0 0 15,-5 2-1-15,0 2 1 16,0-2-1-16,0 0 1 16,0 0 1-16,0 1-1 15,3 0 0-15,-1 2 1 16,-2-2-1-16,7 1 1 15,-5 1-1-15,1-1 1 0,-3 1-1 16,0 1-1 0,0-2 1-16,0-1 1 0,0 0 0 15,0 0 7-15,0 1-8 16,0-3 0-16,3 2 0 16,-3-2 0-16,0-1 0 15,0 0 0-15,0 1 0 16,0-1 0-16,0 1 0 15,0 0 0-15,0 1 0 16,0-3 0-16,0 1 0 16,0 0 0-16,0-2 0 15,0 2 0-15,0-4 0 0,0 1 0 16,0 0 0 0,0-1 0-16,0 0 0 0,0 2 0 15,0-1 0-15,0 2 0 16,0 0 0-16,0-1 0 15,0-2 0-15,0-1 0 16,-3-2 0-16,3 2 0 16,-3-2 0-16,1 2 0 15,0-1 0-15,-3 1 0 16,5 2 0-16,0-3 0 16,0 0 0-16,0-1 0 15,0 0 0-15,-2-2 0 16,-1 2 0-16,3-2 0 0,-5 2 0 15,3 0 0-15,0 1 0 16,-1-1 0-16,-2 1 0 16,5-2 0-16,0 0 0 15,0-1 0-15,0-2 0 16,0-1 0-16,0 0 0 16,0 0 0-16,0 0 0 15,0 0 0-15,0 0 0 16,0 0 0-16,0 0 0 15,0 0 0-15,0 0 0 16,0 0 0-16,0 0 0 16,0 0 0-16,0 0 0 0,0 0 0 15,8 0 0 1,-4 0 0-16,6 0 0 0,-3-1 0 16,3-2 0-16,0 0 0 15,2 0 0-15,-2 1 0 16,-1-1 0-16,-2 0 0 15,1 2 0-15,1-2 0 16,-1 2 0-16,4-1 0 16,-2 0 0-16,2 0 0 15,2-2 0-15,3 3 0 16,0-2 0-16,0 0 0 16,-3 3 0-16,3-2 0 15,-2-1 0-15,2 1 0 16,-3 1 0-16,-2-1 0 15,0 0 0-15,3 1 0 0,-5 1 0 16,2 0 0 0,0 0 0-16,0 0 0 0,0 0 0 15,5 0 0-15,0 0 0 16,0-2 0-16,-3 1 0 16,6 1 0-16,-8-1 0 15,0-1 0-15,3 2 0 16,-1-1 0-16,0 1 0 15,-4-2 0-15,7 2 0 16,-5 0 0-16,2 0 0 16,4 0 0-16,-4 0 0 15,8 0 0-15,-3 0 0 0,-1-1 0 16,-4 0 0-16,-2 1 0 16,7-2 0-16,-4 1 0 15,0 1 0-15,-1 0 0 16,-2-2 0-16,0 2 0 15,5 0 0-15,-7 0 0 16,0 0 0-16,2 0 0 16,-2 0 0-16,1 0 0 15,4 0 0-15,-3 0 0 16,-3 0 0-16,9 0 0 16,-8 0 0-16,2 0 0 15,2 0 0-15,-2 0 0 16,-3 0 0-16,7 0 0 0,-4 0 0 15,0 2 0-15,-1 1 0 16,1-1 0-16,0 0 0 16,-2-1 0-16,0 1 0 15,0-1 0-15,-8 0 0 16,6-1 0-16,-4 2 0 16,1-2 0-16,0 0 0 15,0 1 0-15,-3-1 0 16,6 0 0-16,-4 2 0 15,6-2 0-15,-8 0 0 16,6 0 0-16,-4 0 0 16,2 0 0-16,-4 0 0 15,0 0 0-15,-2 0 0 16,0 0 0-16,0 0 0 0,0 0 0 16,0 0 0-16,0 0 0 15,0 0 0-15,0 0 0 16,0 0 0-16,0 0 0 15,0-3 0-15,0-4 0 16,0-2 0-16,0-1 0 16,-2-2 0-16,-6 2 0 15,6 0 0-15,-2 3 0 16,-2-1 0-16,2 1 0 16,-2-3 0-16,2 1 0 15,-4-4 0-15,6-1 0 16,-5 1 0-16,5-4 0 15,-1 2 0-15,-2 0 0 0,3 1 0 16,0 1 0-16,-1 0 0 16,3 1 0-16,0 1 0 15,0 1 0-15,0 1 0 16,0-2 0-16,0 1 0 16,0-1 0-16,0 0 0 15,0-1 0-15,0-2 0 16,0 0 0-16,0 2 0 15,0-1 0-15,0 3 0 16,0-3 0-16,0 1 0 16,0 0 0-16,0-2 0 15,0 3 0-15,3-1 0 0,-1 0 0 16,0 0 0-16,1 0 0 16,-1-2 0-16,-2 2 0 15,0-1 0-15,0 1 0 16,0-2 0-16,0-1 0 15,0 0 0-15,0-2 0 16,0 2 0-16,0 0 0 16,0 1 0-16,0 3 0 15,0 1 0-15,0 1 0 16,0 0 0-16,0-2 0 16,0-2 0-16,0 0 0 15,0-3 0-15,0 1 0 16,0-3 0-16,0 1 0 15,0 2 0-15,0 1 0 16,0 0 0-16,0 4 0 0,0 1 0 16,0-1 0-16,0 3 0 15,0 0 0-15,0 0 0 16,0-1 0-16,0 0 0 16,0-1 0-16,0-3 0 15,0 2 0-15,0-2 0 16,0 3 0-16,0-1 0 15,0-1 0-15,0 3 0 16,0-2 0-16,0-1 0 16,0 2 0-16,-2-1 0 15,2 2 0-15,-3 1 0 16,1-1 0-16,0 2 0 16,-6 5 0-16,8-5 0 0,0 0 0 15,-2-3 0-15,2-1 0 16,0 0 0-16,0-2 0 15,-2 0 0-15,2 0 0 16,0-1 0-16,0 0 0 16,0 1 0-16,0-2 0 15,-6 1 0-15,6 1 0 16,-2 0 0-16,-2 0 0 16,-2 2 0-16,-4 0 0 15,6-1 0-15,-4 0 0 16,4 0 0-16,-1-1 0 15,0 1 0-15,5-2 0 0,0 1 0 16,0 2 0-16,0 1 0 16,0 0 0-16,0-3 0 15,0 2 0-15,0-2 0 16,0-3 0-16,0-1 0 16,0 2 0-16,0-3 0 15,0 4 0-15,0 2 0 16,0 1 0-16,0 3 0 15,0 3 0-15,2 0 0 16,1 1 0-16,-3 1 0 16,0-3 0-16,5-3 0 15,-3-2 0-15,-2-2 0 0,2-3 0 16,-2 2 0-16,0-3 0 16,0 4 0-16,6 3 0 15,-6 4 0-15,2 0 0 16,2 3 0-16,-4-2 0 15,8-2 0-15,-6 1 0 16,-2 0 0-16,6-1 0 16,-4 0 0-16,0 1 0 15,0-3 0-15,-2-1 0 16,6 1 0-16,-4 0 0 16,-2 0 0-16,2 4 0 15,-2 1 0-15,0 2 0 16,0-1 0-16,0-1 0 0,0 1 0 15,5-3 0 1,-5 0 0-16,3 0 0 0,-1-2 0 16,-2 1 0-16,0 2 0 15,0-1 0-15,0 5 0 16,0-2 0-16,0 2 0 16,0 0 0-16,0 0 0 15,0-1 0-15,0-3 0 16,0-2 0-16,-14 0 0 15,-4-4 0-15,6 2 0 16,-7-2 0-16,5 3 0 16,-4 2 0-16,6 2 0 15,-2 3 0-15,-3 0 0 16,5 0 0-16,-8 0 0 0,-2 0 0 16,-2 0 0-16,-5 3 0 15,7-1 0-15,-2 2 0 16,-5-1 0-16,7-2 0 15,6 2 0-15,-1 0 0 16,2-2 0-16,-2 1 0 16,-3-1 0-16,6 1 0 15,-5-1 0-15,5 0 0 16,-4 2 0-16,4-2 0 16,-5 2 0-16,-1-3 0 15,6 1 0-15,-4-1 0 16,6 0 0-16,-2 0 0 15,-3 0 0-15,5 0 0 16,0 0 0-16,-2 0 0 0,-1 0 0 16,3 0 0-16,-5 0 0 15,0 0 0-15,-3 0 0 16,1 0 0-16,-3 0 0 16,0 0 0-16,1-1 0 15,4-2 0-15,0 2 0 16,-3-1 0-16,8 1 0 15,-2 1 0-15,-3 0 0 16,5 0 0-16,-2 0 0 16,-4 0 0-16,2 0 0 15,-4 0 0-15,1 0 0 0,-1 0 0 16,4-2 0-16,-1-1 0 16,5 1 0-16,0 1 0 15,4 0 0-15,0 1 0 16,2 0 0-16,-4 0 0 15,0 0 0-15,0 0 0 16,-1 0 0-16,-1 0 0 16,0 0 0-16,2 0 0 15,-5 0 0-15,10 0 0 16,-2 0 0-16,-3 0 0 16,8 0 0-16,-3 0 0 15,0 0 0-15,3 2 0 16,-6 0 0-16,8-1 0 15,0 1 0-15,0-2 0 16,-2 1 0-16,2 1 0 0,0 4 0 16,0 4 0-16,0-1-117 15,12 2-459-15</inkml:trace>
</inkml:ink>
</file>

<file path=word/ink/ink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08.704"/>
    </inkml:context>
    <inkml:brush xml:id="br0">
      <inkml:brushProperty name="width" value="0.04667" units="cm"/>
      <inkml:brushProperty name="height" value="0.04667" units="cm"/>
      <inkml:brushProperty name="fitToCurve" value="1"/>
    </inkml:brush>
  </inkml:definitions>
  <inkml:trace contextRef="#ctx0" brushRef="#br0">762 1 183 0,'0'0'99'0,"0"1"-9"16,0-1 36-16,0 0-33 16,0 0-29-16,0 0-12 15,0 0-4-15,-7 0-4 16,-8 0-28-16,3 0 2 15,0 0-4-15,-2 2 3 16,-1-1 6-16,3-1 3 0,-2 0-1 16,-4 0 2-16,2 0 0 15,-3 0-2-15,-3 0-19 16,0 0-6-16,3 0 0 16,-5 0 0-16,2 0 0 15,0 0 0-15,0 4 0 16,-3-1 0-16,4 0 0 15,-1-2 0-15,0 1 0 16,8-2 0-16,-3 0 0 16,5 0 0-16,0 0 0 15,2 0 0-15,0 0 0 16,-2 0 0-16,2 0 0 0,-4 0 0 16,2 0 0-16,-3 0 0 15,3 0 0-15,0 0 0 16,0 0 0-16,2 0 0 15,6 0 0-15,-1 0 0 16,2 0 0-16,1 0 0 16,-3-2 0-16,5 1 0 15,-2 1 0-15,-6 0 0 16,4-1 0-16,-4-1 0 16,-2 2 0-16,8 0 0 15,-8 0 0-15,0 0 0 16,6 0 0-16,-6-3 0 15,3 2 0-15,2 1 0 0,-2-1 0 16,2 1 0 0,0 0 0-16,1 0 0 0,-2 0 0 15,2 0 0-15,-2 0 0 16,4 0 0-16,-2 0 0 16,-2 0 0-16,4 0 0 15,-5 0 0-15,4 0 0 16,-6 0 0-16,6 0 0 15,-4 0 0-15,7 0 0 16,-2 0 0-16,2 0 0 16,0 0 0-16,0 0 0 15,0 0 0-15,0 0 0 0,0 0 0 16,0 0 0 0,0 0 0-16,0 0 0 0,0 1 0 15,0 0 0-15,0 1 0 16,0-2 0-16,0 3 0 15,0-2 0-15,0 3 0 16,0 0 0-16,0 2 0 16,0 2 0-16,0 4 0 15,0-1 0-15,0 4 0 16,0 2 0-16,0 0 0 16,0 1 0-16,0-4 0 15,2 0 0-15,-2 0 0 16,0-1 0-16,5 0 0 0,-3-2 0 15,-2 0 0-15,3-3 0 16,-3-2 0-16,0 0 0 16,5-2 0-16,-5-1 0 15,0 1 0-15,0 0 0 16,0-1 0-16,2 1 0 16,-2-2 0-16,0 0 0 15,2-1 0-15,-2-1 0 16,3 0 0-16,-3 0 0 15,5 0 0-15,-3 0 0 16,0 0 0-16,6 0 0 16,-4 0 0-16,2 0 0 0,-2-1 0 15,4-2 0 1,-1 1 0-16,0-1 0 0,3 0 0 16,-1-1 0-16,3 0 0 15,4 0 0-15,-2-1 0 16,0 0 0-16,1 0 0 15,1 1 0-15,0 0 0 16,-2 0 0-16,0 1 0 16,1 0 0-16,-3 2 0 15,0-2 0-15,0 2 0 16,0-2 0-16,0 1 0 16,-2 1 0-16,7-1 0 15,-3 0 0-15,6-1 0 16,-1 1 0-16,-4-1 0 15,-3-1 0-15,3 2 0 0,-9 0 0 16,10 0 0-16,-7 2 0 16,-2-1 0-16,8 1 0 15,-8 0 0-15,8 0 0 16,-3 0 0-16,2 0 0 16,-2-1 0-16,3-1 0 15,-3 2 0-15,0-1 0 16,0 0 0-16,0-1 0 15,0 2 0-15,-2-1 0 16,2 1 0-16,3 0 0 16,-3 0 0-16,2 0 0 15,3 0 0-15,0 0 0 16,0 0 0-16,-3 0 0 16,1 0 0-16,0-3 0 0,-1 0 0 15,-4 3 0-15,2-3 0 16,-3 3 0-16,-1-1 0 15,-6 1 0-15,6 0 0 16,-6 0 0-16,0 0 0 16,-2 0 0-16,0 0 0 15,0-1 0-15,0 0 0 16,0 1 0-16,0 0 0 16,0 0 0-16,0 0-13 15,5 0-25-15,-5 0-13 16,0 0-48-16,3 0-116 0,-1 0-149 15</inkml:trace>
</inkml:ink>
</file>

<file path=word/ink/ink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06.094"/>
    </inkml:context>
    <inkml:brush xml:id="br0">
      <inkml:brushProperty name="width" value="0.04667" units="cm"/>
      <inkml:brushProperty name="height" value="0.04667" units="cm"/>
      <inkml:brushProperty name="fitToCurve" value="1"/>
    </inkml:brush>
  </inkml:definitions>
  <inkml:trace contextRef="#ctx0" brushRef="#br0">483 5 35 0,'0'0'188'0,"0"0"-154"0,0 0 7 16,6 0-22-16,-4-1-6 15,-2 1 1-15,2 0 14 16,-2 0 7-16,6 0 12 16,-4 0-11-16,0 0-9 15,0-2-2-15,-2 1-1 16,0 1 5-16,0 0-6 16,0 0-3-16,0 0-12 15,0-1-2-15,0 1-1 16,0 0 0-16,0 0 0 15,0 0 8-15,0 0 10 16,0 0 4-16,0 0 7 0,0 0-3 16,0 0-1-16,0 0-3 15,0 0-12-15,0 0 9 16,0 0-3-16,0 0-8 16,-6 0-2-16,-4 0 0 15,-2 0 0-15,-3 0 1 16,1 0 2-16,2 0 2 15,-6 0-3-15,6 2-3 16,0-2-10-16,-5 2 0 16,5-1 0-16,2-1 0 15,-2 1 0-15,0 1 0 16,-2-1 0-16,-3-1 0 0,-3 0 0 16,6 0 0-16,-3 0 0 15,2 0 0-15,1 0 0 16,-1 0 0-16,3 0 0 15,2 0 0-15,1 0 0 16,-3 0 0-16,2 0 0 16,5 0 0-16,3 0 0 15,-5 0 0-15,4 0 0 16,-2 0 0-16,-1 0 0 16,0 0 0-16,-4 0 0 15,8-1 0-15,-5 1 0 16,2-2 0-16,-2 2 0 15,4 0 0-15,-4 0 0 0,7 0 0 16,-5 0 0-16,-2 0 0 16,5 0 0-16,-6 0 0 15,6 0 0-15,-3 0 0 16,0 0 0-16,1-1 0 16,-2 1 0-16,4 0 0 15,-6 0 0-15,6-1 0 16,0 1 0-16,-5 0 0 15,7 0 0-15,-5 0 0 16,0 0 0-16,5-2 0 16,-2 1 0-16,2 0 0 15,0 1 0-15,0 0 0 0,0 0 0 16,0 0 0-16,0 0 0 16,0 0 0-1,0 0 0-15,0 0 0 0,0 0 0 16,0 0 0-16,0 0 0 15,0 0 0-15,0 0 0 16,0 0 0-16,0 0 0 16,0 0 0-16,0 0 0 15,0 0 0-15,0 0 0 16,0 0 0-16,0 0 0 16,0 0 0-16,0 4 0 15,0 4 0-15,2 2 0 16,3 0 0-16,-3 2 0 15,1-1 0-15,-3-3 0 16,5-1 0-16,-1-2 0 0,-4 2 0 16,2 1 0-16,4-1 0 15,-4 1 0-15,0 1 0 16,-2 2 0-16,6-2 0 16,-4 2 0-16,0-1 0 15,-2-1 0-15,0 1 0 16,0-4 0-16,0-1 0 15,0-2 0-15,0-3 0 16,0 0 0-16,0 0 0 16,0 0 0-16,0 0 0 15,0 0 0-15,0 0 0 16,0 0 0-16,0 0 0 0,0 0 0 16,0 0 0-16,0 0 0 15,0 0 0-15,0 0 0 16,0 0 0-16,0 0 0 15,0 0 0-15,0 0 0 16,0 0 0-16,0 0 0 16,0 0 0-16,0 0 0 15,2 0 0-15,-2 0 0 16,0 0 0-16,0 0 0 16,3 0 0-16,-3 0 0 15,5 0 0-15,-3 0 0 16,6 0 0-16,-6 0 0 15,5 0 0-15,3 0 0 0,0 0 0 16,2 0 0-16,0 0 0 16,0 0 0-16,0 0 0 15,0 0 0-15,-2-2 0 16,5 0 0-16,-3 2 0 16,0 0 0-16,0-2 0 15,0 1 0-15,0 0 0 16,0 1 0-16,-3 0 0 15,7 0 0-15,-4-2 0 16,0 2 0-16,-1 0 0 16,4 0 0-16,0 0 0 15,-3 0 0-15,2 0 0 0,-2 0 0 16,3 0 0 0,-3-1 0-16,2 1 0 0,4 0 0 15,-4-2 0-15,-2 2 0 16,3 0 0-16,-9-1 0 15,4 1 0-15,0 0 0 16,-2 0 0-16,1 0 0 16,1-1 0-16,-3 1 0 15,3 0 0-15,-3 0 0 16,3 0 0-16,0 0 0 16,-4 0 0-16,2 0 0 15,-6 0 0-15,6 0 0 16,-6 0 0-16,0 0 0 15,1 0 0-15,-1 0 0 16,1 0 0-16,-3 0 0 0,0 0 0 16,0 0 0-16,0 0 0 15,0 0 0-15,0 0 0 16,0 0 0-16,0 0 0 16,0 0 0-16,0 0 0 15,0-2 0-15,0 1 0 16,0 0 0-16,0-1 0 15,0-1 0-15,0-3 0 16,-3-1 0-16,-4-2 0 16,2 0 0-16,-2 1 0 15,-1-2 0-15,8-1 0 16,-2 3 0-16,0-1 0 0,0 5 0 16,-4 0 0-16,6-1 0 15,0-1 0-15,0-1 0 16,0-1 0-16,0 1 0 15,0 0 0-15,0 2 0 16,0 1 0-16,0 0 0 16,0 1 0-16,0 2 0 15,0 1 0-15,0 0 0 16,0-2 0-16,0 2 0 16,0 0 0-16,0 0 0 15,0 0 0-15,0 0 0 16,0 0 0-16,0 0 0 15,0 0-13-15,0 0-131 0,0 0-137 16</inkml:trace>
</inkml:ink>
</file>

<file path=word/ink/ink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7.822"/>
    </inkml:context>
    <inkml:brush xml:id="br0">
      <inkml:brushProperty name="width" value="0.04667" units="cm"/>
      <inkml:brushProperty name="height" value="0.04667" units="cm"/>
      <inkml:brushProperty name="fitToCurve" value="1"/>
    </inkml:brush>
  </inkml:definitions>
  <inkml:trace contextRef="#ctx0" brushRef="#br0">88 48 0 0,'2'0'0'16,"1"0"141"-16,-1 0 10 15,2 0-94-15,-4-1 24 16,0-2-35-16,0-2-23 15,0-1 2-15,0 2 15 16,-11 1-9-16,-6 3-14 16,0 0-11-16,-2 0-5 15,7 0-1-15,2 0-24 16,1 0-42-16,6-5-6 16,3 2 16-16,0 0 23 0,0-2 12 15,0 1 22-15,0 0 14 16,3 2 21-16,8 2 2 15,-3 0-16-15,2 0 11 16,-3 11 5-16,0 8 2 16,0 4 2-16,1 5-10 15,-6 2 3-15,2-2-8 16,2-2-19-16,-6-6-6 16,2-4-4-16,-2-3-14 15,0-4-36-15,2 1-25 16,-2-2-29-16,15-2-129 15</inkml:trace>
</inkml:ink>
</file>

<file path=word/ink/ink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7.440"/>
    </inkml:context>
    <inkml:brush xml:id="br0">
      <inkml:brushProperty name="width" value="0.04667" units="cm"/>
      <inkml:brushProperty name="height" value="0.04667" units="cm"/>
      <inkml:brushProperty name="fitToCurve" value="1"/>
    </inkml:brush>
  </inkml:definitions>
  <inkml:trace contextRef="#ctx0" brushRef="#br0">18 119 211 0,'-2'12'39'15,"2"2"9"-15,0 1 17 0,0-3-16 16,0-5-22-16,-2-3-20 15,-3-4 0-15,2 0 51 16,3-13-7-16,-2-11-19 16,2-6-4-16,0-3-11 15,0 3 5-15,0 6-15 16,0 8-3-16,5 6-3 16,12 7-8-16,-3 3-25 15,-2 0-57-15,8 0-77 16,-1 7-61-16</inkml:trace>
</inkml:ink>
</file>

<file path=word/ink/ink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7.162"/>
    </inkml:context>
    <inkml:brush xml:id="br0">
      <inkml:brushProperty name="width" value="0.04667" units="cm"/>
      <inkml:brushProperty name="height" value="0.04667" units="cm"/>
      <inkml:brushProperty name="fitToCurve" value="1"/>
    </inkml:brush>
  </inkml:definitions>
  <inkml:trace contextRef="#ctx0" brushRef="#br0">36 24 3 0,'-2'-2'195'0,"2"-1"-29"16,0-1-56-16,0-2-29 16,2 1-21-16,6 2-28 15,2 2-5-15,4 1-8 16,-2 0-10-16,0 0-4 16,2 5 0-16,-7 6 0 0,0 3 4 15,-4 1 4-15,-3 2-1 16,0-1-4-16,0-4-4 15,-12-2-2-15,-7-5-3 16,-2-5 3-16,-4 0-2 16,5 0 2-16,4-12-1 15,9-1-10-15,4-1 1 16,3 4 7-16,0 5 2 16,0-1-1-16,10 5 0 15,4 1 4-15,0 0 1 16,5 0-3-16,0 4 0 15,-3 4 1-15,1 4 0 16,2 0 0-16,-3-2-2 16,-5 0-1-16,1-5-1 0,-2-1-3 15,-3-2-22-15,-2-1-50 16,-2-1-31-16,-1 0-27 16,2 0-68-16</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3.760"/>
    </inkml:context>
    <inkml:brush xml:id="br0">
      <inkml:brushProperty name="width" value="0.04667" units="cm"/>
      <inkml:brushProperty name="height" value="0.04667" units="cm"/>
      <inkml:brushProperty name="fitToCurve" value="1"/>
    </inkml:brush>
  </inkml:definitions>
  <inkml:trace contextRef="#ctx0" brushRef="#br0">41 281 158 0,'14'7'124'0,"0"-7"-4"16,-8 0 19-16,-6-20-93 15,0-10 3-15,-12-8-2 16,-10-5-12-16,1 1-9 15,8 2-19-15,9 8-6 16,1 7 0-16,3 10-3 16,0 9-33-16,0 6-39 15,10 3-39-15,14 12-121 16</inkml:trace>
</inkml:ink>
</file>

<file path=word/ink/ink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6.622"/>
    </inkml:context>
    <inkml:brush xml:id="br0">
      <inkml:brushProperty name="width" value="0.04667" units="cm"/>
      <inkml:brushProperty name="height" value="0.04667" units="cm"/>
      <inkml:brushProperty name="fitToCurve" value="1"/>
    </inkml:brush>
  </inkml:definitions>
  <inkml:trace contextRef="#ctx0" brushRef="#br0">-1-1 1 0,'0'0'-1'0,"0"3"1"16,0 1 123-16,0-1 11 15,0-2-46-15,0-1 35 16,0 3-51-16,0 1-13 16,2 2-13-16,0 4-10 15,-2 0-14-15,0 4-9 0,0 1-9 16,0 1-3-16,0-3-2 15,0-5-5-15,0-2-32 16,0-3-17-16,2-2-37 16,5-1-87-16,6 0-45 15</inkml:trace>
</inkml:ink>
</file>

<file path=word/ink/ink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6.344"/>
    </inkml:context>
    <inkml:brush xml:id="br0">
      <inkml:brushProperty name="width" value="0.04667" units="cm"/>
      <inkml:brushProperty name="height" value="0.04667" units="cm"/>
      <inkml:brushProperty name="fitToCurve" value="1"/>
    </inkml:brush>
  </inkml:definitions>
  <inkml:trace contextRef="#ctx0" brushRef="#br0">344 0 1 0,'0'4'274'0,"0"-2"-205"15,0-2 16-15,-6 0 7 16,-6 0-14-16,-9 0-27 16,-11 0 0-16,-2 0-6 15,1 0-16-15,-4 0-2 16,1 0-13-16,2 0-9 16,0 0-3-16,9 1-2 15,7-1-12-15,3 0-35 16,10 0-41-16,3 0-20 15,2 0 3-15,0 0-68 16,5-3-57-16</inkml:trace>
</inkml:ink>
</file>

<file path=word/ink/ink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5.872"/>
    </inkml:context>
    <inkml:brush xml:id="br0">
      <inkml:brushProperty name="width" value="0.04667" units="cm"/>
      <inkml:brushProperty name="height" value="0.04667" units="cm"/>
      <inkml:brushProperty name="fitToCurve" value="1"/>
    </inkml:brush>
  </inkml:definitions>
  <inkml:trace contextRef="#ctx0" brushRef="#br0">133 8 326 0,'-2'0'109'0,"2"0"33"15,0-1-37-15,0-1-52 16,-2 0-23-16,-6-1-22 16,6 3-7-16,-6 0 0 15,-4 0-2-15,3 0 4 16,-5 5 2-16,2 3-2 16,0 0 0-16,0 1 4 15,2-2 6-15,2-2 2 16,4 0-7-16,-2 0-4 15,4 3-3-15,0-4 0 16,-3 0 1-16,2 4-2 0,3-2 1 16,0 0-1-1,0-3-1-15,0-3 4 0,0 0 4 16,0 0-4-16,12 0 0 16,6 0-2-16,-2-3 1 15,6 2 5-15,3 1-2 16,-1 0-4-16,2 0 0 15,-1 0-1-15,-1 1 0 16,-5 7 0-16,-9-1-1 16,-5 4 1-16,-5-1 4 15,0 0 6-15,0 2 4 16,-20-4-8-16,-4-1-1 16,-5-3-2-16,5-2-2 15,-6-2-3-15,9 0 4 0,-1 0 0 16,6-2-4-16,0-4-13 15,4 1-10-15,3 2-20 16,9 0-24-16,-3 3-40 16,3 0-19-16,0-2-83 15</inkml:trace>
</inkml:ink>
</file>

<file path=word/ink/ink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3.811"/>
    </inkml:context>
    <inkml:brush xml:id="br0">
      <inkml:brushProperty name="width" value="0.04667" units="cm"/>
      <inkml:brushProperty name="height" value="0.04667" units="cm"/>
      <inkml:brushProperty name="fitToCurve" value="1"/>
    </inkml:brush>
  </inkml:definitions>
  <inkml:trace contextRef="#ctx0" brushRef="#br0">-1 3 184 0,'0'0'83'0,"0"0"-12"16,0 0 43-16,0 0-38 15,0 0-29-15,0 0 5 16,0 0 0-16,0 0-5 16,0-1-12-16,12-1-6 15,-3 2-11-15,11 0 0 0,-6 0 1 16,3 0-2-16,3 3-5 15,-1 1-4-15,-7-1-6 16,0 0 0-16,-8-3-3 16,-4 1 1-16,0 1-5 15,0-1 1-15,-9 4 3 16,-6 0 1-16,-4 4 1 16,3 2 0-16,-2 0 1 15,-1 3-1-15,7-1 0 16,2 1 0-16,10-1-1 15,0-1 4-15,0-2 1 16,0-2 5-16,8-2-2 16,6-3-4-16,8-2-2 0,-3-1 0 15,3 0-1 1,-1 1-2-16,-9 2-2 0,3-2-12 16,-8 2-29-16,-4-1-46 15,-3 0-88-15,2-2-94 16</inkml:trace>
</inkml:ink>
</file>

<file path=word/ink/ink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3.165"/>
    </inkml:context>
    <inkml:brush xml:id="br0">
      <inkml:brushProperty name="width" value="0.04667" units="cm"/>
      <inkml:brushProperty name="height" value="0.04667" units="cm"/>
      <inkml:brushProperty name="fitToCurve" value="1"/>
    </inkml:brush>
  </inkml:definitions>
  <inkml:trace contextRef="#ctx0" brushRef="#br0">7 133 205 0,'-5'0'98'15,"5"0"25"-15,0-17-12 16,0-5-54-16,0-1-13 16,0 1-12-16,0 2-13 15,0 7 0-15,2 4 0 16,8 4 1-16,-2 5-8 15,4 0 3-15,-3 15-13 16,1 3-1-16,-3 0-1 16,-7-6 1-16,5-6-1 0,-3-4 0 15,-2-2 2-15,5-3 0 16,0-11-1-16,-1-2-2 16,6 1 2-16,2 5-1 15,-2 3 1-15,-1 4-2 16,1 3-2-16,-2 0 3 15,4 11 1-15,0 5-1 16,-3 3 2-16,3 1-2 16,0 1-1-16,0-7 1 15,0-4-2-15,-2-5-31 16,0-5-40-16,-1 0-44 16,1 0-41-16,2 0-16 0</inkml:trace>
</inkml:ink>
</file>

<file path=word/ink/ink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2.752"/>
    </inkml:context>
    <inkml:brush xml:id="br0">
      <inkml:brushProperty name="width" value="0.04667" units="cm"/>
      <inkml:brushProperty name="height" value="0.04667" units="cm"/>
      <inkml:brushProperty name="fitToCurve" value="1"/>
    </inkml:brush>
  </inkml:definitions>
  <inkml:trace contextRef="#ctx0" brushRef="#br0">26 0 251 0,'0'0'46'15,"10"0"35"-15,-1 0-19 16,1 0-11-16,0 0-14 16,0 0 0-16,0 0-5 15,-1 0-6-15,1 6-4 16,-3 1-2-16,-7 2-7 16,0 1-5-16,0-1-7 15,0 0-2-15,-22-2 4 16,2-2-6-16,-1-3-3 15,4-2-16-15,0 0-18 16,7 0-5-16,6-7 8 0,4 0 27 16,0 3 13-16,0 1 1 15,0 3 3-15,4-2 9 16,14 2 5-16,-4 0-1 16,5 0-5-16,1 0 5 15,-1 2-6-15,-2 5-8 16,2 1-3-16,-1 2-2 15,-6-2 0-15,0-1-4 16,0-3-10-16,-3-1-31 16,3-3-66-16,6 0-72 15,-2 0-123-15</inkml:trace>
</inkml:ink>
</file>

<file path=word/ink/ink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2.332"/>
    </inkml:context>
    <inkml:brush xml:id="br0">
      <inkml:brushProperty name="width" value="0.04667" units="cm"/>
      <inkml:brushProperty name="height" value="0.04667" units="cm"/>
      <inkml:brushProperty name="fitToCurve" value="1"/>
    </inkml:brush>
  </inkml:definitions>
  <inkml:trace contextRef="#ctx0" brushRef="#br0">89 50 242 0,'0'0'48'0,"0"0"40"16,0 0 2-16,2 0-25 0,0 0 1 16,6 0-4-1,2 0-28-15,-1 0 0 0,5 0 0 16,1 0-5-16,0 0-14 15,-1 0-1-15,-2-3-4 16,-4-3-7-16,-8 1-4 16,0-3 4-16,0-1 6 15,-6 3-3-15,-12-1-1 16,-4 4 4-16,-3 2 3 16,1 1-1-16,2 0-4 15,3 0-3-15,2 0-2 16,2 0 1-16,9 4-2 15,-4 0 1-15,2 1 3 16,6 2 9-16,0 3 1 16,2 1 3-16,0 2-9 0,0 0-7 15,0-1-1-15,4-1 0 16,6-1-1-16,0-5-4 16,0-2-7-16,1-1-19 15,4-2-15-15,2 0-30 16,-1 0-60-16,2 0-44 15,6-5-72-15</inkml:trace>
</inkml:ink>
</file>

<file path=word/ink/ink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1.771"/>
    </inkml:context>
    <inkml:brush xml:id="br0">
      <inkml:brushProperty name="width" value="0.04667" units="cm"/>
      <inkml:brushProperty name="height" value="0.04667" units="cm"/>
      <inkml:brushProperty name="fitToCurve" value="1"/>
    </inkml:brush>
  </inkml:definitions>
  <inkml:trace contextRef="#ctx0" brushRef="#br0">0 0 0 0,'5'0'6'15,"-2"1"33"-15,1 9 85 16,4 0-95-16,1-3 1 16,-1 2-17-16,-4-3-11 15,-2-3-1-15,6 0-2 16,-6-1 0-16,4-2 1 15,-4 0 1-15,0 0 3 16,0 1 3-16,1 2 9 16,0 1 6-16,-1 2-5 0,0 0-13 15,-2 0-1-15,5-1-2 16,-5 0-2-16,0-1 2 16,0-3-1-16,0-1 1 15,0 0 35-15,0 0 22 16,0 0 11-16,3 0-7 15,-3 0 2-15,0 0-2 16,2 0-5-16,-2 2-17 16,0 3-8-16,0 0 21 15,0 6-20-15,0 5-15 16,0 0 1-16,0 2-6 16,-2 0 0-16,-6 1 1 0,6-1-7 15,0-3-2 1,2-3-2-16,0-2-4 0,0-5 1 15,0-2-7-15,0-3-13 16,0 0-27-16,0 0-16 16,0 0-31-16,0-4-32 15,4-1-7-15,1-2-13 16,2 1-5-16</inkml:trace>
</inkml:ink>
</file>

<file path=word/ink/ink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1.305"/>
    </inkml:context>
    <inkml:brush xml:id="br0">
      <inkml:brushProperty name="width" value="0.04667" units="cm"/>
      <inkml:brushProperty name="height" value="0.04667" units="cm"/>
      <inkml:brushProperty name="fitToCurve" value="1"/>
    </inkml:brush>
  </inkml:definitions>
  <inkml:trace contextRef="#ctx0" brushRef="#br0">270 0 247 0,'0'8'140'15,"0"1"-68"-15,10-5 5 16,-5-3-30-16,-3 0-36 16,1 1-1-16,-1-1-1 15,1 2 8-15,-1 0 4 16,-2-1 17-16,2 2 6 15,1-2 1-15,-3 1 2 16,0-2-4-16,0 2-2 0,0 0 0 16,0-1-6-1,-3 2-7-15,-16-1-18 0,-3 0-10 16,-2 0 0-16,-5-2 0 16,-5-1 0-16,3 0 0 15,-1 0 0-15,6 0 0 16,4 0 0-16,5 0 0 15,3 0 0-15,2 0 0 16,4 0 0-16,0 0 0 16,8 0 0-16,-2-4-43 15,2-3-32-15,0-1-32 16,0 0-34-16,0 1 13 0,8 4 0 16,2 3 4-1,-1 0 72-15,-2 0-27 0</inkml:trace>
</inkml:ink>
</file>

<file path=word/ink/ink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9.710"/>
    </inkml:context>
    <inkml:brush xml:id="br0">
      <inkml:brushProperty name="width" value="0.04667" units="cm"/>
      <inkml:brushProperty name="height" value="0.04667" units="cm"/>
      <inkml:brushProperty name="fitToCurve" value="1"/>
    </inkml:brush>
  </inkml:definitions>
  <inkml:trace contextRef="#ctx0" brushRef="#br0">4 0 99 0,'0'0'154'0,"0"0"-81"15,0 0 12-15,0 0-3 16,0 0-40-16,0 0-4 15,0 0-4-15,0 2 33 16,0 10-18-16,0 3-13 16,0 3-10-16,0 1-8 15,0 0-7-15,-5-2-3 16,5 0-5-16,0-4-2 0,0-1 0 16,0 1 0-1,0-2-1-15,0 0-1 0,0 1-8 16,0-2-45-16,0-3-55 15,0-2-115-15</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3.590"/>
    </inkml:context>
    <inkml:brush xml:id="br0">
      <inkml:brushProperty name="width" value="0.04667" units="cm"/>
      <inkml:brushProperty name="height" value="0.04667" units="cm"/>
      <inkml:brushProperty name="fitToCurve" value="1"/>
    </inkml:brush>
  </inkml:definitions>
  <inkml:trace contextRef="#ctx0" brushRef="#br0">-1 129 74 0,'2'-11'96'0,"4"-3"12"16,6 1 3-16,2-2-2 16,5-1-29-16,3 3-9 15,-2 1 9-15,1-1-21 16,5 3-16-16,2 1-5 15,1 5-9-15,-5 4-9 0,2 0-4 16,1 6-3-16,-3 15 6 16,-6 4-6-16,-9 1-9 15,-9-4 1-15,0-3-5 16,0-7 2-16,-19-3-2 16,-5-7 2-16,-8-2-4 15,-2 0-30-15,-5-8-30 16,8-4-28-16,11 1-69 15,13 3-45-15,7 2-107 16</inkml:trace>
</inkml:ink>
</file>

<file path=word/ink/ink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8.967"/>
    </inkml:context>
    <inkml:brush xml:id="br0">
      <inkml:brushProperty name="width" value="0.04667" units="cm"/>
      <inkml:brushProperty name="height" value="0.04667" units="cm"/>
      <inkml:brushProperty name="fitToCurve" value="1"/>
    </inkml:brush>
  </inkml:definitions>
  <inkml:trace contextRef="#ctx0" brushRef="#br0">20 112 74 0,'-5'2'209'0,"3"0"-135"16,-1-2 21-16,-2 0-19 15,5 0-26-15,-4-8-1 0,4-6-15 16,0-2-9-1,0 0 5-15,0-1 1 0,0 2-12 16,0 3-8-16,4 2-3 16,8 3 11-16,-2 6-8 15,2 1-11-15,-5 0 8 16,1 0-6-16,-4 6-1 16,-4-1-1-16,5 1 0 15,-5-5 1-15,0-1 2 16,3 0 5-16,-1 0 6 15,0 0-14-15,3-4 2 16,0-2-1-16,0 4 0 16,-1 2 1-16,2 0-9 15,0 0 2-15,9 7 7 16,1 5 0-16,0 2 0 0,-2-2 0 16,-3 0-2-16,3 0 1 15,4-1-1-15,-4-1-5 16,-4-3-34-16,5-3-49 15,-3-3-91-15,4-1-158 16</inkml:trace>
</inkml:ink>
</file>

<file path=word/ink/ink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8.358"/>
    </inkml:context>
    <inkml:brush xml:id="br0">
      <inkml:brushProperty name="width" value="0.04667" units="cm"/>
      <inkml:brushProperty name="height" value="0.04667" units="cm"/>
      <inkml:brushProperty name="fitToCurve" value="1"/>
    </inkml:brush>
  </inkml:definitions>
  <inkml:trace contextRef="#ctx0" brushRef="#br0">48 14 189 0,'-2'0'73'0,"2"0"40"0,0 0-10 15,0 0-60-15,0 0 5 16,0 0-8-16,0-4-4 16,5 0-9-16,4 2 3 15,3 0 2-15,-2 0-6 16,0 2-9-16,1 0 1 15,1 0-7-15,-2 5-4 16,-2 4 2-16,-4-1-2 16,-4 3-3-16,0-1-1 0,0-2-3 15,0 0 2 1,-16-4-3-16,-4-2 0 0,-1-2 0 16,-1 0 0-16,3 0-2 15,1 0-2-15,7 0 2 16,6 0-1-16,0-5 2 15,5 1-2-15,0 2 5 16,0-2 0-16,0 1-1 16,0 0 0-16,0 0 1 15,10 1 1-15,5 2 0 16,-1-1 4-16,0 1-2 16,7 0 1-16,-1 0 0 15,-1 1 0-15,1 7-3 16,-6 0-1-16,-3 0-1 0,7-1-3 15,-4-2-24 1,-2-2-55-16,-3-2-78 0,8-1-74 16</inkml:trace>
</inkml:ink>
</file>

<file path=word/ink/ink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7.729"/>
    </inkml:context>
    <inkml:brush xml:id="br0">
      <inkml:brushProperty name="width" value="0.04667" units="cm"/>
      <inkml:brushProperty name="height" value="0.04667" units="cm"/>
      <inkml:brushProperty name="fitToCurve" value="1"/>
    </inkml:brush>
  </inkml:definitions>
  <inkml:trace contextRef="#ctx0" brushRef="#br0">90 6 162 0,'-3'3'67'16,"3"-3"-16"-16,0 2 18 15,0-2-7-15,0 0 5 16,0 2 9-16,0 1 0 15,0-2 1-15,0 2-7 16,0-2-16-16,0 1-17 16,0-1-9-16,0 0-9 0,6 1-6 15,0-2-1 1,11 0-4-16,-5 0-3 0,5 0 0 16,-1 0-3-16,3 0 0 15,-5-4 2-15,-3-2-2 16,-1 2 1-16,-8 2-2 15,-2-1-1-15,0 1-4 16,0 1 3-16,0 0 2 16,-6-1-1-16,-11 2-1 15,-3 0 2-15,-3 0-1 16,2 0 0-16,0 0 1 16,5 2 0-16,-4 0-1 15,2 0 0-15,2-1 1 16,1 1-1-16,8 1 0 15,0 3 3-15,4 1 6 0,-2 1 3 16,5 0-5-16,0 1-3 16,0-2-2-16,0-1-3 15,0-1 2-15,0 0-1 16,10-4-2-16,2 1-6 16,3-2-6-16,1 0-10 15,-3 0-7-15,-3 0-16 16,5 0-27-16,-3 0-26 15,-3-3-14-15,-3 1-48 16,4-1-23-16,2-1-53 16</inkml:trace>
</inkml:ink>
</file>

<file path=word/ink/ink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7.030"/>
    </inkml:context>
    <inkml:brush xml:id="br0">
      <inkml:brushProperty name="width" value="0.04667" units="cm"/>
      <inkml:brushProperty name="height" value="0.04667" units="cm"/>
      <inkml:brushProperty name="fitToCurve" value="1"/>
    </inkml:brush>
  </inkml:definitions>
  <inkml:trace contextRef="#ctx0" brushRef="#br0">0 0 33 0,'32'17'132'0,"-27"-14"-56"16,-5-1 17-16,5 1-9 15,-3 0-3-15,1-1-27 16,2 2-10-16,-3 1-17 0,-2 0-2 15,0 1-5 1,0 0 4-16,0 4 2 0,0 0 5 16,0 1-2-16,0 2 3 15,0 0-6-15,0-1-8 16,0-1-2-16,0 0-6 16,0-3-6-16,0-1-2 15,0-1-2-15,0-4-1 16,0-1-5-16,0 1-7 15,0-2-8-15,0 2 0 16,0-1-11-16,0 0-23 16,0 2 3-16,0-2-3 15,0 1-1-15,0-2-16 0,0 0-32 16,7 0-57 0,8 0-68-16</inkml:trace>
</inkml:ink>
</file>

<file path=word/ink/ink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6.725"/>
    </inkml:context>
    <inkml:brush xml:id="br0">
      <inkml:brushProperty name="width" value="0.04667" units="cm"/>
      <inkml:brushProperty name="height" value="0.04667" units="cm"/>
      <inkml:brushProperty name="fitToCurve" value="1"/>
    </inkml:brush>
  </inkml:definitions>
  <inkml:trace contextRef="#ctx0" brushRef="#br0">0-6 4 0,'7'2'83'0,"0"0"-84"16,-3-1-27-16</inkml:trace>
</inkml:ink>
</file>

<file path=word/ink/ink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6.628"/>
    </inkml:context>
    <inkml:brush xml:id="br0">
      <inkml:brushProperty name="width" value="0.04667" units="cm"/>
      <inkml:brushProperty name="height" value="0.04667" units="cm"/>
      <inkml:brushProperty name="fitToCurve" value="1"/>
    </inkml:brush>
  </inkml:definitions>
  <inkml:trace contextRef="#ctx0" brushRef="#br0">270 0 388 0,'10'8'121'0,"-2"-2"1"15,6-6-33-15,-9 0-54 16,-3 0-9-16,0 0-2 15,-2 0-15-15,0 0-3 16,0 0 7-16,0 0 14 16,0 0 9-16,0 0-1 15,0 0 0-15,0 0-3 16,0 0-7-16,0 0-25 16,-19 0 0-16,5 0 0 15,-6 0 0-15,-1 0 0 0,-3 2 0 16,0-1 0-1,-1 0 0-15,3 1 0 0,1-2 0 16,-1 2 0-16,2 1 0 16,2-1 0-16,1 2 0 15,5 0 0-15,2-1 0 16,2-1 0-16,4-1 0 16,-1-1 0-16,2 0-35 15,1 0-4-15,2 0-5 16,0-1 15-16,0-4-2 15,0 3-8-15,0 0 0 16,2 2-26-16,4-1-21 16,0 0-27-16,4-2-58 15,7-1-105-15</inkml:trace>
</inkml:ink>
</file>

<file path=word/ink/ink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35.755"/>
    </inkml:context>
    <inkml:brush xml:id="br0">
      <inkml:brushProperty name="width" value="0.04667" units="cm"/>
      <inkml:brushProperty name="height" value="0.04667" units="cm"/>
      <inkml:brushProperty name="fitToCurve" value="1"/>
    </inkml:brush>
  </inkml:definitions>
  <inkml:trace contextRef="#ctx0" brushRef="#br0">80 2482 203 0,'2'0'64'16,"0"0"-28"-16,-2 0 47 16,0 0-10-16,0-6-22 0,0 2-3 15,5 0 0-15,-3 0-3 16,-2 0-2-16,2-2-7 15,-2 0-7-15,0-1-8 16,0 1-6-16,0-3-5 16,0-1-3-16,0-1-3 15,0-3 0-15,0 2 1 16,0 1 0-16,8 1 7 16,-6 1 9-16,0 0 0 15,5 2 1-15,-5 1 1 0,-2-1 0 16,5 1-13-1,-3-1-6-15,-2-1-2 16,0-3-2-16,0-1-1 0,0-1 2 16,0 1-1-16,0 0 1 15,-2-3-1-15,-3-2 0 16,5 1 1-16,0 0 1 16,0 4 9-16,0-1 3 15,0 4-3-15,0-2-4 16,0 1-1-16,0-1-4 15,0-1-2-15,0 0 0 16,0-1 0-16,-2 1 0 16,-5-1 0-16,3-3 0 15,-4 0 0-15,8-1 0 16,-4 2 0-16,-1 2 0 0,-4 2 0 16,7 1 0-16,-7 1 0 15,6 1 0-15,-4-2 0 16,3 1 0-16,-3-3 0 15,5 0 0-15,0-3 0 16,-3-2 0-16,3 0 0 16,0-2 0-16,-1 1 0 15,3 3 0-15,-3 1 0 16,-1 2 0-16,2 1 0 16,-3 0 0-16,5 0 0 15,-2 0 0-15,2 1 0 16,-2-5 0-16,2 2 0 0,0-3 0 15,0 1 0-15,0 3 0 16,0-1 0 0,0-1 0-16,0 1 0 0,0 0 0 15,0-1 0-15,0 0 0 16,0 0 0-16,0-1 0 16,0 2 0-16,0 0 0 15,0 2 0-15,0 2 0 16,0-1 0-16,0 0 0 15,0 1 0-15,0-1 0 16,0-2 0-16,0-3 0 16,0-3 0-16,0-1 0 15,0-1 0-15,0 0 0 0,0 1 0 16,0 1 0-16,0 1 0 16,0 2 0-16,0 3 0 15,0 1 0-15,0 0 0 16,0 0 0-16,0-2 0 15,0-3 0-15,0-3 0 16,0-3 0-16,0 0 0 16,-5-2 0-16,3 0 0 15,0 3 0-15,2 1 0 16,0 3 0-16,0 3 0 16,0-1 0-16,0 2 0 15,0-1 0-15,0 0 0 0,0-3 0 16,0 3 0-1,0-3 0-15,0 2 0 0,0-2 0 16,0-1 0-16,0 2 0 16,0 2 0-16,0 3 0 15,0 3 0-15,0 2 0 16,0-2 0-16,0 1 0 16,2 1 0-16,0-3 0 15,-2 1 0-15,0-4 0 16,0-1 0-16,0-1 0 15,0 2 0-15,0-1 0 16,0-1 0-16,5 0 0 16,-3 0 0-16,-2 3 0 15,2 2 0-15,-2 1 0 16,0-2 0-16,0 0 0 0,0-1 0 16,5 0 0-16,-5 0 0 15,0-2 0-15,0-3 0 16,0 3 0-16,0-1 0 15,0-1 0-15,0 3 0 16,0-1 0-16,2 1 0 16,-2 1 0-16,4 0 0 15,-4 2 0-15,3 1 0 16,-3-1 0-16,0-2 0 16,0 0 0-16,0-2 0 15,0 0 0-15,0 0 0 16,0 0 0-16,0 0 0 0,0-1 0 15,0 2 0-15,0 2 0 16,0 1 0-16,0 2 0 16,0 2 0-16,0 0 0 15,0 1 0-15,0-3 0 16,0-1 0-16,0-1 0 16,0-2 0-16,0-2 0 15,0 2 0-15,0 0 0 16,0-1 0-16,0 1 0 15,0 2 0-15,0 0 0 16,0 4 0-16,3 0 0 16,1 3 0-16,1-2 0 15,-1 1 0-15,-4-1 0 16,5-2 0-16,-5 0 0 0,0-1 0 16,4-2 0-16,-4 1 0 15,0 1 0-15,2 1 0 16,-2 1 0-16,0 0 0 15,5 1 0-15,-5-2 0 16,0 0 0-16,2 0 0 16,-2-1 0-16,0 0 0 15,0-1 0-15,0 1 0 16,0 0 0-16,0 2 0 16,0 2 0-16,0 1 0 15,0 2 0-15,3 0 0 0,-3 0 0 16,0-1 0-16,0 1 0 15,0-3 0-15,0 2 0 16,0-1-26-16,-5 1-35 16,-6 1-9-16,-3 0-76 15,0 3-116-15</inkml:trace>
</inkml:ink>
</file>

<file path=word/ink/ink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33.274"/>
    </inkml:context>
    <inkml:brush xml:id="br0">
      <inkml:brushProperty name="width" value="0.04667" units="cm"/>
      <inkml:brushProperty name="height" value="0.04667" units="cm"/>
      <inkml:brushProperty name="fitToCurve" value="1"/>
    </inkml:brush>
  </inkml:definitions>
  <inkml:trace contextRef="#ctx0" brushRef="#br0">0 56 201 0,'0'0'59'0,"0"0"-36"16,0 0 19-16,0 0-18 15,0 0-12-15,0 0-5 16,0 0 6-16,0 0 16 16,0 0 27-16,6 0 15 15,4 0-10-15,0 0-4 16,-2 0-4-16,-6 0-11 16,-2 0-9-16,0 0-10 15,0 0-11-15,2 0-2 16,-2 0-3-16,0 2-1 0,3-1-1 15,-1-1 0-15,3 0 5 16,4 1 11-16,3-1 8 16,0 1-16-16,4 1 2 15,0 1 7-15,-1 0-6 16,-1-1-8-16,0 1-1 16,-4-2-2-16,2-1-3 15,-2 0 0-15,-5 0 0 16,5 0 0-16,-3 0-2 15,2 0 1-15,9 0 1 16,-2 0 0-16,2 0 4 16,1 0 1-16,1 0-7 15,-4 0 0-15,-1 0 0 16,-8 0 0-16,3 0 0 0,-5 0 0 16,2 0 0-16,-2 0 0 15,5 0 0-15,2 0 0 16,2 0 0-16,-2 0 0 15,7 0 0-15,1 2 0 16,-6 2 0-16,6-2 0 16,-3 3 0-16,-10-3 0 15,5 0 0-15,-3-2 0 16,1 0 0-16,5 0 0 16,2 0 0-16,2 0 0 15,3 0 0-15,2 0 0 16,3 0 0-16,-3 0 0 15,0 0 0-15,-2 0 0 16,-3 0 0-16,1 0 0 16,-6 0 0-16,6 0 0 0,-8 0 0 15,5 0 0-15,-1 0 0 16,4-4 0-16,-1-1 0 16,5 3 0-16,3-1 0 15,0 2 0-15,-6 1 0 16,7-2 0-16,-5 2 0 15,1-1 0-15,-4 0 0 16,0-2 0-16,-1 0 0 16,-3 0 0-16,6-1 0 15,-4 0 0-15,-4 1 0 16,5 1 0-16,-1-1 0 16,-2 0 0-16,1 3 0 0,-2-1 0 15,-4 1 0-15,7-1 0 16,-6 1 0-16,2-2 0 15,-4 1 0-15,5-1 0 16,1-1 0-16,2 2 0 16,-2 0 0-16,9 1 0 15,-1 0 0-15,5 0 0 16,3 0 0-16,-4 0 0 16,9 1 0-16,-5 2 0 15,-4-2 0-15,3 1 0 16,1-2 0-16,-1 1 0 15,3 1 0-15,3-1 0 16,-1 1 0-16,-2 0 0 0,5 1 0 16,2-1 0-16,5 3 0 15,0-3 0-15,0 2 0 16,2 2 0-16,1-2 0 16,-3 0 0-16,-1 0 0 15,-1-1 0-15,-7-1 0 16,-1-1 0-16,-2-1 0 15,3 1 0-15,-2 0 0 16,-1 1 0-16,0-1 0 16,-3-1 0-16,-1 2 0 15,1-1 0-15,-7 0 0 16,-2-1 0-16,0 0 0 0,-3 0 0 16,1 0 0-16,-6 0 0 15,3 0 0-15,-2 0 0 16,-4-2 0-16,7-3 0 15,-6 3 0-15,2-1 0 16,-4 0 0-16,9 1 0 16,-1 0 0-16,-2 1 0 15,1-1 0-15,-2 1 0 16,-3 0 0-16,7 1 0 16,-7 0 0-16,5-2 0 15,-2 2 0-15,2-1 0 16,-1 0 0-16,2 1 0 0,-4-2 0 15,5 2 0-15,-1-1 0 16,-2-1 0-16,2-1 0 16,1 2 0-16,-3 0 0 15,2-2 0-15,-4 3 0 16,6-1 0-16,-1-1 0 16,-3 1 0-16,2 0 0 15,-4-1 0-15,3 1 0 16,-3-1 0-16,6 1 0 15,-3 0 0-15,5 0 0 16,0-1 0-16,0 2 0 16,2 0 0-16,-3-1 0 15,1 1 0-15,0 0 0 0,-3 0 0 16,-4-2 0-16,4 2 0 16,3-1 0-16,0 1 0 15,-1 0 0-15,7 0 0 16,-2 0 0-16,7 0 0 15,-1 0 0-15,5 0 0 16,-3 0 0-16,2 3 0 16,-5 0 0-16,1 0 0 15,-5-1 0-15,-3-1 0 16,-5-1 0-16,3 0 0 16,-6 0 0-16,4 0 0 15,-8 0 0-15,7 0 0 0,-1 0 0 16,-4 0 0-1,0 0 0-15,1-1 0 0,-3-2 0 16,0 1 0-16,-4 0 0 16,-2-1 0-16,2 0 0 15,-6 2 0-15,4-2 0 16,-4 1 0-16,2 0 0 16,2 1 0-16,3-1 0 15,-2 2 0-15,8-1 0 16,-3 0 0-16,0 1 0 15,-2 0 0-15,0-1 0 16,-6 1 0-16,11 0 0 16,-3 0 0-16,0-2 0 15,2 1 0-15,-2-1 0 16,3 2 0-16,2 0 0 0,-7 0 0 16,7 0 0-16,-7 0 0 15,-4 0 0-15,4 0 0 16,-2-1 0-16,-4 0 0 15,-1-1 0-15,2 2 0 16,-3 0 0-16,5 0 0 16,-4 0 0-16,2 0 0 15,-3 0 0-15,0 0 0 16,-2-1 0-16,3 1 0 16,4 0 0-16,-5-2 0 15,4 2 0-15,-2-1 0 16,-4 1 0-16,2-1 0 0,-2 1 0 15,0 0 0-15,0 0 0 16,0-2 0-16,0 2 0 16,0 0 0-16,0 0 0 15,0 0 0-15,0 0 0 16,0 0 0-16,0 0 0 16,0 0 0-16,0 0 0 15,0-1 0-15,0 1 0 16,0-1 0-16,0-1 0 15,0 2 0-15,0-1 0 16,0 0 0-16,0 1 0 16,-12 0 0-16,-4 0-17 15,-6 0-60-15,-5 0-44 0,3 0-98 16,-3 0-67 0</inkml:trace>
</inkml:ink>
</file>

<file path=word/ink/ink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26.644"/>
    </inkml:context>
    <inkml:brush xml:id="br0">
      <inkml:brushProperty name="width" value="0.04667" units="cm"/>
      <inkml:brushProperty name="height" value="0.04667" units="cm"/>
      <inkml:brushProperty name="fitToCurve" value="1"/>
    </inkml:brush>
  </inkml:definitions>
  <inkml:trace contextRef="#ctx0" brushRef="#br0">4619 43 90 0,'12'5'383'0,"8"-2"-302"16,-1-3-3-16,-4 0 9 15,-15 0-16-15,0-2-30 16,0 0-9-16,0-3-4 15,0 1-2-15,-5 0 3 16,-7 2-4-16,2-1-3 16,-7 0-2-16,3 2-10 15,-3-2-10-15,2 2 0 0,-4-2 0 16,-1 0 0-16,-1 2 0 16,4 0 0-16,-2-1 0 15,-3 2 0-15,0 0 0 16,-5 0 0-16,5 0 0 15,0 0 0-15,3 0 0 16,-3 0 0-16,0 0 0 16,1 0 0-16,-1 0 0 15,0 0 0-15,-2 0 0 16,2 0 0-16,1 0 0 16,1 3 0-16,1 0 0 15,-3 2 0-15,10 0 0 16,-8 1 0-16,8 3 0 0,-7-3 0 15,5 1 0 1,-4-2 0-16,2-1 0 0,-1-1 0 16,0-3 0-1,-2 0 0-15,1 0 0 0,-4 0 0 16,8 0 0-16,2 0 0 16,0 0 0-16,3 0 0 15,1 0 0-15,-2 0 0 16,-2 0 0-16,-7 0 0 15,-5 2 0-15,-6 1 0 16,-3-1 0-16,-3-2 0 16,-3 0 0-16,-3 0 0 15,1 0 0-15,3-3 0 16,1-1 0-16,1 1 0 0,5 2 0 16,1 1 0-16,4 0 0 15,-1 0 0-15,3 0 0 16,0 0 0-16,-5 0 0 15,3 0 0-15,-2 0 0 16,-1 0 0-16,5 0 0 16,-2 0 0-16,1 0 0 15,7 0 0-15,-7 0 0 16,10 0 0-16,-4 0 0 16,-1 0 0-16,-2 0 0 15,6 0 0-15,-6 0 0 16,1 1 0-16,-1-1 0 15,0 0 0-15,-3 0 0 16,3 0 0-16,1 3 0 0,-1-2 0 16,0 2 0-16,0 1 0 15,-1-1 0-15,-1-1 0 16,-6-1 0-16,1 1 0 16,-3-2 0-16,-4 0 0 15,7 0 0-15,5 0 0 16,0 0 0-16,2 0 0 15,3-2 0-15,-8 1 0 16,10 1 0-16,0 0 0 16,1 0 0-16,-2 0 0 15,1 0 0-15,-2 0 0 0,2 0 0 16,-5 0 0 0,3 0 0-16,-5 0 0 0,0 0 0 15,2-2 0-15,-5-4 0 16,3 1 0-16,-3-1 0 15,-1 2 0-15,0 2 0 16,2 0 0-16,-1 2 0 16,3 0 0-16,0 0 0 15,-3 0 0-15,3 0 0 16,-5 0 0-16,3 0 0 16,-4 0 0-16,1 0 0 15,1 0 0-15,0 0 0 16,2 0 0-16,5 0 0 0,-7-1 0 15,5 1 0 1,1 0 0-16,0 0 0 0,2 0 0 16,1 0 0-16,3 0 0 15,0 0 0-15,0 0 0 16,-1 0 0-16,2 0 0 16,0 0 0-16,3 0 0 15,0 0 0-15,0 0 0 16,0 0 0-16,0 0 0 15,-3 0 0-15,1 0 0 16,-3 0 0-16,0 0 0 16,-2 0 0-16,-1 0 0 15,-2-1 0-15,-1-1 0 16,-1 1 0-16,-1-4 0 0,1 2 0 16,-2-3 0-16,-2 2 0 15,2 1 0-15,5 1 0 16,1 0 0-16,0 2 0 15,1 0 0-15,5 0 0 16,-4 0 0-16,4 0 0 16,-5 0 0-16,-1 0 0 15,-2 0 0-15,-2-4 0 16,0 0 0-16,3 0 0 16,3 0 0-16,4 1 0 15,-1 2 0-15,3 1 0 16,5 0 0-16,-2 0 0 15,-1 0 0-15,0 0 0 0,0 0 0 16,3 0 0-16,0 0 0 16,-3 0 0-16,1 0 0 15,-1 0 0-15,0 0 0 16,-2 0 0-16,2 0 0 16,-4 0 0-16,-1 1 0 15,5 2 0-15,-2-2 0 16,2 2 0-16,1-1 0 15,2 0 0-15,-1 0 0 16,1 0 0-16,0 0 0 16,0-1 0-16,2 0 0 15,0 1 0-15,-5-1 0 0,6 0 0 16,-6 1 0-16,0 1 0 16,-4-1 0-16,-1-1 0 15,3 2 0-15,0-1 0 16,0 0 0-16,0-1 0 15,2 1 0-15,-2-2 0 16,-3 0 0-16,1 0 0 16,-4 0 0-16,4 0 0 15,2 0 0-15,3 0 0 16,1 0 0-16,4 0 0 16,-4 0 0-16,4 0 0 15,-2 0 0-15,0 0 0 16,-2 0 0-16,-4 0 0 0,2 0 0 15,-2 0 0 1,0 0 0-16,3 0 0 0,-1-2 0 16,0 1 0-16,0 1 0 15,6 0 0-15,-2 0 0 16,-3 0 0-16,4 0 0 16,-2 0 0-16,-3 0 0 15,0 0 0-15,-2 0 0 16,2 0 0-16,4 0 0 15,3 0 0-15,0 0 0 16,1 0 0-16,0 0 0 16,-3 0 0-16,2 0 0 15,1 0 0-15,-3 0 0 16,1 0 0-16,-4 0 0 0,-2 0 0 16,8-2 0-16,-2 0 0 15,-2 2 0-15,-4-1 0 16,10 1 0-16,-2-2 0 15,-2 2 0-15,4 0 0 16,0 0 0-16,0 0 0 16,0 0 0-16,0 0 0 15,0 0 0-15,0 0 0 16,-3 0 0-16,3 0 0 16,0 0 0-16,-3 0 0 15,3 0 0-15,0 0 0 16,-2 0 0-16,2 0 0 15,0 0 0-15,0 0 0 0,-2 0 0 16,2 0 0-16,-5 0 0 16,2 0 0-16,1 0 0 15,-3 0 0-15,0-1 0 16,0 1 0-16,3-1 0 16,0 1 0-16,0-1 0 15,2 1 0-15,0 0 0 16,0 0 0-16,0 0 0 15,0 0 0-15,0 0 0 16,0 0 0-16,0 0 0 16,0-2 0-16,-6 1 0 15,4-1 0-15,2 0 0 0,0 2 0 16,-2 0 0-16,2 0 0 16,0 0 0-16,-2 0 0 15,2 0 0-15,0 0 0 16,0 0 0-16,0 0 0 15,0 0 0-15,0-2 0 16,0 2 0-16,0-1 0 16,0-2 0-16,0 1 0 15,-8 0-103-15,-2 2-62 16,6 0-142-16</inkml:trace>
</inkml:ink>
</file>

<file path=word/ink/ink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8:44.874"/>
    </inkml:context>
    <inkml:brush xml:id="br0">
      <inkml:brushProperty name="width" value="0.04667" units="cm"/>
      <inkml:brushProperty name="height" value="0.04667" units="cm"/>
      <inkml:brushProperty name="fitToCurve" value="1"/>
    </inkml:brush>
  </inkml:definitions>
  <inkml:trace contextRef="#ctx0" brushRef="#br0">0 19 106 0,'0'0'178'0,"0"0"-144"16,7 3 24-16,-2-1 7 15,-3-2-21-15,-2 0-22 16,0 0-1-16,0 0-11 16,0 0-3-16,0 0 7 15,0-1 12-15,0-1 2 16,0-1 5-16,1 2-1 0,1-1-6 15,1 1-6-15,-2 0-9 16,2-1-5-16,-2 0 0 16,-1 2 0-16,0-2-2 15,0 1-2-15,2-1 0 16,0 2 4-16,-1 0 5 16,0 0-2-16,1 0-7 15,2 0 4-15,2 0-5 16,0 4 1-16,-1 1-2 15,-1 2 1-15,2-1 0 16,-3-3-1-16,0-2 1 16,0-1 0-16,1 0 0 15,1 0-2-15,2-4-4 0,0-3-10 16,-1 1 12-16,-2 2 2 16,2 4-1-16,1 0 0 15,2 0 1-15,1 1 1 16,-2 5 0-16,1 0 0 15,-4 0 0-15,-1-2 1 16,0-3-1-16,-1-1 2 16,-1 0-2-16,2 0 1 15,-2-4-3-15,3-2 1 16,-1 1 1-16,0 1-2 16,1 2 0-16,0 2 0 15,3 0 0-15,0 0 2 16,1 3 0-16,-2 3 1 15,-1-1-1-15,0-1 1 0,-2-2 1 16,0-2 0-16,2 0-1 16,1-1-1-16,0-5 0 15,0 0-1-15,0 2 1 16,3 2-1-16,-2 2 1 16,2 0 0-16,2 3 1 15,-1 3-1-15,-1 0 2 16,-1-1 3-16,0-3-3 15,-2-2 0-15,0 0-1 16,0 0-1-16,1-1 0 16,3-4 0-16,-3 0-1 15,1 2 1-15,0 1 0 0,-1 2 0 16,0 0 0-16,0 0 0 16,1 0 1-16,-2 0 0 15,2 0 1-15,-2 0-1 16,1 0 0-16,3 0-1 15,-2-5 0-15,0 0 0 16,0 0 0-16,-1 2 1 16,2 2-1-16,2 1-1 15,0 0 1-15,1 0-1 16,0 0 2-16,1 2-1 16,-1 2 0-16,0 0 0 0,-2-1-1 15,2-2 3 1,0 0-4-16,1-1 4 0,1 0-3 15,-1 0 1-15,1 0 0 16,-1-1-1-16,-2 1-2 16,0 0 5-16,-1 0-4 15,0 0 4-15,-2 0-4 16,-2 2 1-16,1-1 2 16,-2-1-4-16,3 0-7 15,1 0 3-15,0 0-5 16,0 0 7-16,3 0 0 15,-2 0-11-15,0 1-16 0,-3 1-13 16,-3 0-28 0,-5-2-42-16,0 0-30 0,0 0-125 15</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3.325"/>
    </inkml:context>
    <inkml:brush xml:id="br0">
      <inkml:brushProperty name="width" value="0.04667" units="cm"/>
      <inkml:brushProperty name="height" value="0.04667" units="cm"/>
      <inkml:brushProperty name="fitToCurve" value="1"/>
    </inkml:brush>
  </inkml:definitions>
  <inkml:trace contextRef="#ctx0" brushRef="#br0">-3 129 165 0,'0'5'138'15,"0"-2"-58"-15,0-3 25 16,8 0-5-16,8 0-14 0,11 0-24 15,0 0-9-15,-2-2-2 16,3-3-15-16,-3-4-7 16,-1-4 3-16,0 0-15 15,-9-5-13-15,-9-2-3 16,-6 2-1-16,0 0-1 16,-28 4-2-16,-7 10-3 15,-1 4-1-15,5 5 5 16,5 15-1-16,6 6 3 15,13 1 1-15,4 0-2 16,3-1 2-16,0-3-1 16,8-3 1-16,14-2 0 15,4-2 1-15,3-3-1 16,0-2-1-16,0-1 0 16,-7-4-11-16,-7-1-33 0,-1 1-41 15,-2-2-56-15,2 0-31 16,1 0-20-16,-1-1-80 15</inkml:trace>
</inkml:ink>
</file>

<file path=word/ink/ink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8:42.910"/>
    </inkml:context>
    <inkml:brush xml:id="br0">
      <inkml:brushProperty name="width" value="0.04667" units="cm"/>
      <inkml:brushProperty name="height" value="0.04667" units="cm"/>
      <inkml:brushProperty name="fitToCurve" value="1"/>
    </inkml:brush>
  </inkml:definitions>
  <inkml:trace contextRef="#ctx0" brushRef="#br0">0 6 106 0,'0'-1'1'16,"0"1"16"-16,0 0-14 16,0 0-3-16,0 0 43 15,0 0 14-15,0 0-53 16,0 0 8-16,0-2 6 16,0 0-7-16,0 1 1 15,0 0 8-15,0 1 10 16,0 0-1-16,0 0-14 15,0 0 3-15,0 0 5 16,0 0 2-16,1 0-4 16,0 0-3-16,2 0-12 0,-1 0 1 15,-1 1-2-15,-1 0-2 16,1-1 4 0,1 0 7-16,-1 1 4 0,1 0-7 15,2 1 1-15,-1 1 6 16,1-1-8-16,2 0-5 15,-2 1-3-15,1-1-1 16,-1 1 1-16,1-1-1 16,-2 2-1-16,2 0 0 15,1-1 1-15,-4-1-1 16,3 1 0-16,-1-2 1 16,-2-1-1-16,0 0 1 15,-2 0-1-15,5 0 0 16,-4 0 1-16,2 0-1 0,0 0 0 15,-2 0 2-15,2 0-2 16,0 0 0-16,2-3 0 16,-3 2 0-16,3-1 1 15,-1 1-2-15,-1 0 1 16,0-1 0-16,-2 2 1 16,2-1-1-16,0 1 1 15,1 0-1-15,0 0 0 16,0 0 0-16,0 0 0 15,0-1 1-15,1 1 0 16,0-1-2-16,-1 1 2 0,1-1-1 16,-3 1 0-1,3 0 0-15,-1-1 0 16,0 1 1-16,2 0-1 0,1 0 0 16,-1 0-1-16,0 0 7 15,-2 0 0-15,2 0-3 16,0 0 0-16,-2 0-2 15,2-1-4-15,-2-2-3 16,2-2-8-16,0 0-6 16,0 3 12-16,-1-1 4 15,1 3 4-15,-1 0 1 16,2 1-1-16,1 4 6 16,-1-1-1-16,-1 0 1 15,0-3-2-15,-2-1 1 16,2 0 3-16,-2 0-5 0,0 0-2 15,2 0 1-15,-2 0-2 16,2 0 0-16,0-2 0 16,0 1 2-16,0 1-1 15,2 0-2-15,0 0 2 16,3 0 0-16,-3 0 0 16,-1 0 1-16,1 0-2 15,-4 0 2-15,2 0-1 16,1 0-1-16,-1 0-1 15,1 0-1-15,0-2 2 16,-1-1 0-16,-1 1 0 16,2 2 0-16,1 0 0 15,1 2 0-15,0 1 2 0,2 2-2 16,-3-2 1-16,1 1-1 16,-2-2 0-16,2-1 1 15,0-1-2-15,0 0 1 16,0-2-3-16,0 0 3 15,-1 0 0-15,-1 0 0 16,-1 2 2-16,4 0-2 16,-3 0 0-16,1 0 0 15,-1 0 1-15,0 0-1 16,2 0 2-16,0 0-2 16,2 0 0-16,0 0 1 15,-1 0-1-15,2 0-1 0,-1-1 1 16,1 0 0-1,-2 0 0-15,0 1-1 0,-2 0 2 16,5 0-2-16,2 0 1 16,-1 1 1-16,0 1-1 15,-1 0-3-15,-2-1-14 16,-7 0-29-16,-4-1-70 16,0 0-51-16</inkml:trace>
</inkml:ink>
</file>

<file path=word/ink/ink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13.224"/>
    </inkml:context>
    <inkml:brush xml:id="br0">
      <inkml:brushProperty name="width" value="0.04667" units="cm"/>
      <inkml:brushProperty name="height" value="0.04667" units="cm"/>
      <inkml:brushProperty name="fitToCurve" value="1"/>
    </inkml:brush>
  </inkml:definitions>
  <inkml:trace contextRef="#ctx0" brushRef="#br0">711 1896 20 0,'0'-3'148'0,"0"1"-61"16,0-1-52-16,0-2-13 15,0 1-15-15,-4-6-4 16,4 1-1-16,-4-3-1 16,4 0 13-16,0 1 24 15,0 2 20-15,0-1-15 16,0 6 0-16,0 2 1 15,0-1-7-15,0 3-16 16,0-4-10-16,0-1-6 0,0-1-5 16,0-4 1-16,-3-4-1 15,-10-2 1-15,0-3-1 16,5 1 1-16,-5-1-1 16,10 0 2-16,-1 3-1 15,-5 2 1-15,1 3 2 16,-1-4-2-16,5 4 0 15,1-3-1-15,-1 0-1 16,-5 2 1-16,1-2-1 16,-1 1 1-16,9-1 2 15,-4-1 1-15,1-1-1 16,-1 0 2-16,4-3-2 0,-9 3 2 16,9 0-4-16,0-1 3 15,-4 1-3-15,0 2 1 16,-5 0-4-16,9 0 4 15,-4 3-2-15,1 2 0 16,-7-4 0-16,10 5 0 16,-3-6 0-16,-1-5-2 15,0 0 4-15,-5-1-2 16,9 1 0-16,0 3 0 16,0 4 0-16,0 1 0 15,0 4 0-15,0-1 1 16,0-1-2-16,0 2 2 0,0-5-2 15,0 1-1-15,0 0 2 16,-7-6 0 0,-3 1 0-16,3 2 0 0,-6 0 0 15,13 5 0-15,0 4 2 16,0 1-2-16,-4-1 1 16,4 0-1-16,-3-2 1 15,-7 0 1-15,10-5-2 16,-7-1-2-16,-2-6 4 15,5 0-2-15,-3 3-2 16,-3 0 4-16,3 4-2 16,-2 0 0-16,9 6 0 15,-4-1 0-15,0 2 0 0,1 0 0 16,3 1 1 0,-10-1 1-16,10-2 0 0,-7-1-2 15,-2-3 0-15,-2 0 0 16,1-3 0-16,7 0 0 15,-1 1 1-15,4 1-1 16,0 2 2-16,0 1-2 16,0 0 2-16,0 2-2 15,0-3 1-15,-9 1-1 16,9-2 2-16,-4-1-4 16,-9-3 4-16,9 2-2 15,-3-1 0-15,-2 2 1 16,5-2-1-16,0 7 1 15,4 3 3-15,-9 2 8 16,9 2-1-16,0-3-4 0,0 1-4 16,-8-5-2-16,-4 2 0 15,8-2-1-15,-9-2 0 16,5-1 1-16,-5-1-1 16,13-1 0-16,-7 1 1 15,-2 4 0-15,9 0 0 16,0 4 2-16,0 0-3 15,0 3 3-15,0 0-3 16,0-1 2-16,0-1-4 16,-4-3 2-16,0 0 2 15,-5 1-2-15,5-1-2 16,4 0 4-16,0 5-4 0,-3-3 2 16,3 2 0-1,-4-1 2-15,4-1-2 0,0 3 0 16,0-2-2-16,-9-1 4 15,9-2-2-15,0-4-2 16,-4 2 4-16,0-2-2 16,-5 2 0-16,9 2 0 15,-4 1 0-15,4-1 0 16,0 3 1-16,0 2-1 16,0-2 0-16,0 2 0 15,0 0 0-15,-3 0 0 16,-1-5 0-16,-5-2-1 0,9-2 1 15,-4 4 0-15,0-5 0 16,-5 2 0-16,9-2 0 16,0 3 0-16,0 2 0 15,0 0 0-15,0 2 1 16,0 0-1-16,0 3 1 16,0 0-1-16,0 0 0 15,0-2 1-15,0-3 1 16,0-2-2-16,0-3 0 15,-4 2-1-15,4-2 1 16,0 3 1-16,0 0-2 16,0 3 3-16,0 1 2 15,0 1 5-15,0-1-5 16,0 3-1-16,0-2-1 16,0 0-1-16,0-3-2 0,0-4-2 15,0-3-2-15,0-2 2 16,0-2 1-16,-3 2 2 15,-1 2 2-15,4 3-3 16,-9 2 1-16,9 2 1 16,0 3-1-16,0 2 0 15,0 0-1-15,0 0 1 16,0 0 0-16,0-2 0 16,-4-6-1-16,0 2 1 15,-5-3 0-15,5-3 0 16,4 2 0-16,-3 1 0 15,3 3 0-15,0 1 2 16,0 2-2-16,0 3 0 0,0 0-1 16,0 0 1-16,0 0 0 15,0 0-1-15,0-2 0 16,0 1 1-16,-10-3 0 16,10-3-1-16,0 1 1 15,0-1 0-15,-3-1 0 16,3 4 0-16,-4 4 0 15,4 0-1-15,0 0 0 16,0 0-1-16,-4-2-3 16,4-1-6-16,-9 1 3 15,5-5 1-15,1 0 4 16,-7-5 3-16,7 2 1 0,-1 7-1 16,0-2 0-16,-5 2 1 15,9 3-1-15,0 0-2 16,0 0-3-16,0 0-41 15,0 0-42-15,0 5-50 16,0 6-55-16</inkml:trace>
</inkml:ink>
</file>

<file path=word/ink/ink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10.128"/>
    </inkml:context>
    <inkml:brush xml:id="br0">
      <inkml:brushProperty name="width" value="0.04667" units="cm"/>
      <inkml:brushProperty name="height" value="0.04667" units="cm"/>
      <inkml:brushProperty name="fitToCurve" value="1"/>
    </inkml:brush>
  </inkml:definitions>
  <inkml:trace contextRef="#ctx0" brushRef="#br0">37 1546 1 0,'12'-24'12'0,"-12"24"-11"0,0 0 1 16,0 0 40-16,0 0-39 15,0 0-10-15,0 0 11 16,0 0-2-16,0 0 9 16,0 0 32-16,0 0 18 15,0 0 1-15,0 0-17 16,0 0 3-16,0 0-8 16,0 0-14-16,0-1-3 15,0-4-3-15,0 4-3 16,-9-5-5-16,9 2-4 15,-7-1-3-15,7-3 1 0,-9 1-4 16,9-6 0-16,-4 2-1 16,0-3-1-16,1 2 3 15,-6-2 3-15,9 3 5 16,0-1 5-16,0 0-1 16,0 1 9-16,0-1-11 15,0-2-4-15,0-2-6 16,0 2-3-16,0-2 0 15,0 0 0-15,0-3 2 16,0 1-2-16,9-3 0 16,-2 0 0-16,-3 2 0 15,5 6 0-15,-5 3 1 16,-1 3-1-16,-3 0 3 0,0 1 0 16,0-2 5-16,9 1-4 15,-5-4-1-15,-4 0-2 16,7-4-1-16,-1 2 0 15,-2-4 1-15,3 4 2 16,-7 1 15-16,9 0-5 16,-2 0-1-16,-7 5 2 15,10-2-9-15,-3 2-4 16,-3-2 0-16,5 0-1 16,-2-3 0-16,-7 0 0 15,0-4-1-15,9 1-1 16,-5 3 2-16,0-3 1 15,-1 6-1-15,-3 0 1 16,0 2 0-16,10-2 1 0,-3 4 2 16,2-2-2-16,-5-2-1 15,-1 5-1-15,-3-1 0 16,10-2 0-16,-3 4-1 16,-3-3 1-16,-4-4-2 15,9 4 2-15,-9-9-1 16,3 4 1-16,1-3-1 15,5 0 2-15,2 2 0 16,-1 0-5-16,-3 6 4 16,9-4-1-16,-12 1 0 15,5 2 0-15,-1 1 0 16,4-4 1-16,-8 3 1 0,9-1-1 16,-9-7 0-16,-1 3 0 15,10-1 1-15,-9 1 3 16,-4 0 1-16,9 2-3 15,-2 4 1-15,-3-1 0 16,-4 0-1-16,9 3-2 16,-9-1-2-16,4-4 3 15,0-1-2-15,-4-3 1 16,9-7 0-16,-6 3 0 16,1-4 0-16,0 4 1 15,1 1-1-15,-1 7 1 16,0 4-1-16,-1 0 2 15,-3 1 0-15,0-1 2 0,9-1-3 16,-5-1-1 0,0-3 0-16,-4 1 0 0,9-2 0 15,-5 1 0-15,3-1 0 16,9 3 1-16,0 1 1 16,0 1 0-16,-3 1 1 15,-9 0-1-15,3 1-2 16,-1-4 0-16,1 2 1 15,-3-1-2-15,5-2 1 16,-9 4 0-16,0 1 0 16,4 1 1-16,-4-5-1 15,13 0 2-15,-2-4-2 0,5 0 0 16,-7 6 0 0,-5-1 0-16,0-1 0 0,-1 4 0 15,6-2 0-15,-1-2 0 16,1 4 0-16,-2-3-2 15,6-1 2-15,-5 2 0 16,4-9 0-16,1 6-1 16,-5-2 2-16,4 4-2 15,-4 1 2-15,-8-2 1 16,9 1-4-16,-5 0 2 16,-1 2 0-16,1-1 0 15,5 4 0-15,-2-1 0 16,-7-2 0-16,0 3 2 15,10 0-2-15,-7-1 0 16,1 3 0-16,-4-2 0 0,9 0 0 16,-9 2 1-1,0-5-1-15,0 3 0 0,4 0 1 16,3-6-2-16,6 1 1 16,-9-2 1-16,12 3-2 15,-12-2 2-15,12 4-2 16,-6 1 1-16,1 3-5 15,-2 0-1-15,-2 0-13 16,6 0-21-16,0 7-19 16,7 7-27-16,0 7-54 15,4-5-190-15</inkml:trace>
</inkml:ink>
</file>

<file path=word/ink/ink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8.599"/>
    </inkml:context>
    <inkml:brush xml:id="br0">
      <inkml:brushProperty name="width" value="0.04667" units="cm"/>
      <inkml:brushProperty name="height" value="0.04667" units="cm"/>
      <inkml:brushProperty name="fitToCurve" value="1"/>
    </inkml:brush>
  </inkml:definitions>
  <inkml:trace contextRef="#ctx0" brushRef="#br0">0 0 10 0</inkml:trace>
</inkml:ink>
</file>

<file path=word/ink/ink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4.494"/>
    </inkml:context>
    <inkml:brush xml:id="br0">
      <inkml:brushProperty name="width" value="0.04667" units="cm"/>
      <inkml:brushProperty name="height" value="0.04667" units="cm"/>
      <inkml:brushProperty name="fitToCurve" value="1"/>
    </inkml:brush>
  </inkml:definitions>
  <inkml:trace contextRef="#ctx0" brushRef="#br0">40 253 28 0,'7'-7'109'0,"-7"2"-47"0,0 0-30 16,0 1-10-16,0 1 2 15,0-1-12-15,0-1 9 16,0 3 32-16,-3 0 1 16,-1 2-8-16,0-4-2 15,4 4-7-15,-9-1-5 16,9-3-6-16,-6-4-8 16,-3 1-9-16,6-5-7 15,-1 1-2-15,4 0 2 16,0-1-1-16,0 0 2 15,0 1-3-15,0-1 2 0,0 1-1 16,0-1 0 0,0-2-1-16,0 3 1 0,0-4 1 15,0 5 5-15,0-3 4 16,0 4-6-16,0 4-3 16,0-1-1-16,0 3 0 15,4 1-1-15,-4-1-6 16,0 3-12-16,0 0-18 15,0 0-18-15,0 0 6 16,0 0 1-16,0 3-31 16,0 13-16-16,0 6-69 15</inkml:trace>
</inkml:ink>
</file>

<file path=word/ink/ink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3.496"/>
    </inkml:context>
    <inkml:brush xml:id="br0">
      <inkml:brushProperty name="width" value="0.04667" units="cm"/>
      <inkml:brushProperty name="height" value="0.04667" units="cm"/>
      <inkml:brushProperty name="fitToCurve" value="1"/>
    </inkml:brush>
  </inkml:definitions>
  <inkml:trace contextRef="#ctx0" brushRef="#br0">5 614 16 0,'0'3'7'15,"0"-1"20"-15,0-2 59 16,0 0-41-16,0 2-15 0,0-2-4 16,0 3 1-16,0 0-8 15,0-1-1-15,0 2 0 16,0-3 7-16,0 3-1 15,0-4 0-15,0 0 13 16,0 0 13-16,0 0-17 16,0 0-4-16,0 0-6 15,0 0-7-15,0 0-9 16,0 4-8-16,0-1 2 16,0 1 0-16,0-2-1 15,0 1 1-15,0-3-2 16,0 0 3-16,0 0 3 15,0 0 14-15,0 0 10 0,0 0-20 16,0-5 5-16,0 1 1 16,0 1-3-16,0 1-9 15,0 0-1-15,0-2-2 16,0 3 0-16,0-3-1 16,0-1 0-16,0-2 0 15,0 0 1-15,0-3 0 16,0 1 1-16,0 0 0 15,0 2-1-15,0 0 0 16,0-2 1-16,0 2-1 16,0 0 0-16,0 0 1 15,0 0-1-15,0-1-1 0,0 0 0 16,0-1 0 0,0-4-2-16,0 2-3 0,0 0 2 15,0 1 3-15,0 1 2 16,0 2-1-16,0 1 1 15,0-1-1-15,0-1-1 16,0 2 1-16,4 1 0 16,-4 1-2-16,3-3-2 15,-3-1-4-15,0-1 2 16,0-2-2-16,9 2 2 16,-9-4 1-16,4 5 2 15,-4 1 3-15,4-2 0 16,-4 1 0-16,0-1 0 0,0 2 0 15,0 3 0 1,0-4 0-16,0 4 0 0,0-3-2 16,0-3-5-16,0 1-4 15,0-4 3-15,0 2 2 16,0-4 5-16,0 1 2 16,0 1-1-16,0 1 1 15,9 3-1-15,-9-2 0 16,3 4 0-16,-3-3 0 15,4 3 1-15,-4-2-1 16,0 1-1-16,0-1 1 16,0 0-3-16,0 1-1 0,0-7 2 15,0 3 1 1,0 1 1-16,0-1 0 0,0 3 1 16,9-1-1-16,-9 2 2 15,0 3 3-15,0 0-6 16,0 1 3-16,0 1-4 15,3-1 1-15,-3 4-18 16,0 0-36-16,4 0-6 16,-4 0-56-16,4 4-115 15</inkml:trace>
</inkml:ink>
</file>

<file path=word/ink/ink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2.186"/>
    </inkml:context>
    <inkml:brush xml:id="br0">
      <inkml:brushProperty name="width" value="0.04667" units="cm"/>
      <inkml:brushProperty name="height" value="0.04667" units="cm"/>
      <inkml:brushProperty name="fitToCurve" value="1"/>
    </inkml:brush>
  </inkml:definitions>
  <inkml:trace contextRef="#ctx0" brushRef="#br0">175 389 24 0,'0'0'233'0,"0"0"-177"16,0 0-14-16,0 0-16 0,0 0-23 16,0 0-2-16,0 0 1 15,0-2-2-15,0-3-6 16,0-1-3-16,0-2 4 16,0 1 5-16,0-1 3 15,0 4 14-15,0-2 14 16,-8-4-8-16,-1 4-1 15,6-4-16-15,-10 1-5 16,13 2-1-16,0 0 3 16,-7 2-6-16,-2 2 1 15,9 0 1-15,-4-2 0 16,-3 1 1-16,-3-1 0 0,3-2 0 16,-2-2 0-16,5 4 1 15,1-2-1-15,-10 3 0 16,13 1 0-16,-4 1 0 15,-9-3 0-15,13 0 0 16,-7-1-1-16,-2-1-3 16,2 2-4-16,3-2 6 15,-5-2 2-15,9 0 1 16,0-1 2-16,0 3 0 16,0-2 3-16,0 2 3 15,0 0-3-15,-4-2 1 16,4-3-5-16,-12 1-1 15,12-3 0-15,0 0-1 0,0-2 1 16,0 2-1 0,0 0 3-16,0 3 0 0,0-1 15 15,0 5 5-15,0 3-10 16,0 1-9-16,0 3-4 16,0 0-16-16,0 0-41 15,16 0-57-15,0 3-38 16</inkml:trace>
</inkml:ink>
</file>

<file path=word/ink/ink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1.313"/>
    </inkml:context>
    <inkml:brush xml:id="br0">
      <inkml:brushProperty name="width" value="0.04667" units="cm"/>
      <inkml:brushProperty name="height" value="0.04667" units="cm"/>
      <inkml:brushProperty name="fitToCurve" value="1"/>
    </inkml:brush>
  </inkml:definitions>
  <inkml:trace contextRef="#ctx0" brushRef="#br0">249 403 12 0,'-3'-5'4'0,"3"1"-2"16,-9-3 80-16,9 2-58 16,0 0-14-16,0 1-1 15,0-1 13-15,0 3 11 16,0 2-3-16,0-2 13 15,0 2-10-15,0-3-11 0,0-1-3 16,-4-4 0 0,0 2 3-16,-5-4-4 0,6 4 7 15,-10-3-2-15,13 1-2 16,-7 1-7-16,3 0-4 16,-5 2-6-16,9 4-2 15,-4-5-1-15,1 5 0 16,-7-4-1-16,10 0 0 15,0 3 0-15,0-6 2 16,-3 4-2-16,-4-2 1 16,-3 1-1-16,7-2 7 15,-1 2 12-15,4 3-5 16,0-1-5-16,0 1-5 16,-9-1-1-16,9 1-1 0,0-2-1 15,-4 1-1-15,-3-1 0 16,-2 2 0-16,-7-3 0 15,12 0 0-15,0 0 1 16,-5 1-1-16,9-1 2 16,0 3-1-16,0-4 5 15,0 6-3-15,-3-1-3 16,3-3 3-16,-8 1-3 16,-1-4 0-16,9 2 0 15,0-2 1-15,0 1-1 16,0-3 2-16,0 1-1 15,0 4 0-15,0-3 1 16,0 2 5-16,0 2-3 0,0-1-3 16,0 2-1-16,0-1 0 15,0-3-1-15,0-1-5 16,0 0-2-16,0-1 0 16,0 0 7-16,-3 0 1 15,-1 4 0-15,4-1 0 16,0 5-1-16,0 0 2 15,0 0-1-15,0 0-2 16,0 0 3-16,0-2-1 16,0-1-4-16,-9 1-10 0,9-3 5 15,0 1 4 1,0-1 3-16,-4 3 2 0,1 0 1 16,3-1-1-1,0 1 0-15,0 2 1 0,0 0-3 16,0 0-1-16,0 0-3 15,-4 0-10-15,4-3 5 16,-9 1 0-16,5 0-1 16,1-3 4-16,-7 4-2 15,10-2 0-15,0 0 3 16,0 3-1-16,0 0-26 16,0 0-25-16,0 0 17 15,0 0 3-15,-3 0-57 16,-1 0-17-16</inkml:trace>
</inkml:ink>
</file>

<file path=word/ink/ink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0.077"/>
    </inkml:context>
    <inkml:brush xml:id="br0">
      <inkml:brushProperty name="width" value="0.04667" units="cm"/>
      <inkml:brushProperty name="height" value="0.04667" units="cm"/>
      <inkml:brushProperty name="fitToCurve" value="1"/>
    </inkml:brush>
  </inkml:definitions>
  <inkml:trace contextRef="#ctx0" brushRef="#br0">-1 322 5 0,'0'-2'12'0,"0"2"23"16,0 0 15-16,0 0-51 16,0 0-14-16,0 0 4 15,0 0 4-15,0 0 2 16,0 0 13-16,0 0 33 16,0-6-4-16,0 3-11 15,0 0 10-15,0 1-13 16,0-1 19-16,0 3-8 15,0 0-4-15,0 0-6 16,0 0-11-16,9 0-9 0,-9 0-2 16,4 0-1-16,-4 0 4 15,3 0 2-15,-3-4-11 16,0-3-3-16,4 2 6 16,-4-1 5-16,13 1 8 15,-10 2 18-15,-3-2-1 16,9 5-4-16,-9-4-9 15,0 2-8-15,0-1-8 16,0-2 0-16,0 2-4 16,0-5-2-16,0 1 1 15,0 0 0-15,4 0 5 16,-4 3 1-16,0-3 0 0,4 5 1 16,-4 2 3-16,0 0 0 15,0-3-2-15,0 1 0 16,0 0-3-16,0 0-3 15,0-4 1-15,3 2-1 16,-3-3 0-16,0 2 2 16,0 0 0-16,9 2-1 15,-9 0 4-15,4 1-4 16,-4-1 4-16,0 1-1 16,0 2 0-16,0-3-1 15,0 1 0-15,0-2 1 16,0-1-2-16,4 0 1 15,-4 1 0-15,0 2-1 0,9-3 1 16,-9 0 0 0,3 3 1-16,1-1-1 0,-4 1 0 15,0 2-1-15,0-2 2 16,0-1 0-16,0-1-1 16,0 2 0-16,0-3 0 15,0-2-1-15,0 1 0 16,9-2 2-16,-9-1 0 15,0-1-1-15,0 4 1 16,0-1-1-16,0 4 1 16,0-1 0-16,0 2 0 15,0-1-1-15,0 1 0 0,0-4 0 16,0-2-1 0,0 1 0-16,0 0 0 15,0 2-1-15,0 3-4 0,0 2-28 16,0 0-62-16,0 0-64 15</inkml:trace>
</inkml:ink>
</file>

<file path=word/ink/ink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8.194"/>
    </inkml:context>
    <inkml:brush xml:id="br0">
      <inkml:brushProperty name="width" value="0.04667" units="cm"/>
      <inkml:brushProperty name="height" value="0.04667" units="cm"/>
      <inkml:brushProperty name="fitToCurve" value="1"/>
    </inkml:brush>
  </inkml:definitions>
  <inkml:trace contextRef="#ctx0" brushRef="#br0">-1 119 20 0,'0'0'130'16,"0"0"-76"-16,0 0-36 16,0-3-17-16,0 1-6 15,0-2 3-15,0-1-22 16,0 0-28-16,0 0-22 16,0 2 39-16,0-2 39 15,0 0 30-15,0-2 29 16,0 5-4-16,0-2-25 15,0 0-24-15,0 4-8 0,0-2-2 16,9 1-10-16,-9-2-12 16,3-2-2-16,1 1 5 15,0-1 9-15,-4 1 10 16,9-3 8-16,-6-1 15 16,1 4 15-16,5-1-2 15,-1 1-8-15,-5 2-12 16,10-1-12-16,-9-1-5 15,5 4-5-15,-2-3-20 16,-3 3 11-16,9-2-2 16,-10 2 6-16,9 0 16 15,-8 0-4-15,16 0 4 0,-7 0 5 16,-1 0-2 0,-1 0 4-16,6 2-5 0,-1 3-8 15,2 2-4-15,-2-5-18 16,-3 0-23-16,-6 1 7 15,-3-1 33-15,9 0-5 16,-10 3 11-16,10 0 9 16,-9 2 13-16,-1 0 13 15,-3-5 2-15,10 2-19 16,-10 1-11-16,3-2-7 16,-3-2 0-16,0 1-9 15,0 2-2-15,4-3-5 16,-4 4 7-16,0 2 4 15,9 0 4-15,-5 4 6 16,-1 3 14-16,-3-2-2 0,12-1-1 16,-12 1-7-16,4-5-6 15,-1 0-1-15,-3-5-2 16,0 3 0-16,0-1-4 16,0 1 1-16,0 4 7 15,0-2 3-15,0 4-1 16,0 4 3-16,0-2-6 15,0 1-1-15,0-2-2 16,10-3 1-16,-7 0-1 16,1 0-6-16,5 1-1 15,-2 1 7-15,-3-2 0 16,9 0-2-16,-10 3 4 0,10-2 3 16,-5-1-5-16,1-5 0 15,-6 1-10-15,1 2-53 16,5-3-74-16</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2.877"/>
    </inkml:context>
    <inkml:brush xml:id="br0">
      <inkml:brushProperty name="width" value="0.04667" units="cm"/>
      <inkml:brushProperty name="height" value="0.04667" units="cm"/>
      <inkml:brushProperty name="fitToCurve" value="1"/>
    </inkml:brush>
  </inkml:definitions>
  <inkml:trace contextRef="#ctx0" brushRef="#br0">0 99 440 0,'10'9'85'0,"17"0"37"16,1 6-19-16,4 4-59 15,-3 4-18-15,-13 1-12 16,-6-3-9-16,-5-3-3 15,-5-6-1-15,0-5 1 0,0-6-1 16,-2-1 3-16,-15-4 0 16,5-16 1-16,-8-7 11 15,6-2 3-15,7-1-7 16,2 0 4-16,5 5-11 16,0 2 6-16,10 4-9 15,14 0-3-15,0 4 0 16,7 4-2-16,0 6-6 15,5 5-5-15,1 0-9 16,-11 2-20-16,-2 9-34 16,-9 1-47-16,-3-1-56 15,0 2-111-15</inkml:trace>
</inkml:ink>
</file>

<file path=word/ink/ink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7.406"/>
    </inkml:context>
    <inkml:brush xml:id="br0">
      <inkml:brushProperty name="width" value="0.04667" units="cm"/>
      <inkml:brushProperty name="height" value="0.04667" units="cm"/>
      <inkml:brushProperty name="fitToCurve" value="1"/>
    </inkml:brush>
  </inkml:definitions>
  <inkml:trace contextRef="#ctx0" brushRef="#br0">-2 371 0 0,'0'0'5'16,"0"0"-4"-16,3 0 0 16,1 0 30-16,-4 0-25 15,0 0-8-15,0 0 3 16,0 0 0-16,0 0 9 16,0 0-2-16,0 0 25 15,0 0 15-15,0 0-2 16,0 0-4-16,0 0-9 15,0 0-16-15,0 0-3 0,0 0-3 16,0 0 0 0,9 0 4-16,-5 0-6 0,3 0-1 15,2 0-4-15,-1 0-3 16,1 0 0-16,-6 0 1 16,1 0 4-16,9 0 3 15,-8 0 2-15,-2 0-3 16,14 0 2-16,-8 0-6 15,2-4-6-15,5-4 9 16,-7-1-5-16,1 0-10 16,0-1 9-16,-7-1 4 15,1 4-2-15,-4 4 1 0,9 0 0 16,-5 0 6 0,-1-4-4-16,-3 2 0 0,0-2-8 15,9-1 0-15,-9-2 1 16,0 0 4-16,0 1-4 15,0 3-3-15,4-2 4 16,-4 4 0-16,0-3 0 16,0-2 1-16,0 0-2 15,0-1 2-15,0 3-1 16,0 2 0-16,0 0 0 16,4 0 0-16,-1 2 0 15,-3-2-2-15,0-2-1 16,0 2-3-16,0 1 3 15,0-2 0-15,0 3 3 0,10 0 0 16,-10-4 0-16,0-2 0 16,0 1-1-16,0 2 1 15,3-1 0-15,2 0 0 16,-5 3 0-16,0-4-6 16,9 4-3-16,-5-3-1 15,3-2-1-15,2 1-3 16,-2-1-2-16,-7 2 11 15,13 2 4-15,-13-2-6 16,4 5 7-16,0 0 0 16,-4-3-1-16,0 3-8 0,0 0-6 15,9-1-17 1,-2 1-48-16,-7 0-27 0,0-1 21 16</inkml:trace>
</inkml:ink>
</file>

<file path=word/ink/ink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6.559"/>
    </inkml:context>
    <inkml:brush xml:id="br0">
      <inkml:brushProperty name="width" value="0.04667" units="cm"/>
      <inkml:brushProperty name="height" value="0.04667" units="cm"/>
      <inkml:brushProperty name="fitToCurve" value="1"/>
    </inkml:brush>
  </inkml:definitions>
  <inkml:trace contextRef="#ctx0" brushRef="#br0">0 0 1 0,'0'14'3'0,"0"-3"-2"16,8 3 0-16,-4-2-1 15,2-3-1-15,-6-1-4 16</inkml:trace>
</inkml:ink>
</file>

<file path=word/ink/ink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5.765"/>
    </inkml:context>
    <inkml:brush xml:id="br0">
      <inkml:brushProperty name="width" value="0.04667" units="cm"/>
      <inkml:brushProperty name="height" value="0.04667" units="cm"/>
      <inkml:brushProperty name="fitToCurve" value="1"/>
    </inkml:brush>
  </inkml:definitions>
  <inkml:trace contextRef="#ctx0" brushRef="#br0">-1 0 0 0,'0'5'6'0,"0"2"-7"0,0 1 73 15,0-8-26-15,0 0-44 16,0 0 1-16,0 0 3 15,0 0-1-15,0 0 21 16,0 0 25-16,9 0-7 16,-5 0-2-16,-4 0-10 15,3 0-6-15,-3 0-3 16,0 0 1-16,0 0-8 16,0 0-5-16,0 0-9 15,9 0-3-15,-9 0 1 0,0 0 0 16,4 0 0-16,-4 0 3 15,0 0 0-15,0 0 4 16,0 0 5-16,0 0-2 16,4 1 1-16,-4 4-3 15,3 2-7-15,-3 0 1 16,0 3-1-16,0-3 2 16,0 4-2-16,0-2 0 15,0 0-1-15,0-2 0 16,0 1 1-16,0-7 0 15,0 4-1-15,6-1 0 16,-2 1 1-16,-4 2-1 16,0 1-1-16,0 0 2 0,0 2-2 15,0 2 2-15,0-1-1 16,0-2 1-16,3-2-2 16,-3 0 1-1,4-5 1-15,-4 3 0 0,0-2 0 16,9-2-1-16,-9 4 1 15,4 0-1-15,-4 2 0 16,0 3-2-16,0-4 1 16,0 3 1-16,0 1 0 15,0-4 0-15,0 2 1 16,0-1-1-16,0-5 1 16,0 2 0-16,3 1-1 15,-3 0 0-15,0 0 2 16,10 2-2-16,-10 2-2 0,0 2 1 15,0 1 1 1,0-1-1-16,0 4 1 0,0-4-3 16,0-1 2-16,0-4 0 15,0 1 1-15,0-4 0 16,0 1 0-16,0-1 2 16,0 2-2-16,0 1 0 15,7 1 0-15,-3 5-1 16,-4-1 2-16,9 3-2 15,-6 3 0-15,1-6-1 16,-4 0 1-16,0-1-1 16,9-3 4-16,-9 0-4 15,4 2 4-15,0-5-1 0,-4 4 0 16,3-1-2 0,7-1 1-16,-7 6 0 0,1-3 0 15,5 3 0-15,-5-1 0 16,-1-1-1-16,7-1-2 15,-3-1-4-15,-3-2 6 16,-4-1 0-16,12-1 1 16,-12 3-2-16,4-2 2 15,-4 2-2-15,9 4 3 16,-1 1 0-16,-5 2-1 16,14-1 0-16,-17 4 2 15,9-4-2-15,-5 2 0 16,-1-3 0-16,1-3 0 0,-4-2 0 15,0-3-2-15,0 3 2 16,9 0 0-16,-5 6 2 16,-4-3-2-16,3 2 1 15,7-2 1-15,-3 1-2 16,6 1 1-16,3-1 0 16,-8 3-1-16,5-2 0 15,-6-3 0-15,6 1 0 16,-10-1 0-16,-3-2 0 15,0 4 0-15,10 1 0 16,-3-3 0-16,2 5 1 0,2-2-1 16,2-1 0-1,0-1 1-15,-2-4-1 0,-2-1-2 16,-2 4 1-16,10 3-1 16,-14-7-18-1,10 1 5-15,-9 4 10 0,9-1-2 16,0 3 5-16,-2-1 2 15,-11 3 0-15,9 3 1 16,-5-5-1-16,-1 1-1 16,-3-4 2-16,9-1-2 15,2-5-4-15,-1 2-29 16,-3-5-2-16,9 3 19 16,-3 1 10-16,-5 3 8 15,4 4 0-15,-8 1-2 16,9 5 2-16,-6-4-1 0,10 4 0 15,-4-2 0-15,-6-2 0 16,2-2-1-16,-1 1 1 16,1-3 0-16,-6-2 0 15,-3 1 1-15,8-7-1 16,-8 4 0-16,16 2 0 16,-3-2 1-16,0 6-1 15,-2 1 1-15,2-2 2 16,0-4-2-16,-6-2 0 15,6 4 0-15,-6-4-1 16,6 4 1-16,-6-2-1 16,10 4 0-16,-1-1-1 15,1-1 2-15,-1 3-2 16,1-2 2-16,-1-2-1 16,-8 2-8-16,12-3-1 0,-4 2 18 15,1-1-4-15,-1-3-8 16,5-1-20-16,-1-1-5 15,9-2 18-15,-5 0 13 16,5 2 10-16,-5-2 3 16,6 0 13-16,-6 0 0 15,-4 0-12-15,-4 0 11 16,4 0-12-16,-7 0-8 16,0 0-7-16,-6 0-2 15,6 0-2-15,4 2-4 0,-1 2 6 16,4-4 2-1,4 1 4-15,-3-1 0 0,-1 3 15 16,-4-1 4-16,10 0-11 16,-6 1-6-16,-1-1 0 15,-2-2-3-15,-1 0-1 16,-5 0-1-16,6 0-1 16,-1 0-2-16,5 0-4 15,-5 0 8-15,4 0 0 16,-3 0-2-16,8 0 7 15,-1 0 4-15,0 0-4 16,2 0-5-16,-2 0-1 16,12 0-1-16,-3 0-1 15,4-12-3-15,-13 1-6 16,5-1 8-16,-5 2 6 16,6 1-5-16,-7 3 3 15,-2-1 2-15,4 2 3 16,-5 1 3-16,1-2-7 15,3 4-3-15,-8-2-1 16,4-3 3-16,6-2-8 0,-6-1-1 16,0-1-7-1,0 2 15-15,-3-4 1 0,3 4 0 16,-3 0-3-16,-4 2 3 16,-2 2-1-16,-2-1 0 15,-2 3 0-15,2-1-2 16,2 2-1-16,2-1-1 15,0-2-2-15,3 1 5 16,-5-3 0-16,15-5-2 16,-15-2-1-16,6-5-2 15,-1 3 2-15,-12 0 6 16,12 5-3-16,-16-1 0 0,13 5 0 16,-9 0-2-16,5 0 1 15,2 3 0-15,-2 2-2 16,8-3-2-16,-6-3 4 15,18-1 0-15,-5 1 0 16,2-5 2-16,-6 4-1 16,0 1 1-16,-3-3 1 15,-10 2-3-15,9-2-1 16,1-1 1-16,-4-2-1 16,-6 1-5-16,10-2-7 15,-1 6-2-15,1 2 11 16,-1 0 7-16,1 0-1 15,-1 0 2-15,-5-2 7 16,6 0 0-16,-1 2-5 16,-3-2-1-16,-6 2-2 0,3-3-3 15,-7 1 1-15,1-5-2 16,-4 0 0-16,0 1 1 16,0-2 0-16,0-1 0 15,0 4-1-15,4 1 1 16,-4 1 0-16,0 4 1 15,9-2 0-15,-6 0-2 16,-3-2 3-16,4-2-2 16,-4-6-1-16,0 2 1 15,9-5 0-15,-9-1 0 16,0 5 1-16,4-2 3 16,0 3 5-16,-4-1 2 0,12 4-1 15,-4 1-3-15,1 0-2 16,-5-2-2-16,-1 1-3 15,-3-6 2-15,0-2-2 16,0-4 0-16,0-1 0 16,0 1 0-16,0-1-2 15,0 3 2-15,0 2 0 16,0 5 2-16,0 4-2 16,0 0 0-16,0 4 0 15,0-2 0-15,0-2 0 16,0-1-2-16,-16-6 2 0,8-2-1 15,-4 0-2 1,4 2-1-16,-1 3-6 0,9 5-17 16,0 7-7-16,-4 1-22 15,4 3-66-15,0 0-94 16</inkml:trace>
</inkml:ink>
</file>

<file path=word/ink/ink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44.966"/>
    </inkml:context>
    <inkml:brush xml:id="br0">
      <inkml:brushProperty name="width" value="0.04667" units="cm"/>
      <inkml:brushProperty name="height" value="0.04667" units="cm"/>
      <inkml:brushProperty name="fitToCurve" value="1"/>
    </inkml:brush>
  </inkml:definitions>
  <inkml:trace contextRef="#ctx0" brushRef="#br0">328 538 12 0,'-3'0'8'15,"3"2"20"-15,0-2 47 16,0 0 3-16,0 3-15 16,0-3 6-16,0 0 0 15,0 0 3-15,0 0-15 16,0 0-8-16,0 0-13 15,0 0-2-15,0 0-1 16,0 0-9-16,0 0-3 0,0 0 3 16,0 0-3-1,0 0 2-15,0 0-3 0,0 0-3 16,0 0-5-16,0 0 1 16,0-5 1-16,0-1-4 15,0-1-1-15,0 0 2 16,0-3-3-16,0-1-3 15,3-3-2-15,6 0 3 16,-5 3-3-16,9-4-3 16,-9 1 0-16,-1 3 2 15,6-1-3-15,-1 3 3 16,-5 0-3-16,10 0 3 16,0-1-2-16,-2 1 1 15,2-2 0-15,0 4 0 0,-2-3-1 16,5 0 0-16,-3 7 0 15,-9-7 0-15,9 6 0 16,-6-2-1-16,2 2 1 16,-2 1 1-16,3-3 0 15,-3 1-2-15,-3 0 2 16,8-4-2-16,-8 2 2 16,13 0-1-16,-8 1 2 15,-2-2-2-15,-3 4 0 16,5-1 1-16,-5 1 0 15,-1-2 0-15,10 2-2 16,-9-1 1-16,0 1 1 16,-4-1-1-16,0 1 1 15,0-4-1-15,9 1 0 0,-2-2 5 16,2 2 2-16,-5 2 0 16,0 1 0-16,-1 2-4 15,6-3-1-15,-5 3-1 16,-4-1 0-16,4 1-1 15,-4-2 0-15,0 1 0 16,9-5 1-16,-5 5-1 16,-1-4 0-16,6 2 1 15,-1-2-1-15,-5-1 0 16,7 5 1-16,-7-2 1 16,1 0 0-16,5 5 0 15,-5-2-1-15,-1 0-1 16,1 2 1-16,-4-3-1 0,17-2 1 15,-8 3 0-15,-2-1-1 16,-3 0 0-16,5 0 1 16,-2 1-1-16,2-1 0 15,-1 3 0-15,12 0-1 16,-4 0 1-16,1 0-1 16,-4 0 0-16,-6 0 2 15,6 0-1-15,-6 0 0 16,10 0 2-16,-4 0-3 15,-1 0 1-15,-1 0 1 16,6 0-1-16,-1 0 0 0,-3 0 2 16,-5-2-2-1,4 2 0-15,-4-5 1 0,5 5-2 16,-1 0 1-16,-4-5 2 16,5 5-2-16,-6-4 1 15,9 1 1-15,-3 1-2 16,-5 0 3-16,4 2-1 15,1-2 0-15,-5-1-1 16,8 1-1-16,-3-2 2 16,-6 1-1-16,10 3-1 15,-4-2-1-15,3 2 2 16,-5 0-1-16,2-3-1 0,0 3 2 16,3-1-1-1,-5-2-1-15,6 3 1 0,-4 0 1 16,-6 0-1-16,6 0-1 15,-10 0 3-15,10 0-2 16,-5 0 0-16,1 0 0 16,-2 0 1-16,6 0-1 15,-9 0-1-15,8 0 2 16,-4 0-1-16,1 0-1 16,-2 0 1-16,2 0 0 15,-1 0-1-15,-5 0 0 16,14 0 2-16,-8 0-2 15,-1 0 2-15,-5 0-2 16,10 3 1-16,-9-2-1 16,5 2 1-16,-2 2-1 0,2-1 1 15,-5 1 0 1,0 4 0-16,-1-5-1 0,7 4 1 16,-10-1 0-16,3-1-1 15,-3-1 2-15,4 0-2 16,-4 2 2-16,0-3-2 15,9 4 2-15,-5 0-1 16,-1 4-1-16,1 1 1 16,-4 0 0-16,9 1 0 15,-5-5 0-15,-4 0 0 16,0-2-1-16,0 1 2 16,4 1-2-16,-4-3 2 0,0 4-1 15,9-4 1-15,-6 4-2 16,1 1 2-1,0 1-1-15,5 2 0 0,-2-3-1 16,-7 0 1-16,9-3-1 16,-9 0 0-16,4-4 1 15,-4-2-1-15,0 1 2 16,0 2-2-16,0 1 1 16,0 1 0-16,4 5 0 15,-4-1 1-15,0 1-1 16,9 0 0-16,-5-1 0 15,-1 1 0-15,1-1-1 16,-4-3 2-16,0-3-2 0,9-2 1 16,-9 2 0-1,0 2 0-15,4 0-1 0,-1 1 2 16,-3-2-1-16,10 3 0 16,-3 3 0-16,-3-3 0 15,-4 3 0-15,0-3 0 16,9 0 0-16,-6 1-1 15,-3-4 1-15,4 2 1 16,-4-1-2-16,0-3-1 16,0 4 4-16,9 1-1 15,-1 0-2-15,-8 2 1 16,9 3 0-16,-6 0-2 0,5 0 2 16,-8 0 0-1,9 0-2-15,-5-3-1 0,-4 1-1 16,3-2 1-16,-3 2 3 15,9-3 0-15,-5 0-1 16,3 3 2-16,3 1-1 16,-7-2 0-16,1 4-1 15,5-1 1-15,-5-3-1 16,-4 3 2-16,3 0-1 16,-3 0 0-16,4 0 0 15,-4-3-1-15,0 1 2 16,9 0-3-16,-9-3 4 15,4 1-2-15,-4-4 0 16,0 4-1-16,0-1 0 16,0 0 1-16,0 1 0 0,4 1 1 15,-4 1-1-15,0 1 0 16,0 4 0-16,9 2 1 16,-6-1-2-16,-3-2 1 15,4-2-1-15,-4-4 0 16,0-1 1-16,0-2-1 15,0-1 1-15,0 1 2 16,0 0-4-16,0 3 3 16,0 2 0-16,0 4-1 15,0 3-1-15,9-1 1 16,-5-2-1-16,-4 0-1 16,0-5-2-16,0 0 4 0,0-1-2 15,0-3 3-15,0 0-2 16,0 0 1-16,0 3 0 15,0 3 1-15,4 6 0 16,-1-1-2-16,-3 1 2 16,0-1-1-16,0 1 0 15,0-3-2-15,0-2 3 16,0-2-2-16,0-3 2 16,0 3-1-16,0-3 0 15,0 2 1-15,0 1-2 16,-3 0 2-16,3 2-1 15,-4-3 0-15,4 3 0 16,0 0 0-16,-4 0 0 0,4 3 0 16,0 1 0-1,0 0 1-15,0 3-1 0,0-4 0 16,0 1 0-16,-9-3 0 16,9-5 0-16,-7 5 0 15,-2-4 0-15,1-2 0 16,-5 3-1-16,-3-3 2 15,9 0-2-15,-6 1 1 16,-4 1 1-16,10-2-2 16,-6 3 3-16,-3 0-2 15,-1 0 0-15,10-1 0 16,-6-2 0-16,6 1 0 0,-6-3 1 16,0 0-2-1,6-1 2-15,-6-1-1 0,5 2 0 16,-4 2 2-16,-1 2 1 15,5-5-2-15,-4 5 0 16,12-2 0-16,-8 3 1 16,-5-3-2-16,6 4 0 15,-2-7 0-15,5 1 0 16,-9 0 0-16,10 0 0 16,-5-2 0-16,-1-1 1 15,2 1-1-15,-2-1 1 16,9 3 2-16,-8 1-3 15,-1 1 1-15,6 0 0 16,-5 0 0-16,-1 1-1 16,2-1 0-16,-3-5 0 0,3 4-1 15,-6-4 1-15,10 1 1 16,-10 2-1-16,5-3 1 16,5 2 0-16,-6 0-1 15,1 1 3-15,-1 0-2 16,-7 5 1-16,5-3 0 15,1 0 0-15,-6-2-1 16,16 0-1-16,-4-2 0 16,1 0 1-16,-1-2-2 15,-5 2 2-15,9 0 0 16,-8 5 1-16,-1 0 1 16,6 3 0-16,-5-4-3 0,-1-4 0 15,9-3-1-15,-4 2 1 16,4-4 0-16,-3 0 0 15,-6 5 0-15,9-2 0 16,0 4 0-16,-4 2 1 16,0-3-1-16,-5 4 0 15,5-3 0-15,-3 0 0 16,-2 0-1-16,-8 2 0 16,14-4 2-16,-5-1-1 15,-1 1 0-15,9-3 0 16,0 3 0-16,-3 0 0 15,-10-1-1-15,13 3 3 16,-8 0-2-16,-4 3 0 0,-5-1-1 16,10-2 2-1,-6 0-2-15,-4 0 1 0,10-3 0 16,-2-2-1-16,2 3 2 16,-6-2-2-16,9-3 0 15,0 2 1-15,-5-2 0 16,-7 2 0-16,8 0 0 15,-4 1 0-15,-5 2 0 16,10-3 0-16,-10 3 1 16,4-4-1-16,6 2 0 15,-6-1 0-15,-3-2 0 16,-1 3 0-16,6-3 0 16,-2 0 1-16,-3 0-1 15,-1 0-1-15,1 0 1 0,12 0 0 16,-12 0 1-16,8 0 0 15,-1-3-1-15,-7-2 2 16,5-8-2-16,-15-1 0 16,6 0 1-16,-4-7 0 15,-5 7-1-15,5-2-1 16,4 2 2-16,-10 5-1 16,10 0 0-16,4-3 1 15,-5 3-1-15,9 0 0 16,-9-3 2-16,5 0-2 15,-4 0-2-15,3-1 2 16,1-7 0-16,-4 0 0 16,3-1-1-16,-3 0 2 0,3 3-2 15,10-1 2-15,-9 1-1 16,3 2-1-16,-4-1 0 16,6 0 1-16,-5 6 1 15,3 0-2-15,-4-1 1 16,10-2 0-16,-9-4 0 15,3 0 0-15,-4-1 0 16,14 0 1-16,-14-2-1 16,1 0 0-16,-1 0 1 15,-3-2 1-15,13-3-2 16,-10 4 0-16,1 3 0 16,3 0 0-16,9 3 0 0,-9-3 0 15,10-2 0-15,-5-2 0 16,-1-2 0-16,9-1 0 15,0-2 0-15,-4 1 0 16,1-1 0-16,-6 2 0 16,9 1 0-16,-8 1 0 15,-5 1 0-15,10 0 0 16,-1 2 0-16,4-2 0 16,0 1 0-16,0 4 0 15,0-3 0-15,-9-2 0 16,9 1 0-16,0-1 0 15,0 3 0-15,0 0 0 16,0-3 0-16,0 5 0 0,0-3 0 16,0 2 0-1,0-2 0-15,0 0 0 0,0-2 0 16,0 3 0-16,0 1 0 16,0 2 0-16,0 4 0 15,0 1 0-15,0 3 0 16,0-1 0-16,0 1 0 15,0-2 0-15,9-4 0 16,-5 0 0-16,-4-7 0 16,0-1 0-16,0 0 0 15,0-2 0-15,0 1 0 16,0 1 0-16,0 4 0 16,0 3 0-16,0 3 0 15,3 1 0-15,10 0 0 0,-5 3 0 16,4 0 0-16,9-1 0 15,-18-2 0-15,10 1 0 16,0-3 0-16,-13 5 0 16,7-3 0-16,6 0 0 15,-6-1 0-15,10 1 0 16,-8-2 0-16,2 3 0 16,6-1 0-16,-5 0 0 15,-4 3 0-15,5 0 0 16,-1 2 0-16,-4-3 0 15,5 3 0-15,-6-2 0 16,2 3 0-16,-2-4 0 16,-7 1 0-16,10 0 0 0,-3-1 0 15,-3-1 0-15,5 0 0 16,-6 1 0-16,1 3 0 16,5 2 0-16,-1 0 0 15,-5 2 0-15,-3-3 0 16,13 4 0-16,-9 2 0 15,-4-3 0-15,0 3 0 16,0-2 0-16,9-2 0 16,-9-3 0-16,0-1 0 15,0 2 0-15,0-1 0 16,0 2 0-16,0 1 0 16,4 4 0-16,-4 0 0 0,0 0 0 15,3 0 0-15,-3 0 0 16,0 0 0-16,0 0-54 15,0 0-53-15,9 0-131 16</inkml:trace>
</inkml:ink>
</file>

<file path=word/ink/ink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7.024"/>
    </inkml:context>
    <inkml:brush xml:id="br0">
      <inkml:brushProperty name="width" value="0.04667" units="cm"/>
      <inkml:brushProperty name="height" value="0.04667" units="cm"/>
      <inkml:brushProperty name="fitToCurve" value="1"/>
    </inkml:brush>
  </inkml:definitions>
  <inkml:trace contextRef="#ctx0" brushRef="#br0">3 5 94 0,'0'-2'15'15,"0"2"-17"-15,0 0 7 16,0 0 2-16,0 0-3 16,0 0-4-16,0 0 9 15,0 0 42-15,-4 0 1 16,4 0 3-16,0-2-10 0,0 2 5 15,0-1 13 1,0 1-20-16,0 0-18 0,4 0 0 16,3 0-10-16,-1 0-9 15,-1 0-3-15,-3 0-2 16,-2 0 0-16,0 0 0 16,4 0-1-16,-4 0 0 15,2 0 1-15,1 0 0 16,-1 0 5-16,2 0 17 15,-2 0-5-15,0 0-12 16,-2 0-5-16,0 0-1 16,0 0-3-16,0 0-13 15,0 0-31-15,0 0-1 16,0 0-26-16,0 0-81 0</inkml:trace>
</inkml:ink>
</file>

<file path=word/ink/ink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6.438"/>
    </inkml:context>
    <inkml:brush xml:id="br0">
      <inkml:brushProperty name="width" value="0.04667" units="cm"/>
      <inkml:brushProperty name="height" value="0.04667" units="cm"/>
      <inkml:brushProperty name="fitToCurve" value="1"/>
    </inkml:brush>
  </inkml:definitions>
  <inkml:trace contextRef="#ctx0" brushRef="#br0">-1 53 19 0,'0'-1'4'16,"0"0"-8"-16,0-2 7 0,0 1 6 15,0 1 49 1,0-1 11-16,0 2-7 0,0-1-6 16,0-1-2-16,0 1-13 15,0-1-3-15,0 1-6 16,0 1-20-16,0 0-8 16,0 0-4-16,0 0 1 15,0 0 8-15,0 0-9 16,3 0 1-16,0 0 1 15,-3 0 5-15,3 0 21 16,-3 0-2-16,2 0-5 16,0 0 2-16,4 0-4 15,-3 0-8-15,-1 0 2 16,0 0-4-16,4 0 0 0,-1 0-9 16,1 0 0-16,-1 1 3 15,6 1-2-15,-1-2 2 16,1 0 1-16,0 0 1 15,-1-5-3-15,-3-3-1 16,2 1 1-16,-3-1-3 16,-2 2 2-16,-1 4-2 15,3-1 1-15,-6 3-1 16,2 0-5-16,0 0-16 16,1 0-26-16,0 0 6 15,-3 0-21-15,0 0-67 16,0 5-26-16</inkml:trace>
</inkml:ink>
</file>

<file path=word/ink/ink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4.638"/>
    </inkml:context>
    <inkml:brush xml:id="br0">
      <inkml:brushProperty name="width" value="0.04667" units="cm"/>
      <inkml:brushProperty name="height" value="0.04667" units="cm"/>
      <inkml:brushProperty name="fitToCurve" value="1"/>
    </inkml:brush>
  </inkml:definitions>
  <inkml:trace contextRef="#ctx0" brushRef="#br0">0-1 128 0,'0'0'51'0,"-3"0"-2"15,3 0 8-15,0 0-10 16,0 0-12-16,0 0-14 16,0 0-2-16,0 0-9 15,3 0-9-15,5 0 4 16,3 5 8-16,-4-2 14 16,3-2-7-16,1 1-5 15,0 0-4-15,-3 1-2 16,-1-1-5-16,-4-1-3 0,0 0-2 15,-3 3-3-15,0-2 1 16,0 0-26-16,0 3-12 16,0 0-27-16,0-2-21 15,-6-2-1-15,6 0-71 16</inkml:trace>
</inkml:ink>
</file>

<file path=word/ink/ink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4.317"/>
    </inkml:context>
    <inkml:brush xml:id="br0">
      <inkml:brushProperty name="width" value="0.04667" units="cm"/>
      <inkml:brushProperty name="height" value="0.04667" units="cm"/>
      <inkml:brushProperty name="fitToCurve" value="1"/>
    </inkml:brush>
  </inkml:definitions>
  <inkml:trace contextRef="#ctx0" brushRef="#br0">-1 0 327 0,'0'5'11'16,"0"-2"36"-16,0-1 42 15,2 0-68-15,9 1-17 0,0 0-1 16,2 2-2-1,0-1-1-15,-2 0 1 0,2 4 0 16,-2 0-1 0,-1 0 3-16,1-1 3 0,-6-1-3 15,1-2-2-15,-4 0-1 16,-2-3-1-16,0-1-2 16,0 2-16-16,0-2-24 15,0 0-39-15,0 0 3 16,0 0-42-16</inkml:trace>
</inkml:ink>
</file>

<file path=word/ink/ink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3.949"/>
    </inkml:context>
    <inkml:brush xml:id="br0">
      <inkml:brushProperty name="width" value="0.04667" units="cm"/>
      <inkml:brushProperty name="height" value="0.04667" units="cm"/>
      <inkml:brushProperty name="fitToCurve" value="1"/>
    </inkml:brush>
  </inkml:definitions>
  <inkml:trace contextRef="#ctx0" brushRef="#br0">4 10 82 0,'-2'0'37'0,"-2"-3"-7"16,4-1-9-16,0-1 7 16,0 4 27-16,0 1 3 15,0 0-17-15,0 0 6 16,0 0 6-16,0 8-15 16,0-1-7-16,0-3-2 15,0 1 8-15,0-2-16 16,8 0-15-16,5 0-2 15,3-2-2-15,3 4-1 0,0-1 1 16,1 0-2-16,1-1 2 16,0 1 0-16,-5-3-2 15,-6 2 0-15,-4-1 0 16,-4-1 0-16,-2 2-2 16,0 1 0-16,0 1-11 15,0 1-38-15,0-2-15 16,0-1-59-16,0-1-111 15</inkml:trace>
</inkml:ink>
</file>

<file path=word/ink/ink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3.506"/>
    </inkml:context>
    <inkml:brush xml:id="br0">
      <inkml:brushProperty name="width" value="0.04667" units="cm"/>
      <inkml:brushProperty name="height" value="0.04667" units="cm"/>
      <inkml:brushProperty name="fitToCurve" value="1"/>
    </inkml:brush>
  </inkml:definitions>
  <inkml:trace contextRef="#ctx0" brushRef="#br0">4 11 220 0,'-4'-4'42'0,"4"2"-13"16,0 1 14-16,0 0-18 16,4 0-15-16,-2-1-2 15,-2 2-4-15,3 0 8 0,-1 0 6 16,-2 0 12 0,3 0 18-16,-3 0-4 0,3 0-9 15,-3 0-2-15,0 0 8 16,0 0-20-16,0 0-6 15,0 0-2-15,0 0-4 16,2 0 0-16,3 0-1 16,1 0-4-16,-1 0-4 15,5 4 1-15,-2 5 1 16,3 4 7-16,-3 7 7 16,-1 0-6-16,2 1-6 15,-7-5-2-15,1-5-3 16,-3-6 0-16,0-3-5 15,0-2-36-15,0 0-16 0,0-7-13 16,0-6-3 0,0 3 29-16,0 2-44 0,0 5-24 15,0 3-57-15</inkml:trace>
</inkml:ink>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customXml/itemProps2.xml><?xml version="1.0" encoding="utf-8"?>
<ds:datastoreItem xmlns:ds="http://schemas.openxmlformats.org/officeDocument/2006/customXml" ds:itemID="{E278D439-D340-4A9A-A09A-C7FF13032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Facet design (blank)</Template>
  <TotalTime>782</TotalTime>
  <Pages>5</Pages>
  <Words>726</Words>
  <Characters>4141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Godfroy</dc:creator>
  <cp:keywords/>
  <cp:lastModifiedBy>Andrew Godfroy</cp:lastModifiedBy>
  <cp:revision>77</cp:revision>
  <dcterms:created xsi:type="dcterms:W3CDTF">2015-02-10T00:32:00Z</dcterms:created>
  <dcterms:modified xsi:type="dcterms:W3CDTF">2015-03-26T17:15:00Z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