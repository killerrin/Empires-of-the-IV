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F539D2" w:rsidRDefault="00F539D2" w:rsidP="008B5BBF">
      <w:pPr>
        <w:pStyle w:val="Title"/>
      </w:pPr>
      <w:r>
        <w:t>Empires of the IV</w:t>
      </w:r>
    </w:p>
    <w:p w:rsidR="00AB7913" w:rsidRDefault="00F539D2">
      <w:pPr>
        <w:pStyle w:val="Heading1"/>
      </w:pPr>
      <w:r>
        <w:t>Game Summary</w:t>
      </w:r>
    </w:p>
    <w:p w:rsidR="00364DA7" w:rsidRDefault="00F539D2" w:rsidP="00751944">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CC49EA" w:rsidRDefault="00CC49EA" w:rsidP="00CC49EA">
      <w:pPr>
        <w:pStyle w:val="Heading1"/>
      </w:pPr>
      <w:r>
        <w:t>Five Minute Pitch</w:t>
      </w:r>
    </w:p>
    <w:p w:rsidR="00CC49EA" w:rsidRDefault="00CC49EA" w:rsidP="00CC49EA">
      <w:r>
        <w:t>It’s the year 2868 on the Galactic Calendar and War. Is. Coming. Play as the Entente, a coalition of three empires and play out war simulations to come up with strategies which can be used in the coming conflict. In the game, Play Singleplayer or multiplayer with friends and gather resources in order to build units to destroy the enemy base.</w:t>
      </w:r>
    </w:p>
    <w:p w:rsidR="00F539D2" w:rsidRDefault="00751944" w:rsidP="00F539D2">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15pt;margin-top:274.75pt;width:467.25pt;height:360.75pt;z-index:-251520000;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type="square" anchorx="margin" anchory="margin"/>
          </v:shape>
        </w:pict>
      </w:r>
      <w:r w:rsidR="00F539D2">
        <w:t>Pillars</w:t>
      </w:r>
    </w:p>
    <w:p w:rsidR="008B5BBF" w:rsidRDefault="008B5BBF" w:rsidP="00751944"/>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rPr>
          <w:trHeight w:val="2497"/>
        </w:trPr>
        <w:tc>
          <w:tcPr>
            <w:tcW w:w="2835" w:type="dxa"/>
          </w:tcPr>
          <w:p w:rsidR="001A01A9" w:rsidRPr="001A01A9" w:rsidRDefault="00CC1EAF" w:rsidP="001A01A9">
            <w:pPr>
              <w:rPr>
                <w:sz w:val="18"/>
                <w:szCs w:val="18"/>
              </w:rPr>
            </w:pPr>
            <w:r>
              <w:rPr>
                <w:noProof/>
                <w:sz w:val="18"/>
                <w:szCs w:val="18"/>
                <w:lang w:eastAsia="en-US"/>
              </w:rPr>
              <mc:AlternateContent>
                <mc:Choice Requires="wpi">
                  <w:drawing>
                    <wp:anchor distT="0" distB="0" distL="114300" distR="114300" simplePos="0" relativeHeight="251557888"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eastAsia="en-US"/>
              </w:rPr>
              <mc:AlternateContent>
                <mc:Choice Requires="wpi">
                  <w:drawing>
                    <wp:anchor distT="0" distB="0" distL="114300" distR="114300" simplePos="0" relativeHeight="251556864"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eastAsia="en-US"/>
              </w:rPr>
              <mc:AlternateContent>
                <mc:Choice Requires="wpi">
                  <w:drawing>
                    <wp:anchor distT="0" distB="0" distL="114300" distR="114300" simplePos="0" relativeHeight="251555840"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eastAsia="en-US"/>
              </w:rPr>
              <mc:AlternateContent>
                <mc:Choice Requires="wpi">
                  <w:drawing>
                    <wp:anchor distT="0" distB="0" distL="114300" distR="114300" simplePos="0" relativeHeight="251554816"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eastAsia="en-US"/>
              </w:rPr>
              <mc:AlternateContent>
                <mc:Choice Requires="wpi">
                  <w:drawing>
                    <wp:anchor distT="0" distB="0" distL="114300" distR="114300" simplePos="0" relativeHeight="251553792"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eastAsia="en-US"/>
              </w:rPr>
              <mc:AlternateContent>
                <mc:Choice Requires="wpi">
                  <w:drawing>
                    <wp:anchor distT="0" distB="0" distL="114300" distR="114300" simplePos="0" relativeHeight="251552768"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eastAsia="en-US"/>
              </w:rPr>
              <mc:AlternateContent>
                <mc:Choice Requires="wpi">
                  <w:drawing>
                    <wp:anchor distT="0" distB="0" distL="114300" distR="114300" simplePos="0" relativeHeight="251551744"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eastAsia="en-US"/>
              </w:rPr>
              <mc:AlternateContent>
                <mc:Choice Requires="wpi">
                  <w:drawing>
                    <wp:anchor distT="0" distB="0" distL="114300" distR="114300" simplePos="0" relativeHeight="251550720"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eastAsia="en-US"/>
              </w:rPr>
              <mc:AlternateContent>
                <mc:Choice Requires="wpi">
                  <w:drawing>
                    <wp:anchor distT="0" distB="0" distL="114300" distR="114300" simplePos="0" relativeHeight="251549696"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eastAsia="en-US"/>
              </w:rPr>
              <mc:AlternateContent>
                <mc:Choice Requires="wpi">
                  <w:drawing>
                    <wp:anchor distT="0" distB="0" distL="114300" distR="114300" simplePos="0" relativeHeight="251548672"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eastAsia="en-US"/>
              </w:rPr>
              <mc:AlternateContent>
                <mc:Choice Requires="wpi">
                  <w:drawing>
                    <wp:anchor distT="0" distB="0" distL="114300" distR="114300" simplePos="0" relativeHeight="251547648"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eastAsia="en-US"/>
              </w:rPr>
              <mc:AlternateContent>
                <mc:Choice Requires="wpi">
                  <w:drawing>
                    <wp:anchor distT="0" distB="0" distL="114300" distR="114300" simplePos="0" relativeHeight="251546624"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eastAsia="en-US"/>
              </w:rPr>
              <mc:AlternateContent>
                <mc:Choice Requires="wpi">
                  <w:drawing>
                    <wp:anchor distT="0" distB="0" distL="114300" distR="114300" simplePos="0" relativeHeight="251545600"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eastAsia="en-US"/>
              </w:rPr>
              <mc:AlternateContent>
                <mc:Choice Requires="wpi">
                  <w:drawing>
                    <wp:anchor distT="0" distB="0" distL="114300" distR="114300" simplePos="0" relativeHeight="251544576"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eastAsia="en-US"/>
              </w:rPr>
              <mc:AlternateContent>
                <mc:Choice Requires="wpi">
                  <w:drawing>
                    <wp:anchor distT="0" distB="0" distL="114300" distR="114300" simplePos="0" relativeHeight="251543552"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eastAsia="en-US"/>
              </w:rPr>
              <mc:AlternateContent>
                <mc:Choice Requires="wpi">
                  <w:drawing>
                    <wp:anchor distT="0" distB="0" distL="114300" distR="114300" simplePos="0" relativeHeight="251542528"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eastAsia="en-US"/>
              </w:rPr>
              <mc:AlternateContent>
                <mc:Choice Requires="wpi">
                  <w:drawing>
                    <wp:anchor distT="0" distB="0" distL="114300" distR="114300" simplePos="0" relativeHeight="251541504"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eastAsia="en-US"/>
              </w:rPr>
              <mc:AlternateContent>
                <mc:Choice Requires="wpi">
                  <w:drawing>
                    <wp:anchor distT="0" distB="0" distL="114300" distR="114300" simplePos="0" relativeHeight="251540480"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eastAsia="en-US"/>
              </w:rPr>
              <mc:AlternateContent>
                <mc:Choice Requires="wpi">
                  <w:drawing>
                    <wp:anchor distT="0" distB="0" distL="114300" distR="114300" simplePos="0" relativeHeight="251539456"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eastAsia="en-US"/>
              </w:rPr>
              <mc:AlternateContent>
                <mc:Choice Requires="wpi">
                  <w:drawing>
                    <wp:anchor distT="0" distB="0" distL="114300" distR="114300" simplePos="0" relativeHeight="251538432"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eastAsia="en-US"/>
              </w:rPr>
              <mc:AlternateContent>
                <mc:Choice Requires="wpi">
                  <w:drawing>
                    <wp:anchor distT="0" distB="0" distL="114300" distR="114300" simplePos="0" relativeHeight="251537408"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eastAsia="en-US"/>
              </w:rPr>
              <mc:AlternateContent>
                <mc:Choice Requires="wpi">
                  <w:drawing>
                    <wp:anchor distT="0" distB="0" distL="114300" distR="114300" simplePos="0" relativeHeight="251536384"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eastAsia="en-US"/>
              </w:rPr>
              <mc:AlternateContent>
                <mc:Choice Requires="wpi">
                  <w:drawing>
                    <wp:anchor distT="0" distB="0" distL="114300" distR="114300" simplePos="0" relativeHeight="251535360"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eastAsia="en-US"/>
              </w:rPr>
              <mc:AlternateContent>
                <mc:Choice Requires="wpi">
                  <w:drawing>
                    <wp:anchor distT="0" distB="0" distL="114300" distR="114300" simplePos="0" relativeHeight="251534336"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eastAsia="en-US"/>
              </w:rPr>
              <mc:AlternateContent>
                <mc:Choice Requires="wpi">
                  <w:drawing>
                    <wp:anchor distT="0" distB="0" distL="114300" distR="114300" simplePos="0" relativeHeight="251533312"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eastAsia="en-US"/>
              </w:rPr>
              <mc:AlternateContent>
                <mc:Choice Requires="wpi">
                  <w:drawing>
                    <wp:anchor distT="0" distB="0" distL="114300" distR="114300" simplePos="0" relativeHeight="251532288"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eastAsia="en-US"/>
              </w:rPr>
              <mc:AlternateContent>
                <mc:Choice Requires="wpi">
                  <w:drawing>
                    <wp:anchor distT="0" distB="0" distL="114300" distR="114300" simplePos="0" relativeHeight="251531264"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eastAsia="en-US"/>
              </w:rPr>
              <mc:AlternateContent>
                <mc:Choice Requires="wpi">
                  <w:drawing>
                    <wp:anchor distT="0" distB="0" distL="114300" distR="114300" simplePos="0" relativeHeight="251530240"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eastAsia="en-US"/>
              </w:rPr>
              <mc:AlternateContent>
                <mc:Choice Requires="wpi">
                  <w:drawing>
                    <wp:anchor distT="0" distB="0" distL="114300" distR="114300" simplePos="0" relativeHeight="251529216"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eastAsia="en-US"/>
              </w:rPr>
              <mc:AlternateContent>
                <mc:Choice Requires="wpi">
                  <w:drawing>
                    <wp:anchor distT="0" distB="0" distL="114300" distR="114300" simplePos="0" relativeHeight="251528192"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eastAsia="en-US"/>
              </w:rPr>
              <mc:AlternateContent>
                <mc:Choice Requires="wpi">
                  <w:drawing>
                    <wp:anchor distT="0" distB="0" distL="114300" distR="114300" simplePos="0" relativeHeight="251527168"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eastAsia="en-US"/>
              </w:rPr>
              <mc:AlternateContent>
                <mc:Choice Requires="wpi">
                  <w:drawing>
                    <wp:anchor distT="0" distB="0" distL="114300" distR="114300" simplePos="0" relativeHeight="251526144"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eastAsia="en-US"/>
              </w:rPr>
              <mc:AlternateContent>
                <mc:Choice Requires="wpi">
                  <w:drawing>
                    <wp:anchor distT="0" distB="0" distL="114300" distR="114300" simplePos="0" relativeHeight="251525120"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eastAsia="en-US"/>
              </w:rPr>
              <mc:AlternateContent>
                <mc:Choice Requires="wpi">
                  <w:drawing>
                    <wp:anchor distT="0" distB="0" distL="114300" distR="114300" simplePos="0" relativeHeight="251524096"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eastAsia="en-US"/>
              </w:rPr>
              <mc:AlternateContent>
                <mc:Choice Requires="wpi">
                  <w:drawing>
                    <wp:anchor distT="0" distB="0" distL="114300" distR="114300" simplePos="0" relativeHeight="251523072"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eastAsia="en-US"/>
              </w:rPr>
              <mc:AlternateContent>
                <mc:Choice Requires="wpi">
                  <w:drawing>
                    <wp:anchor distT="0" distB="0" distL="114300" distR="114300" simplePos="0" relativeHeight="251522048"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eastAsia="en-US"/>
              </w:rPr>
              <mc:AlternateContent>
                <mc:Choice Requires="wpi">
                  <w:drawing>
                    <wp:anchor distT="0" distB="0" distL="114300" distR="114300" simplePos="0" relativeHeight="251521024"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eastAsia="en-US"/>
              </w:rPr>
              <mc:AlternateContent>
                <mc:Choice Requires="wpi">
                  <w:drawing>
                    <wp:anchor distT="0" distB="0" distL="114300" distR="114300" simplePos="0" relativeHeight="251520000"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eastAsia="en-US"/>
              </w:rPr>
              <mc:AlternateContent>
                <mc:Choice Requires="wpi">
                  <w:drawing>
                    <wp:anchor distT="0" distB="0" distL="114300" distR="114300" simplePos="0" relativeHeight="251518976"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eastAsia="en-US"/>
              </w:rPr>
              <mc:AlternateContent>
                <mc:Choice Requires="wpi">
                  <w:drawing>
                    <wp:anchor distT="0" distB="0" distL="114300" distR="114300" simplePos="0" relativeHeight="251597824"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eastAsia="en-US"/>
              </w:rPr>
              <mc:AlternateContent>
                <mc:Choice Requires="wpi">
                  <w:drawing>
                    <wp:anchor distT="0" distB="0" distL="114300" distR="114300" simplePos="0" relativeHeight="251596800"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eastAsia="en-US"/>
              </w:rPr>
              <mc:AlternateContent>
                <mc:Choice Requires="wpi">
                  <w:drawing>
                    <wp:anchor distT="0" distB="0" distL="114300" distR="114300" simplePos="0" relativeHeight="251595776"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eastAsia="en-US"/>
              </w:rPr>
              <mc:AlternateContent>
                <mc:Choice Requires="wpi">
                  <w:drawing>
                    <wp:anchor distT="0" distB="0" distL="114300" distR="114300" simplePos="0" relativeHeight="251594752"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eastAsia="en-US"/>
              </w:rPr>
              <mc:AlternateContent>
                <mc:Choice Requires="wpi">
                  <w:drawing>
                    <wp:anchor distT="0" distB="0" distL="114300" distR="114300" simplePos="0" relativeHeight="251593728"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eastAsia="en-US"/>
              </w:rPr>
              <mc:AlternateContent>
                <mc:Choice Requires="wpi">
                  <w:drawing>
                    <wp:anchor distT="0" distB="0" distL="114300" distR="114300" simplePos="0" relativeHeight="251592704"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eastAsia="en-US"/>
              </w:rPr>
              <mc:AlternateContent>
                <mc:Choice Requires="wpi">
                  <w:drawing>
                    <wp:anchor distT="0" distB="0" distL="114300" distR="114300" simplePos="0" relativeHeight="251591680"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eastAsia="en-US"/>
              </w:rPr>
              <mc:AlternateContent>
                <mc:Choice Requires="wpi">
                  <w:drawing>
                    <wp:anchor distT="0" distB="0" distL="114300" distR="114300" simplePos="0" relativeHeight="251590656"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eastAsia="en-US"/>
              </w:rPr>
              <mc:AlternateContent>
                <mc:Choice Requires="wpi">
                  <w:drawing>
                    <wp:anchor distT="0" distB="0" distL="114300" distR="114300" simplePos="0" relativeHeight="251589632"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eastAsia="en-US"/>
              </w:rPr>
              <mc:AlternateContent>
                <mc:Choice Requires="wpi">
                  <w:drawing>
                    <wp:anchor distT="0" distB="0" distL="114300" distR="114300" simplePos="0" relativeHeight="25158860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eastAsia="en-US"/>
              </w:rPr>
              <mc:AlternateContent>
                <mc:Choice Requires="wpi">
                  <w:drawing>
                    <wp:anchor distT="0" distB="0" distL="114300" distR="114300" simplePos="0" relativeHeight="25158758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eastAsia="en-US"/>
              </w:rPr>
              <mc:AlternateContent>
                <mc:Choice Requires="wpi">
                  <w:drawing>
                    <wp:anchor distT="0" distB="0" distL="114300" distR="114300" simplePos="0" relativeHeight="25158656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eastAsia="en-US"/>
              </w:rPr>
              <mc:AlternateContent>
                <mc:Choice Requires="wpi">
                  <w:drawing>
                    <wp:anchor distT="0" distB="0" distL="114300" distR="114300" simplePos="0" relativeHeight="25158553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eastAsia="en-US"/>
              </w:rPr>
              <mc:AlternateContent>
                <mc:Choice Requires="wpi">
                  <w:drawing>
                    <wp:anchor distT="0" distB="0" distL="114300" distR="114300" simplePos="0" relativeHeight="25158451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eastAsia="en-US"/>
              </w:rPr>
              <mc:AlternateContent>
                <mc:Choice Requires="wpi">
                  <w:drawing>
                    <wp:anchor distT="0" distB="0" distL="114300" distR="114300" simplePos="0" relativeHeight="25158348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eastAsia="en-US"/>
              </w:rPr>
              <mc:AlternateContent>
                <mc:Choice Requires="wpi">
                  <w:drawing>
                    <wp:anchor distT="0" distB="0" distL="114300" distR="114300" simplePos="0" relativeHeight="25158246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eastAsia="en-US"/>
              </w:rPr>
              <mc:AlternateContent>
                <mc:Choice Requires="wpi">
                  <w:drawing>
                    <wp:anchor distT="0" distB="0" distL="114300" distR="114300" simplePos="0" relativeHeight="25158144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eastAsia="en-US"/>
              </w:rPr>
              <mc:AlternateContent>
                <mc:Choice Requires="wpi">
                  <w:drawing>
                    <wp:anchor distT="0" distB="0" distL="114300" distR="114300" simplePos="0" relativeHeight="25158041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eastAsia="en-US"/>
              </w:rPr>
              <mc:AlternateContent>
                <mc:Choice Requires="wpi">
                  <w:drawing>
                    <wp:anchor distT="0" distB="0" distL="114300" distR="114300" simplePos="0" relativeHeight="25157939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eastAsia="en-US"/>
              </w:rPr>
              <mc:AlternateContent>
                <mc:Choice Requires="wpi">
                  <w:drawing>
                    <wp:anchor distT="0" distB="0" distL="114300" distR="114300" simplePos="0" relativeHeight="25157836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eastAsia="en-US"/>
              </w:rPr>
              <mc:AlternateContent>
                <mc:Choice Requires="wpi">
                  <w:drawing>
                    <wp:anchor distT="0" distB="0" distL="114300" distR="114300" simplePos="0" relativeHeight="25157734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eastAsia="en-US"/>
              </w:rPr>
              <mc:AlternateContent>
                <mc:Choice Requires="wpi">
                  <w:drawing>
                    <wp:anchor distT="0" distB="0" distL="114300" distR="114300" simplePos="0" relativeHeight="25157632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eastAsia="en-US"/>
              </w:rPr>
              <mc:AlternateContent>
                <mc:Choice Requires="wpi">
                  <w:drawing>
                    <wp:anchor distT="0" distB="0" distL="114300" distR="114300" simplePos="0" relativeHeight="25157529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eastAsia="en-US"/>
              </w:rPr>
              <mc:AlternateContent>
                <mc:Choice Requires="wpi">
                  <w:drawing>
                    <wp:anchor distT="0" distB="0" distL="114300" distR="114300" simplePos="0" relativeHeight="25157427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eastAsia="en-US"/>
              </w:rPr>
              <mc:AlternateContent>
                <mc:Choice Requires="wpi">
                  <w:drawing>
                    <wp:anchor distT="0" distB="0" distL="114300" distR="114300" simplePos="0" relativeHeight="25157324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eastAsia="en-US"/>
              </w:rPr>
              <mc:AlternateContent>
                <mc:Choice Requires="wpi">
                  <w:drawing>
                    <wp:anchor distT="0" distB="0" distL="114300" distR="114300" simplePos="0" relativeHeight="25157222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eastAsia="en-US"/>
              </w:rPr>
              <mc:AlternateContent>
                <mc:Choice Requires="wpi">
                  <w:drawing>
                    <wp:anchor distT="0" distB="0" distL="114300" distR="114300" simplePos="0" relativeHeight="25157120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eastAsia="en-US"/>
              </w:rPr>
              <mc:AlternateContent>
                <mc:Choice Requires="wpi">
                  <w:drawing>
                    <wp:anchor distT="0" distB="0" distL="114300" distR="114300" simplePos="0" relativeHeight="25157017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eastAsia="en-US"/>
              </w:rPr>
              <mc:AlternateContent>
                <mc:Choice Requires="wpi">
                  <w:drawing>
                    <wp:anchor distT="0" distB="0" distL="114300" distR="114300" simplePos="0" relativeHeight="25156915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eastAsia="en-US"/>
              </w:rPr>
              <mc:AlternateContent>
                <mc:Choice Requires="wpi">
                  <w:drawing>
                    <wp:anchor distT="0" distB="0" distL="114300" distR="114300" simplePos="0" relativeHeight="25156812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eastAsia="en-US"/>
              </w:rPr>
              <mc:AlternateContent>
                <mc:Choice Requires="wpi">
                  <w:drawing>
                    <wp:anchor distT="0" distB="0" distL="114300" distR="114300" simplePos="0" relativeHeight="25156710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eastAsia="en-US"/>
              </w:rPr>
              <mc:AlternateContent>
                <mc:Choice Requires="wpi">
                  <w:drawing>
                    <wp:anchor distT="0" distB="0" distL="114300" distR="114300" simplePos="0" relativeHeight="25156608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eastAsia="en-US"/>
              </w:rPr>
              <mc:AlternateContent>
                <mc:Choice Requires="wpi">
                  <w:drawing>
                    <wp:anchor distT="0" distB="0" distL="114300" distR="114300" simplePos="0" relativeHeight="25156505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eastAsia="en-US"/>
              </w:rPr>
              <mc:AlternateContent>
                <mc:Choice Requires="wpi">
                  <w:drawing>
                    <wp:anchor distT="0" distB="0" distL="114300" distR="114300" simplePos="0" relativeHeight="25156403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eastAsia="en-US"/>
              </w:rPr>
              <mc:AlternateContent>
                <mc:Choice Requires="wpi">
                  <w:drawing>
                    <wp:anchor distT="0" distB="0" distL="114300" distR="114300" simplePos="0" relativeHeight="25156300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eastAsia="en-US"/>
              </w:rPr>
              <mc:AlternateContent>
                <mc:Choice Requires="wpi">
                  <w:drawing>
                    <wp:anchor distT="0" distB="0" distL="114300" distR="114300" simplePos="0" relativeHeight="25156198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eastAsia="en-US"/>
              </w:rPr>
              <mc:AlternateContent>
                <mc:Choice Requires="wpi">
                  <w:drawing>
                    <wp:anchor distT="0" distB="0" distL="114300" distR="114300" simplePos="0" relativeHeight="251560960"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eastAsia="en-US"/>
              </w:rPr>
              <mc:AlternateContent>
                <mc:Choice Requires="wpi">
                  <w:drawing>
                    <wp:anchor distT="0" distB="0" distL="114300" distR="114300" simplePos="0" relativeHeight="251559936"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eastAsia="en-US"/>
              </w:rPr>
              <mc:AlternateContent>
                <mc:Choice Requires="wpi">
                  <w:drawing>
                    <wp:anchor distT="0" distB="0" distL="114300" distR="114300" simplePos="0" relativeHeight="251558912"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eastAsia="en-US"/>
              </w:rPr>
              <mc:AlternateContent>
                <mc:Choice Requires="wpi">
                  <w:drawing>
                    <wp:anchor distT="0" distB="0" distL="114300" distR="114300" simplePos="0" relativeHeight="251599872"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eastAsia="en-US"/>
              </w:rPr>
              <mc:AlternateContent>
                <mc:Choice Requires="wpi">
                  <w:drawing>
                    <wp:anchor distT="0" distB="0" distL="114300" distR="114300" simplePos="0" relativeHeight="251598848"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eastAsia="en-US"/>
              </w:rPr>
              <mc:AlternateContent>
                <mc:Choice Requires="wpi">
                  <w:drawing>
                    <wp:anchor distT="0" distB="0" distL="114300" distR="114300" simplePos="0" relativeHeight="251613184"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eastAsia="en-US"/>
              </w:rPr>
              <mc:AlternateContent>
                <mc:Choice Requires="wpi">
                  <w:drawing>
                    <wp:anchor distT="0" distB="0" distL="114300" distR="114300" simplePos="0" relativeHeight="251612160"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eastAsia="en-US"/>
              </w:rPr>
              <mc:AlternateContent>
                <mc:Choice Requires="wpi">
                  <w:drawing>
                    <wp:anchor distT="0" distB="0" distL="114300" distR="114300" simplePos="0" relativeHeight="251611136"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eastAsia="en-US"/>
              </w:rPr>
              <mc:AlternateContent>
                <mc:Choice Requires="wpi">
                  <w:drawing>
                    <wp:anchor distT="0" distB="0" distL="114300" distR="114300" simplePos="0" relativeHeight="251610112"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eastAsia="en-US"/>
              </w:rPr>
              <mc:AlternateContent>
                <mc:Choice Requires="wpi">
                  <w:drawing>
                    <wp:anchor distT="0" distB="0" distL="114300" distR="114300" simplePos="0" relativeHeight="251609088"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eastAsia="en-US"/>
              </w:rPr>
              <mc:AlternateContent>
                <mc:Choice Requires="wpi">
                  <w:drawing>
                    <wp:anchor distT="0" distB="0" distL="114300" distR="114300" simplePos="0" relativeHeight="251608064"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eastAsia="en-US"/>
              </w:rPr>
              <mc:AlternateContent>
                <mc:Choice Requires="wpi">
                  <w:drawing>
                    <wp:anchor distT="0" distB="0" distL="114300" distR="114300" simplePos="0" relativeHeight="251607040"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eastAsia="en-US"/>
              </w:rPr>
              <mc:AlternateContent>
                <mc:Choice Requires="wpi">
                  <w:drawing>
                    <wp:anchor distT="0" distB="0" distL="114300" distR="114300" simplePos="0" relativeHeight="251606016"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eastAsia="en-US"/>
              </w:rPr>
              <mc:AlternateContent>
                <mc:Choice Requires="wpi">
                  <w:drawing>
                    <wp:anchor distT="0" distB="0" distL="114300" distR="114300" simplePos="0" relativeHeight="251604992"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eastAsia="en-US"/>
              </w:rPr>
              <mc:AlternateContent>
                <mc:Choice Requires="wpi">
                  <w:drawing>
                    <wp:anchor distT="0" distB="0" distL="114300" distR="114300" simplePos="0" relativeHeight="251603968"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eastAsia="en-US"/>
              </w:rPr>
              <mc:AlternateContent>
                <mc:Choice Requires="wpi">
                  <w:drawing>
                    <wp:anchor distT="0" distB="0" distL="114300" distR="114300" simplePos="0" relativeHeight="251602944"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eastAsia="en-US"/>
              </w:rPr>
              <mc:AlternateContent>
                <mc:Choice Requires="wpi">
                  <w:drawing>
                    <wp:anchor distT="0" distB="0" distL="114300" distR="114300" simplePos="0" relativeHeight="251601920"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eastAsia="en-US"/>
              </w:rPr>
              <mc:AlternateContent>
                <mc:Choice Requires="wpi">
                  <w:drawing>
                    <wp:anchor distT="0" distB="0" distL="114300" distR="114300" simplePos="0" relativeHeight="251600896"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103A64">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rPr>
          <w:trHeight w:val="2271"/>
        </w:trPr>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60288"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eastAsia="en-US"/>
              </w:rPr>
              <mc:AlternateContent>
                <mc:Choice Requires="wpi">
                  <w:drawing>
                    <wp:anchor distT="0" distB="0" distL="114300" distR="114300" simplePos="0" relativeHeight="251659264"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eastAsia="en-US"/>
              </w:rPr>
              <mc:AlternateContent>
                <mc:Choice Requires="wpi">
                  <w:drawing>
                    <wp:anchor distT="0" distB="0" distL="114300" distR="114300" simplePos="0" relativeHeight="251658240"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eastAsia="en-US"/>
              </w:rPr>
              <mc:AlternateContent>
                <mc:Choice Requires="wpi">
                  <w:drawing>
                    <wp:anchor distT="0" distB="0" distL="114300" distR="114300" simplePos="0" relativeHeight="251657216"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eastAsia="en-US"/>
              </w:rPr>
              <mc:AlternateContent>
                <mc:Choice Requires="wpi">
                  <w:drawing>
                    <wp:anchor distT="0" distB="0" distL="114300" distR="114300" simplePos="0" relativeHeight="251656192"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eastAsia="en-US"/>
              </w:rPr>
              <mc:AlternateContent>
                <mc:Choice Requires="wpi">
                  <w:drawing>
                    <wp:anchor distT="0" distB="0" distL="114300" distR="114300" simplePos="0" relativeHeight="251655168"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eastAsia="en-US"/>
              </w:rPr>
              <mc:AlternateContent>
                <mc:Choice Requires="wpi">
                  <w:drawing>
                    <wp:anchor distT="0" distB="0" distL="114300" distR="114300" simplePos="0" relativeHeight="251654144"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eastAsia="en-US"/>
              </w:rPr>
              <mc:AlternateContent>
                <mc:Choice Requires="wpi">
                  <w:drawing>
                    <wp:anchor distT="0" distB="0" distL="114300" distR="114300" simplePos="0" relativeHeight="251653120"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eastAsia="en-US"/>
              </w:rPr>
              <mc:AlternateContent>
                <mc:Choice Requires="wpi">
                  <w:drawing>
                    <wp:anchor distT="0" distB="0" distL="114300" distR="114300" simplePos="0" relativeHeight="251652096"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eastAsia="en-US"/>
              </w:rPr>
              <mc:AlternateContent>
                <mc:Choice Requires="wpi">
                  <w:drawing>
                    <wp:anchor distT="0" distB="0" distL="114300" distR="114300" simplePos="0" relativeHeight="251651072"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eastAsia="en-US"/>
              </w:rPr>
              <mc:AlternateContent>
                <mc:Choice Requires="wpi">
                  <w:drawing>
                    <wp:anchor distT="0" distB="0" distL="114300" distR="114300" simplePos="0" relativeHeight="251650048"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eastAsia="en-US"/>
              </w:rPr>
              <mc:AlternateContent>
                <mc:Choice Requires="wpi">
                  <w:drawing>
                    <wp:anchor distT="0" distB="0" distL="114300" distR="114300" simplePos="0" relativeHeight="251649024"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eastAsia="en-US"/>
              </w:rPr>
              <mc:AlternateContent>
                <mc:Choice Requires="wpi">
                  <w:drawing>
                    <wp:anchor distT="0" distB="0" distL="114300" distR="114300" simplePos="0" relativeHeight="251648000"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eastAsia="en-US"/>
              </w:rPr>
              <mc:AlternateContent>
                <mc:Choice Requires="wpi">
                  <w:drawing>
                    <wp:anchor distT="0" distB="0" distL="114300" distR="114300" simplePos="0" relativeHeight="251646976"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eastAsia="en-US"/>
              </w:rPr>
              <mc:AlternateContent>
                <mc:Choice Requires="wpi">
                  <w:drawing>
                    <wp:anchor distT="0" distB="0" distL="114300" distR="114300" simplePos="0" relativeHeight="251645952"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eastAsia="en-US"/>
              </w:rPr>
              <mc:AlternateContent>
                <mc:Choice Requires="wpi">
                  <w:drawing>
                    <wp:anchor distT="0" distB="0" distL="114300" distR="114300" simplePos="0" relativeHeight="251644928"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eastAsia="en-US"/>
              </w:rPr>
              <mc:AlternateContent>
                <mc:Choice Requires="wpi">
                  <w:drawing>
                    <wp:anchor distT="0" distB="0" distL="114300" distR="114300" simplePos="0" relativeHeight="251643904"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eastAsia="en-US"/>
              </w:rPr>
              <mc:AlternateContent>
                <mc:Choice Requires="wpi">
                  <w:drawing>
                    <wp:anchor distT="0" distB="0" distL="114300" distR="114300" simplePos="0" relativeHeight="251642880"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eastAsia="en-US"/>
              </w:rPr>
              <mc:AlternateContent>
                <mc:Choice Requires="wpi">
                  <w:drawing>
                    <wp:anchor distT="0" distB="0" distL="114300" distR="114300" simplePos="0" relativeHeight="251641856"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eastAsia="en-US"/>
              </w:rPr>
              <mc:AlternateContent>
                <mc:Choice Requires="wpi">
                  <w:drawing>
                    <wp:anchor distT="0" distB="0" distL="114300" distR="114300" simplePos="0" relativeHeight="251640832"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eastAsia="en-US"/>
              </w:rPr>
              <mc:AlternateContent>
                <mc:Choice Requires="wpi">
                  <w:drawing>
                    <wp:anchor distT="0" distB="0" distL="114300" distR="114300" simplePos="0" relativeHeight="251639808"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eastAsia="en-US"/>
              </w:rPr>
              <mc:AlternateContent>
                <mc:Choice Requires="wpi">
                  <w:drawing>
                    <wp:anchor distT="0" distB="0" distL="114300" distR="114300" simplePos="0" relativeHeight="251638784"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eastAsia="en-US"/>
              </w:rPr>
              <mc:AlternateContent>
                <mc:Choice Requires="wpi">
                  <w:drawing>
                    <wp:anchor distT="0" distB="0" distL="114300" distR="114300" simplePos="0" relativeHeight="251637760"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eastAsia="en-US"/>
              </w:rPr>
              <mc:AlternateContent>
                <mc:Choice Requires="wpi">
                  <w:drawing>
                    <wp:anchor distT="0" distB="0" distL="114300" distR="114300" simplePos="0" relativeHeight="251636736"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eastAsia="en-US"/>
              </w:rPr>
              <mc:AlternateContent>
                <mc:Choice Requires="wpi">
                  <w:drawing>
                    <wp:anchor distT="0" distB="0" distL="114300" distR="114300" simplePos="0" relativeHeight="251635712"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eastAsia="en-US"/>
              </w:rPr>
              <mc:AlternateContent>
                <mc:Choice Requires="wpi">
                  <w:drawing>
                    <wp:anchor distT="0" distB="0" distL="114300" distR="114300" simplePos="0" relativeHeight="251634688"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eastAsia="en-US"/>
              </w:rPr>
              <mc:AlternateContent>
                <mc:Choice Requires="wpi">
                  <w:drawing>
                    <wp:anchor distT="0" distB="0" distL="114300" distR="114300" simplePos="0" relativeHeight="251633664"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eastAsia="en-US"/>
              </w:rPr>
              <mc:AlternateContent>
                <mc:Choice Requires="wpi">
                  <w:drawing>
                    <wp:anchor distT="0" distB="0" distL="114300" distR="114300" simplePos="0" relativeHeight="251632640"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eastAsia="en-US"/>
              </w:rPr>
              <mc:AlternateContent>
                <mc:Choice Requires="wpi">
                  <w:drawing>
                    <wp:anchor distT="0" distB="0" distL="114300" distR="114300" simplePos="0" relativeHeight="251631616"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eastAsia="en-US"/>
              </w:rPr>
              <mc:AlternateContent>
                <mc:Choice Requires="wpi">
                  <w:drawing>
                    <wp:anchor distT="0" distB="0" distL="114300" distR="114300" simplePos="0" relativeHeight="251630592"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eastAsia="en-US"/>
              </w:rPr>
              <mc:AlternateContent>
                <mc:Choice Requires="wpi">
                  <w:drawing>
                    <wp:anchor distT="0" distB="0" distL="114300" distR="114300" simplePos="0" relativeHeight="251629568"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eastAsia="en-US"/>
              </w:rPr>
              <mc:AlternateContent>
                <mc:Choice Requires="wpi">
                  <w:drawing>
                    <wp:anchor distT="0" distB="0" distL="114300" distR="114300" simplePos="0" relativeHeight="251628544"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eastAsia="en-US"/>
              </w:rPr>
              <mc:AlternateContent>
                <mc:Choice Requires="wpi">
                  <w:drawing>
                    <wp:anchor distT="0" distB="0" distL="114300" distR="114300" simplePos="0" relativeHeight="251627520"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eastAsia="en-US"/>
              </w:rPr>
              <mc:AlternateContent>
                <mc:Choice Requires="wpi">
                  <w:drawing>
                    <wp:anchor distT="0" distB="0" distL="114300" distR="114300" simplePos="0" relativeHeight="251626496"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eastAsia="en-US"/>
              </w:rPr>
              <mc:AlternateContent>
                <mc:Choice Requires="wpi">
                  <w:drawing>
                    <wp:anchor distT="0" distB="0" distL="114300" distR="114300" simplePos="0" relativeHeight="251625472"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eastAsia="en-US"/>
              </w:rPr>
              <mc:AlternateContent>
                <mc:Choice Requires="wpi">
                  <w:drawing>
                    <wp:anchor distT="0" distB="0" distL="114300" distR="114300" simplePos="0" relativeHeight="251624448"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eastAsia="en-US"/>
              </w:rPr>
              <mc:AlternateContent>
                <mc:Choice Requires="wpi">
                  <w:drawing>
                    <wp:anchor distT="0" distB="0" distL="114300" distR="114300" simplePos="0" relativeHeight="251623424"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eastAsia="en-US"/>
              </w:rPr>
              <mc:AlternateContent>
                <mc:Choice Requires="wpi">
                  <w:drawing>
                    <wp:anchor distT="0" distB="0" distL="114300" distR="114300" simplePos="0" relativeHeight="251622400"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eastAsia="en-US"/>
              </w:rPr>
              <mc:AlternateContent>
                <mc:Choice Requires="wpi">
                  <w:drawing>
                    <wp:anchor distT="0" distB="0" distL="114300" distR="114300" simplePos="0" relativeHeight="251621376"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eastAsia="en-US"/>
              </w:rPr>
              <mc:AlternateContent>
                <mc:Choice Requires="wpi">
                  <w:drawing>
                    <wp:anchor distT="0" distB="0" distL="114300" distR="114300" simplePos="0" relativeHeight="251620352"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eastAsia="en-US"/>
              </w:rPr>
              <mc:AlternateContent>
                <mc:Choice Requires="wpi">
                  <w:drawing>
                    <wp:anchor distT="0" distB="0" distL="114300" distR="114300" simplePos="0" relativeHeight="251619328"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eastAsia="en-US"/>
              </w:rPr>
              <mc:AlternateContent>
                <mc:Choice Requires="wpi">
                  <w:drawing>
                    <wp:anchor distT="0" distB="0" distL="114300" distR="114300" simplePos="0" relativeHeight="251618304"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eastAsia="en-US"/>
              </w:rPr>
              <mc:AlternateContent>
                <mc:Choice Requires="wpi">
                  <w:drawing>
                    <wp:anchor distT="0" distB="0" distL="114300" distR="114300" simplePos="0" relativeHeight="251617280"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eastAsia="en-US"/>
              </w:rPr>
              <mc:AlternateContent>
                <mc:Choice Requires="wpi">
                  <w:drawing>
                    <wp:anchor distT="0" distB="0" distL="114300" distR="114300" simplePos="0" relativeHeight="251616256"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eastAsia="en-US"/>
              </w:rPr>
              <mc:AlternateContent>
                <mc:Choice Requires="wpi">
                  <w:drawing>
                    <wp:anchor distT="0" distB="0" distL="114300" distR="114300" simplePos="0" relativeHeight="251615232"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eastAsia="en-US"/>
              </w:rPr>
              <mc:AlternateContent>
                <mc:Choice Requires="wpi">
                  <w:drawing>
                    <wp:anchor distT="0" distB="0" distL="114300" distR="114300" simplePos="0" relativeHeight="251614208"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61664"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eastAsia="en-US"/>
              </w:rPr>
              <mc:AlternateContent>
                <mc:Choice Requires="wpi">
                  <w:drawing>
                    <wp:anchor distT="0" distB="0" distL="114300" distR="114300" simplePos="0" relativeHeight="251760640"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eastAsia="en-US"/>
              </w:rPr>
              <mc:AlternateContent>
                <mc:Choice Requires="wpi">
                  <w:drawing>
                    <wp:anchor distT="0" distB="0" distL="114300" distR="114300" simplePos="0" relativeHeight="251759616"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eastAsia="en-US"/>
              </w:rPr>
              <mc:AlternateContent>
                <mc:Choice Requires="wpi">
                  <w:drawing>
                    <wp:anchor distT="0" distB="0" distL="114300" distR="114300" simplePos="0" relativeHeight="251758592"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eastAsia="en-US"/>
              </w:rPr>
              <mc:AlternateContent>
                <mc:Choice Requires="wpi">
                  <w:drawing>
                    <wp:anchor distT="0" distB="0" distL="114300" distR="114300" simplePos="0" relativeHeight="251757568"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eastAsia="en-US"/>
              </w:rPr>
              <mc:AlternateContent>
                <mc:Choice Requires="wpi">
                  <w:drawing>
                    <wp:anchor distT="0" distB="0" distL="114300" distR="114300" simplePos="0" relativeHeight="251756544"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eastAsia="en-US"/>
              </w:rPr>
              <mc:AlternateContent>
                <mc:Choice Requires="wpi">
                  <w:drawing>
                    <wp:anchor distT="0" distB="0" distL="114300" distR="114300" simplePos="0" relativeHeight="251755520"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eastAsia="en-US"/>
              </w:rPr>
              <mc:AlternateContent>
                <mc:Choice Requires="wpi">
                  <w:drawing>
                    <wp:anchor distT="0" distB="0" distL="114300" distR="114300" simplePos="0" relativeHeight="251682816"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eastAsia="en-US"/>
              </w:rPr>
              <mc:AlternateContent>
                <mc:Choice Requires="wpi">
                  <w:drawing>
                    <wp:anchor distT="0" distB="0" distL="114300" distR="114300" simplePos="0" relativeHeight="251681792"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eastAsia="en-US"/>
              </w:rPr>
              <mc:AlternateContent>
                <mc:Choice Requires="wpi">
                  <w:drawing>
                    <wp:anchor distT="0" distB="0" distL="114300" distR="114300" simplePos="0" relativeHeight="251680768"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eastAsia="en-US"/>
              </w:rPr>
              <mc:AlternateContent>
                <mc:Choice Requires="wpi">
                  <w:drawing>
                    <wp:anchor distT="0" distB="0" distL="114300" distR="114300" simplePos="0" relativeHeight="251679744"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eastAsia="en-US"/>
              </w:rPr>
              <mc:AlternateContent>
                <mc:Choice Requires="wpi">
                  <w:drawing>
                    <wp:anchor distT="0" distB="0" distL="114300" distR="114300" simplePos="0" relativeHeight="251678720"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eastAsia="en-US"/>
              </w:rPr>
              <mc:AlternateContent>
                <mc:Choice Requires="wpi">
                  <w:drawing>
                    <wp:anchor distT="0" distB="0" distL="114300" distR="114300" simplePos="0" relativeHeight="251677696"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eastAsia="en-US"/>
              </w:rPr>
              <mc:AlternateContent>
                <mc:Choice Requires="wpi">
                  <w:drawing>
                    <wp:anchor distT="0" distB="0" distL="114300" distR="114300" simplePos="0" relativeHeight="251676672"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eastAsia="en-US"/>
              </w:rPr>
              <mc:AlternateContent>
                <mc:Choice Requires="wpi">
                  <w:drawing>
                    <wp:anchor distT="0" distB="0" distL="114300" distR="114300" simplePos="0" relativeHeight="251675648"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eastAsia="en-US"/>
              </w:rPr>
              <mc:AlternateContent>
                <mc:Choice Requires="wpi">
                  <w:drawing>
                    <wp:anchor distT="0" distB="0" distL="114300" distR="114300" simplePos="0" relativeHeight="251674624"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eastAsia="en-US"/>
              </w:rPr>
              <mc:AlternateContent>
                <mc:Choice Requires="wpi">
                  <w:drawing>
                    <wp:anchor distT="0" distB="0" distL="114300" distR="114300" simplePos="0" relativeHeight="251673600"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eastAsia="en-US"/>
              </w:rPr>
              <mc:AlternateContent>
                <mc:Choice Requires="wpi">
                  <w:drawing>
                    <wp:anchor distT="0" distB="0" distL="114300" distR="114300" simplePos="0" relativeHeight="251672576"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eastAsia="en-US"/>
              </w:rPr>
              <mc:AlternateContent>
                <mc:Choice Requires="wpi">
                  <w:drawing>
                    <wp:anchor distT="0" distB="0" distL="114300" distR="114300" simplePos="0" relativeHeight="251671552"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eastAsia="en-US"/>
              </w:rPr>
              <mc:AlternateContent>
                <mc:Choice Requires="wpi">
                  <w:drawing>
                    <wp:anchor distT="0" distB="0" distL="114300" distR="114300" simplePos="0" relativeHeight="251670528"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eastAsia="en-US"/>
              </w:rPr>
              <mc:AlternateContent>
                <mc:Choice Requires="wpi">
                  <w:drawing>
                    <wp:anchor distT="0" distB="0" distL="114300" distR="114300" simplePos="0" relativeHeight="251669504"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eastAsia="en-US"/>
              </w:rPr>
              <mc:AlternateContent>
                <mc:Choice Requires="wpi">
                  <w:drawing>
                    <wp:anchor distT="0" distB="0" distL="114300" distR="114300" simplePos="0" relativeHeight="251668480"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eastAsia="en-US"/>
              </w:rPr>
              <mc:AlternateContent>
                <mc:Choice Requires="wpi">
                  <w:drawing>
                    <wp:anchor distT="0" distB="0" distL="114300" distR="114300" simplePos="0" relativeHeight="251667456"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eastAsia="en-US"/>
              </w:rPr>
              <mc:AlternateContent>
                <mc:Choice Requires="wpi">
                  <w:drawing>
                    <wp:anchor distT="0" distB="0" distL="114300" distR="114300" simplePos="0" relativeHeight="251666432"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eastAsia="en-US"/>
              </w:rPr>
              <mc:AlternateContent>
                <mc:Choice Requires="wpi">
                  <w:drawing>
                    <wp:anchor distT="0" distB="0" distL="114300" distR="114300" simplePos="0" relativeHeight="251665408"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eastAsia="en-US"/>
              </w:rPr>
              <mc:AlternateContent>
                <mc:Choice Requires="wpi">
                  <w:drawing>
                    <wp:anchor distT="0" distB="0" distL="114300" distR="114300" simplePos="0" relativeHeight="251664384"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eastAsia="en-US"/>
              </w:rPr>
              <mc:AlternateContent>
                <mc:Choice Requires="wpi">
                  <w:drawing>
                    <wp:anchor distT="0" distB="0" distL="114300" distR="114300" simplePos="0" relativeHeight="251663360"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eastAsia="en-US"/>
              </w:rPr>
              <mc:AlternateContent>
                <mc:Choice Requires="wpi">
                  <w:drawing>
                    <wp:anchor distT="0" distB="0" distL="114300" distR="114300" simplePos="0" relativeHeight="251662336"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eastAsia="en-US"/>
              </w:rPr>
              <mc:AlternateContent>
                <mc:Choice Requires="wpi">
                  <w:drawing>
                    <wp:anchor distT="0" distB="0" distL="114300" distR="114300" simplePos="0" relativeHeight="251661312"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94080"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eastAsia="en-US"/>
              </w:rPr>
              <mc:AlternateContent>
                <mc:Choice Requires="wpi">
                  <w:drawing>
                    <wp:anchor distT="0" distB="0" distL="114300" distR="114300" simplePos="0" relativeHeight="251693056"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eastAsia="en-US"/>
              </w:rPr>
              <mc:AlternateContent>
                <mc:Choice Requires="wpi">
                  <w:drawing>
                    <wp:anchor distT="0" distB="0" distL="114300" distR="114300" simplePos="0" relativeHeight="251692032"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eastAsia="en-US"/>
              </w:rPr>
              <mc:AlternateContent>
                <mc:Choice Requires="wpi">
                  <w:drawing>
                    <wp:anchor distT="0" distB="0" distL="114300" distR="114300" simplePos="0" relativeHeight="251691008"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eastAsia="en-US"/>
              </w:rPr>
              <mc:AlternateContent>
                <mc:Choice Requires="wpi">
                  <w:drawing>
                    <wp:anchor distT="0" distB="0" distL="114300" distR="114300" simplePos="0" relativeHeight="251689984"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eastAsia="en-US"/>
              </w:rPr>
              <mc:AlternateContent>
                <mc:Choice Requires="wpi">
                  <w:drawing>
                    <wp:anchor distT="0" distB="0" distL="114300" distR="114300" simplePos="0" relativeHeight="251688960"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eastAsia="en-US"/>
              </w:rPr>
              <mc:AlternateContent>
                <mc:Choice Requires="wpi">
                  <w:drawing>
                    <wp:anchor distT="0" distB="0" distL="114300" distR="114300" simplePos="0" relativeHeight="251687936"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eastAsia="en-US"/>
              </w:rPr>
              <mc:AlternateContent>
                <mc:Choice Requires="wpi">
                  <w:drawing>
                    <wp:anchor distT="0" distB="0" distL="114300" distR="114300" simplePos="0" relativeHeight="251686912"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eastAsia="en-US"/>
              </w:rPr>
              <mc:AlternateContent>
                <mc:Choice Requires="wpi">
                  <w:drawing>
                    <wp:anchor distT="0" distB="0" distL="114300" distR="114300" simplePos="0" relativeHeight="251685888"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eastAsia="en-US"/>
              </w:rPr>
              <mc:AlternateContent>
                <mc:Choice Requires="wpi">
                  <w:drawing>
                    <wp:anchor distT="0" distB="0" distL="114300" distR="114300" simplePos="0" relativeHeight="251684864"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eastAsia="en-US"/>
              </w:rPr>
              <mc:AlternateContent>
                <mc:Choice Requires="wpi">
                  <w:drawing>
                    <wp:anchor distT="0" distB="0" distL="114300" distR="114300" simplePos="0" relativeHeight="251683840"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103A64">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103A64">
        <w:trPr>
          <w:trHeight w:val="2148"/>
        </w:trPr>
        <w:tc>
          <w:tcPr>
            <w:tcW w:w="2835" w:type="dxa"/>
          </w:tcPr>
          <w:p w:rsidR="00CE5770"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78048"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eastAsia="en-US"/>
              </w:rPr>
              <mc:AlternateContent>
                <mc:Choice Requires="wpi">
                  <w:drawing>
                    <wp:anchor distT="0" distB="0" distL="114300" distR="114300" simplePos="0" relativeHeight="251777024"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eastAsia="en-US"/>
              </w:rPr>
              <mc:AlternateContent>
                <mc:Choice Requires="wpi">
                  <w:drawing>
                    <wp:anchor distT="0" distB="0" distL="114300" distR="114300" simplePos="0" relativeHeight="251776000"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eastAsia="en-US"/>
              </w:rPr>
              <mc:AlternateContent>
                <mc:Choice Requires="wpi">
                  <w:drawing>
                    <wp:anchor distT="0" distB="0" distL="114300" distR="114300" simplePos="0" relativeHeight="251774976"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eastAsia="en-US"/>
              </w:rPr>
              <mc:AlternateContent>
                <mc:Choice Requires="wpi">
                  <w:drawing>
                    <wp:anchor distT="0" distB="0" distL="114300" distR="114300" simplePos="0" relativeHeight="251773952"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eastAsia="en-US"/>
              </w:rPr>
              <mc:AlternateContent>
                <mc:Choice Requires="wpi">
                  <w:drawing>
                    <wp:anchor distT="0" distB="0" distL="114300" distR="114300" simplePos="0" relativeHeight="251772928"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eastAsia="en-US"/>
              </w:rPr>
              <mc:AlternateContent>
                <mc:Choice Requires="wpi">
                  <w:drawing>
                    <wp:anchor distT="0" distB="0" distL="114300" distR="114300" simplePos="0" relativeHeight="251771904"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eastAsia="en-US"/>
              </w:rPr>
              <mc:AlternateContent>
                <mc:Choice Requires="wpi">
                  <w:drawing>
                    <wp:anchor distT="0" distB="0" distL="114300" distR="114300" simplePos="0" relativeHeight="251770880"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eastAsia="en-US"/>
              </w:rPr>
              <mc:AlternateContent>
                <mc:Choice Requires="wpi">
                  <w:drawing>
                    <wp:anchor distT="0" distB="0" distL="114300" distR="114300" simplePos="0" relativeHeight="251769856"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eastAsia="en-US"/>
              </w:rPr>
              <mc:AlternateContent>
                <mc:Choice Requires="wpi">
                  <w:drawing>
                    <wp:anchor distT="0" distB="0" distL="114300" distR="114300" simplePos="0" relativeHeight="251768832"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eastAsia="en-US"/>
              </w:rPr>
              <mc:AlternateContent>
                <mc:Choice Requires="wpi">
                  <w:drawing>
                    <wp:anchor distT="0" distB="0" distL="114300" distR="114300" simplePos="0" relativeHeight="251767808"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eastAsia="en-US"/>
              </w:rPr>
              <mc:AlternateContent>
                <mc:Choice Requires="wpi">
                  <w:drawing>
                    <wp:anchor distT="0" distB="0" distL="114300" distR="114300" simplePos="0" relativeHeight="251766784"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eastAsia="en-US"/>
              </w:rPr>
              <mc:AlternateContent>
                <mc:Choice Requires="wpi">
                  <w:drawing>
                    <wp:anchor distT="0" distB="0" distL="114300" distR="114300" simplePos="0" relativeHeight="251765760"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eastAsia="en-US"/>
              </w:rPr>
              <mc:AlternateContent>
                <mc:Choice Requires="wpi">
                  <w:drawing>
                    <wp:anchor distT="0" distB="0" distL="114300" distR="114300" simplePos="0" relativeHeight="251764736"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eastAsia="en-US"/>
              </w:rPr>
              <mc:AlternateContent>
                <mc:Choice Requires="wpi">
                  <w:drawing>
                    <wp:anchor distT="0" distB="0" distL="114300" distR="114300" simplePos="0" relativeHeight="251763712"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eastAsia="en-US"/>
              </w:rPr>
              <mc:AlternateContent>
                <mc:Choice Requires="wpi">
                  <w:drawing>
                    <wp:anchor distT="0" distB="0" distL="114300" distR="114300" simplePos="0" relativeHeight="251762688"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eastAsia="en-US"/>
              </w:rPr>
              <mc:AlternateContent>
                <mc:Choice Requires="wpi">
                  <w:drawing>
                    <wp:anchor distT="0" distB="0" distL="114300" distR="114300" simplePos="0" relativeHeight="251754496"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eastAsia="en-US"/>
              </w:rPr>
              <mc:AlternateContent>
                <mc:Choice Requires="wpi">
                  <w:drawing>
                    <wp:anchor distT="0" distB="0" distL="114300" distR="114300" simplePos="0" relativeHeight="251753472"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eastAsia="en-US"/>
              </w:rPr>
              <mc:AlternateContent>
                <mc:Choice Requires="wpi">
                  <w:drawing>
                    <wp:anchor distT="0" distB="0" distL="114300" distR="114300" simplePos="0" relativeHeight="251752448"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eastAsia="en-US"/>
              </w:rPr>
              <mc:AlternateContent>
                <mc:Choice Requires="wpi">
                  <w:drawing>
                    <wp:anchor distT="0" distB="0" distL="114300" distR="114300" simplePos="0" relativeHeight="251751424"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eastAsia="en-US"/>
              </w:rPr>
              <mc:AlternateContent>
                <mc:Choice Requires="wpi">
                  <w:drawing>
                    <wp:anchor distT="0" distB="0" distL="114300" distR="114300" simplePos="0" relativeHeight="251750400"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eastAsia="en-US"/>
              </w:rPr>
              <mc:AlternateContent>
                <mc:Choice Requires="wpi">
                  <w:drawing>
                    <wp:anchor distT="0" distB="0" distL="114300" distR="114300" simplePos="0" relativeHeight="251749376"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eastAsia="en-US"/>
              </w:rPr>
              <mc:AlternateContent>
                <mc:Choice Requires="wpi">
                  <w:drawing>
                    <wp:anchor distT="0" distB="0" distL="114300" distR="114300" simplePos="0" relativeHeight="251748352"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eastAsia="en-US"/>
              </w:rPr>
              <mc:AlternateContent>
                <mc:Choice Requires="wpi">
                  <w:drawing>
                    <wp:anchor distT="0" distB="0" distL="114300" distR="114300" simplePos="0" relativeHeight="251747328"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eastAsia="en-US"/>
              </w:rPr>
              <mc:AlternateContent>
                <mc:Choice Requires="wpi">
                  <w:drawing>
                    <wp:anchor distT="0" distB="0" distL="114300" distR="114300" simplePos="0" relativeHeight="251746304"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eastAsia="en-US"/>
              </w:rPr>
              <mc:AlternateContent>
                <mc:Choice Requires="wpi">
                  <w:drawing>
                    <wp:anchor distT="0" distB="0" distL="114300" distR="114300" simplePos="0" relativeHeight="251745280"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eastAsia="en-US"/>
              </w:rPr>
              <mc:AlternateContent>
                <mc:Choice Requires="wpi">
                  <w:drawing>
                    <wp:anchor distT="0" distB="0" distL="114300" distR="114300" simplePos="0" relativeHeight="251744256"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eastAsia="en-US"/>
              </w:rPr>
              <mc:AlternateContent>
                <mc:Choice Requires="wpi">
                  <w:drawing>
                    <wp:anchor distT="0" distB="0" distL="114300" distR="114300" simplePos="0" relativeHeight="251743232"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eastAsia="en-US"/>
              </w:rPr>
              <mc:AlternateContent>
                <mc:Choice Requires="wpi">
                  <w:drawing>
                    <wp:anchor distT="0" distB="0" distL="114300" distR="114300" simplePos="0" relativeHeight="251742208"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eastAsia="en-US"/>
              </w:rPr>
              <mc:AlternateContent>
                <mc:Choice Requires="wpi">
                  <w:drawing>
                    <wp:anchor distT="0" distB="0" distL="114300" distR="114300" simplePos="0" relativeHeight="251741184"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eastAsia="en-US"/>
              </w:rPr>
              <mc:AlternateContent>
                <mc:Choice Requires="wpi">
                  <w:drawing>
                    <wp:anchor distT="0" distB="0" distL="114300" distR="114300" simplePos="0" relativeHeight="251740160"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eastAsia="en-US"/>
              </w:rPr>
              <mc:AlternateContent>
                <mc:Choice Requires="wpi">
                  <w:drawing>
                    <wp:anchor distT="0" distB="0" distL="114300" distR="114300" simplePos="0" relativeHeight="251739136"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eastAsia="en-US"/>
              </w:rPr>
              <mc:AlternateContent>
                <mc:Choice Requires="wpi">
                  <w:drawing>
                    <wp:anchor distT="0" distB="0" distL="114300" distR="114300" simplePos="0" relativeHeight="251738112"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eastAsia="en-US"/>
              </w:rPr>
              <mc:AlternateContent>
                <mc:Choice Requires="wpi">
                  <w:drawing>
                    <wp:anchor distT="0" distB="0" distL="114300" distR="114300" simplePos="0" relativeHeight="251737088"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eastAsia="en-US"/>
              </w:rPr>
              <mc:AlternateContent>
                <mc:Choice Requires="wpi">
                  <w:drawing>
                    <wp:anchor distT="0" distB="0" distL="114300" distR="114300" simplePos="0" relativeHeight="251736064"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eastAsia="en-US"/>
              </w:rPr>
              <mc:AlternateContent>
                <mc:Choice Requires="wpi">
                  <w:drawing>
                    <wp:anchor distT="0" distB="0" distL="114300" distR="114300" simplePos="0" relativeHeight="251735040"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eastAsia="en-US"/>
              </w:rPr>
              <mc:AlternateContent>
                <mc:Choice Requires="wpi">
                  <w:drawing>
                    <wp:anchor distT="0" distB="0" distL="114300" distR="114300" simplePos="0" relativeHeight="251734016"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eastAsia="en-US"/>
              </w:rPr>
              <mc:AlternateContent>
                <mc:Choice Requires="wpi">
                  <w:drawing>
                    <wp:anchor distT="0" distB="0" distL="114300" distR="114300" simplePos="0" relativeHeight="251732992"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eastAsia="en-US"/>
              </w:rPr>
              <mc:AlternateContent>
                <mc:Choice Requires="wpi">
                  <w:drawing>
                    <wp:anchor distT="0" distB="0" distL="114300" distR="114300" simplePos="0" relativeHeight="251731968"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eastAsia="en-US"/>
              </w:rPr>
              <mc:AlternateContent>
                <mc:Choice Requires="wpi">
                  <w:drawing>
                    <wp:anchor distT="0" distB="0" distL="114300" distR="114300" simplePos="0" relativeHeight="251730944"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eastAsia="en-US"/>
              </w:rPr>
              <mc:AlternateContent>
                <mc:Choice Requires="wpi">
                  <w:drawing>
                    <wp:anchor distT="0" distB="0" distL="114300" distR="114300" simplePos="0" relativeHeight="251729920"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eastAsia="en-US"/>
              </w:rPr>
              <mc:AlternateContent>
                <mc:Choice Requires="wpi">
                  <w:drawing>
                    <wp:anchor distT="0" distB="0" distL="114300" distR="114300" simplePos="0" relativeHeight="251728896"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eastAsia="en-US"/>
              </w:rPr>
              <mc:AlternateContent>
                <mc:Choice Requires="wpi">
                  <w:drawing>
                    <wp:anchor distT="0" distB="0" distL="114300" distR="114300" simplePos="0" relativeHeight="251727872"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eastAsia="en-US"/>
              </w:rPr>
              <mc:AlternateContent>
                <mc:Choice Requires="wpi">
                  <w:drawing>
                    <wp:anchor distT="0" distB="0" distL="114300" distR="114300" simplePos="0" relativeHeight="251726848"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eastAsia="en-US"/>
              </w:rPr>
              <mc:AlternateContent>
                <mc:Choice Requires="wpi">
                  <w:drawing>
                    <wp:anchor distT="0" distB="0" distL="114300" distR="114300" simplePos="0" relativeHeight="251725824"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eastAsia="en-US"/>
              </w:rPr>
              <mc:AlternateContent>
                <mc:Choice Requires="wpi">
                  <w:drawing>
                    <wp:anchor distT="0" distB="0" distL="114300" distR="114300" simplePos="0" relativeHeight="251724800"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eastAsia="en-US"/>
              </w:rPr>
              <mc:AlternateContent>
                <mc:Choice Requires="wpi">
                  <w:drawing>
                    <wp:anchor distT="0" distB="0" distL="114300" distR="114300" simplePos="0" relativeHeight="251723776"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eastAsia="en-US"/>
              </w:rPr>
              <mc:AlternateContent>
                <mc:Choice Requires="wpi">
                  <w:drawing>
                    <wp:anchor distT="0" distB="0" distL="114300" distR="114300" simplePos="0" relativeHeight="251722752"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eastAsia="en-US"/>
              </w:rPr>
              <mc:AlternateContent>
                <mc:Choice Requires="wpi">
                  <w:drawing>
                    <wp:anchor distT="0" distB="0" distL="114300" distR="114300" simplePos="0" relativeHeight="251721728"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eastAsia="en-US"/>
              </w:rPr>
              <mc:AlternateContent>
                <mc:Choice Requires="wpi">
                  <w:drawing>
                    <wp:anchor distT="0" distB="0" distL="114300" distR="114300" simplePos="0" relativeHeight="251720704"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eastAsia="en-US"/>
              </w:rPr>
              <mc:AlternateContent>
                <mc:Choice Requires="wpi">
                  <w:drawing>
                    <wp:anchor distT="0" distB="0" distL="114300" distR="114300" simplePos="0" relativeHeight="251719680"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eastAsia="en-US"/>
              </w:rPr>
              <mc:AlternateContent>
                <mc:Choice Requires="wpi">
                  <w:drawing>
                    <wp:anchor distT="0" distB="0" distL="114300" distR="114300" simplePos="0" relativeHeight="251718656"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eastAsia="en-US"/>
              </w:rPr>
              <mc:AlternateContent>
                <mc:Choice Requires="wpi">
                  <w:drawing>
                    <wp:anchor distT="0" distB="0" distL="114300" distR="114300" simplePos="0" relativeHeight="251717632"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eastAsia="en-US"/>
              </w:rPr>
              <mc:AlternateContent>
                <mc:Choice Requires="wpi">
                  <w:drawing>
                    <wp:anchor distT="0" distB="0" distL="114300" distR="114300" simplePos="0" relativeHeight="251716608"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eastAsia="en-US"/>
              </w:rPr>
              <mc:AlternateContent>
                <mc:Choice Requires="wpi">
                  <w:drawing>
                    <wp:anchor distT="0" distB="0" distL="114300" distR="114300" simplePos="0" relativeHeight="251715584"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noProof/>
                <w:sz w:val="18"/>
                <w:szCs w:val="18"/>
                <w:lang w:eastAsia="en-US"/>
              </w:rPr>
              <mc:AlternateContent>
                <mc:Choice Requires="wpi">
                  <w:drawing>
                    <wp:anchor distT="0" distB="0" distL="114300" distR="114300" simplePos="0" relativeHeight="251695104"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noProof/>
                <w:sz w:val="18"/>
                <w:szCs w:val="18"/>
                <w:lang w:eastAsia="en-US"/>
              </w:rPr>
              <mc:AlternateContent>
                <mc:Choice Requires="wpi">
                  <w:drawing>
                    <wp:anchor distT="0" distB="0" distL="114300" distR="114300" simplePos="0" relativeHeight="251696128"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noProof/>
                <w:sz w:val="18"/>
                <w:szCs w:val="18"/>
                <w:lang w:eastAsia="en-US"/>
              </w:rPr>
              <mc:AlternateContent>
                <mc:Choice Requires="wpi">
                  <w:drawing>
                    <wp:anchor distT="0" distB="0" distL="114300" distR="114300" simplePos="0" relativeHeight="251697152"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noProof/>
                <w:sz w:val="18"/>
                <w:szCs w:val="18"/>
                <w:lang w:eastAsia="en-US"/>
              </w:rPr>
              <mc:AlternateContent>
                <mc:Choice Requires="wpi">
                  <w:drawing>
                    <wp:anchor distT="0" distB="0" distL="114300" distR="114300" simplePos="0" relativeHeight="251698176"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noProof/>
                <w:sz w:val="18"/>
                <w:szCs w:val="18"/>
                <w:lang w:eastAsia="en-US"/>
              </w:rPr>
              <mc:AlternateContent>
                <mc:Choice Requires="wpi">
                  <w:drawing>
                    <wp:anchor distT="0" distB="0" distL="114300" distR="114300" simplePos="0" relativeHeight="251699200"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noProof/>
                <w:sz w:val="18"/>
                <w:szCs w:val="18"/>
                <w:lang w:eastAsia="en-US"/>
              </w:rPr>
              <mc:AlternateContent>
                <mc:Choice Requires="wpi">
                  <w:drawing>
                    <wp:anchor distT="0" distB="0" distL="114300" distR="114300" simplePos="0" relativeHeight="251700224"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noProof/>
                <w:sz w:val="18"/>
                <w:szCs w:val="18"/>
                <w:lang w:eastAsia="en-US"/>
              </w:rPr>
              <mc:AlternateContent>
                <mc:Choice Requires="wpi">
                  <w:drawing>
                    <wp:anchor distT="0" distB="0" distL="114300" distR="114300" simplePos="0" relativeHeight="251701248"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noProof/>
                <w:sz w:val="18"/>
                <w:szCs w:val="18"/>
                <w:lang w:eastAsia="en-US"/>
              </w:rPr>
              <mc:AlternateContent>
                <mc:Choice Requires="wpi">
                  <w:drawing>
                    <wp:anchor distT="0" distB="0" distL="114300" distR="114300" simplePos="0" relativeHeight="251702272"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noProof/>
                <w:sz w:val="18"/>
                <w:szCs w:val="18"/>
                <w:lang w:eastAsia="en-US"/>
              </w:rPr>
              <mc:AlternateContent>
                <mc:Choice Requires="wpi">
                  <w:drawing>
                    <wp:anchor distT="0" distB="0" distL="114300" distR="114300" simplePos="0" relativeHeight="251703296"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noProof/>
                <w:sz w:val="18"/>
                <w:szCs w:val="18"/>
                <w:lang w:eastAsia="en-US"/>
              </w:rPr>
              <mc:AlternateContent>
                <mc:Choice Requires="wpi">
                  <w:drawing>
                    <wp:anchor distT="0" distB="0" distL="114300" distR="114300" simplePos="0" relativeHeight="251704320"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noProof/>
                <w:sz w:val="18"/>
                <w:szCs w:val="18"/>
                <w:lang w:eastAsia="en-US"/>
              </w:rPr>
              <mc:AlternateContent>
                <mc:Choice Requires="wpi">
                  <w:drawing>
                    <wp:anchor distT="0" distB="0" distL="114300" distR="114300" simplePos="0" relativeHeight="251705344"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noProof/>
                <w:sz w:val="18"/>
                <w:szCs w:val="18"/>
                <w:lang w:eastAsia="en-US"/>
              </w:rPr>
              <mc:AlternateContent>
                <mc:Choice Requires="wpi">
                  <w:drawing>
                    <wp:anchor distT="0" distB="0" distL="114300" distR="114300" simplePos="0" relativeHeight="251706368"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noProof/>
                <w:sz w:val="18"/>
                <w:szCs w:val="18"/>
                <w:lang w:eastAsia="en-US"/>
              </w:rPr>
              <mc:AlternateContent>
                <mc:Choice Requires="wpi">
                  <w:drawing>
                    <wp:anchor distT="0" distB="0" distL="114300" distR="114300" simplePos="0" relativeHeight="251707392"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noProof/>
                <w:sz w:val="18"/>
                <w:szCs w:val="18"/>
                <w:lang w:eastAsia="en-US"/>
              </w:rPr>
              <mc:AlternateContent>
                <mc:Choice Requires="wpi">
                  <w:drawing>
                    <wp:anchor distT="0" distB="0" distL="114300" distR="114300" simplePos="0" relativeHeight="251708416"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noProof/>
                <w:sz w:val="18"/>
                <w:szCs w:val="18"/>
                <w:lang w:eastAsia="en-US"/>
              </w:rPr>
              <mc:AlternateContent>
                <mc:Choice Requires="wpi">
                  <w:drawing>
                    <wp:anchor distT="0" distB="0" distL="114300" distR="114300" simplePos="0" relativeHeight="251709440"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noProof/>
                <w:sz w:val="18"/>
                <w:szCs w:val="18"/>
                <w:lang w:eastAsia="en-US"/>
              </w:rPr>
              <mc:AlternateContent>
                <mc:Choice Requires="wpi">
                  <w:drawing>
                    <wp:anchor distT="0" distB="0" distL="114300" distR="114300" simplePos="0" relativeHeight="251710464"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noProof/>
                <w:sz w:val="18"/>
                <w:szCs w:val="18"/>
                <w:lang w:eastAsia="en-US"/>
              </w:rPr>
              <mc:AlternateContent>
                <mc:Choice Requires="wpi">
                  <w:drawing>
                    <wp:anchor distT="0" distB="0" distL="114300" distR="114300" simplePos="0" relativeHeight="251711488"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noProof/>
                <w:sz w:val="18"/>
                <w:szCs w:val="18"/>
                <w:lang w:eastAsia="en-US"/>
              </w:rPr>
              <mc:AlternateContent>
                <mc:Choice Requires="wpi">
                  <w:drawing>
                    <wp:anchor distT="0" distB="0" distL="114300" distR="114300" simplePos="0" relativeHeight="251712512"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noProof/>
                <w:sz w:val="18"/>
                <w:szCs w:val="18"/>
                <w:lang w:eastAsia="en-US"/>
              </w:rPr>
              <mc:AlternateContent>
                <mc:Choice Requires="wpi">
                  <w:drawing>
                    <wp:anchor distT="0" distB="0" distL="114300" distR="114300" simplePos="0" relativeHeight="251713536"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noProof/>
                <w:sz w:val="18"/>
                <w:szCs w:val="18"/>
                <w:lang w:eastAsia="en-US"/>
              </w:rPr>
              <mc:AlternateContent>
                <mc:Choice Requires="wpi">
                  <w:drawing>
                    <wp:anchor distT="0" distB="0" distL="114300" distR="114300" simplePos="0" relativeHeight="251714560"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eastAsia="en-US"/>
              </w:rPr>
              <mc:AlternateContent>
                <mc:Choice Requires="wpi">
                  <w:drawing>
                    <wp:anchor distT="0" distB="0" distL="114300" distR="114300" simplePos="0" relativeHeight="251781120"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eastAsia="en-US"/>
              </w:rPr>
              <mc:AlternateContent>
                <mc:Choice Requires="wpi">
                  <w:drawing>
                    <wp:anchor distT="0" distB="0" distL="114300" distR="114300" simplePos="0" relativeHeight="251786240"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eastAsia="en-US"/>
              </w:rPr>
              <mc:AlternateContent>
                <mc:Choice Requires="wpi">
                  <w:drawing>
                    <wp:anchor distT="0" distB="0" distL="114300" distR="114300" simplePos="0" relativeHeight="251787264"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eastAsia="en-US"/>
              </w:rPr>
              <mc:AlternateContent>
                <mc:Choice Requires="wpi">
                  <w:drawing>
                    <wp:anchor distT="0" distB="0" distL="114300" distR="114300" simplePos="0" relativeHeight="251788288"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eastAsia="en-US"/>
              </w:rPr>
              <mc:AlternateContent>
                <mc:Choice Requires="wpi">
                  <w:drawing>
                    <wp:anchor distT="0" distB="0" distL="114300" distR="114300" simplePos="0" relativeHeight="251795456"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eastAsia="en-US"/>
              </w:rPr>
              <mc:AlternateContent>
                <mc:Choice Requires="wpi">
                  <w:drawing>
                    <wp:anchor distT="0" distB="0" distL="114300" distR="114300" simplePos="0" relativeHeight="251793408"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eastAsia="en-US"/>
              </w:rPr>
              <mc:AlternateContent>
                <mc:Choice Requires="wpi">
                  <w:drawing>
                    <wp:anchor distT="0" distB="0" distL="114300" distR="114300" simplePos="0" relativeHeight="251792384"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eastAsia="en-US"/>
              </w:rPr>
              <mc:AlternateContent>
                <mc:Choice Requires="wpi">
                  <w:drawing>
                    <wp:anchor distT="0" distB="0" distL="114300" distR="114300" simplePos="0" relativeHeight="251791360"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eastAsia="en-US"/>
              </w:rPr>
              <mc:AlternateContent>
                <mc:Choice Requires="wpi">
                  <w:drawing>
                    <wp:anchor distT="0" distB="0" distL="114300" distR="114300" simplePos="0" relativeHeight="251790336"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eastAsia="en-US"/>
              </w:rPr>
              <mc:AlternateContent>
                <mc:Choice Requires="wpi">
                  <w:drawing>
                    <wp:anchor distT="0" distB="0" distL="114300" distR="114300" simplePos="0" relativeHeight="251789312"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eastAsia="en-US"/>
              </w:rPr>
              <mc:AlternateContent>
                <mc:Choice Requires="wpi">
                  <w:drawing>
                    <wp:anchor distT="0" distB="0" distL="114300" distR="114300" simplePos="0" relativeHeight="251779072"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eastAsia="en-US"/>
              </w:rPr>
              <mc:AlternateContent>
                <mc:Choice Requires="wpi">
                  <w:drawing>
                    <wp:anchor distT="0" distB="0" distL="114300" distR="114300" simplePos="0" relativeHeight="251794432"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eastAsia="en-US"/>
              </w:rPr>
              <mc:AlternateContent>
                <mc:Choice Requires="wpi">
                  <w:drawing>
                    <wp:anchor distT="0" distB="0" distL="114300" distR="114300" simplePos="0" relativeHeight="251785216"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eastAsia="en-US"/>
              </w:rPr>
              <mc:AlternateContent>
                <mc:Choice Requires="wpi">
                  <w:drawing>
                    <wp:anchor distT="0" distB="0" distL="114300" distR="114300" simplePos="0" relativeHeight="251784192"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eastAsia="en-US"/>
              </w:rPr>
              <mc:AlternateContent>
                <mc:Choice Requires="wpi">
                  <w:drawing>
                    <wp:anchor distT="0" distB="0" distL="114300" distR="114300" simplePos="0" relativeHeight="251783168"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eastAsia="en-US"/>
              </w:rPr>
              <mc:AlternateContent>
                <mc:Choice Requires="wpi">
                  <w:drawing>
                    <wp:anchor distT="0" distB="0" distL="114300" distR="114300" simplePos="0" relativeHeight="251782144"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eastAsia="en-US"/>
              </w:rPr>
              <mc:AlternateContent>
                <mc:Choice Requires="wpi">
                  <w:drawing>
                    <wp:anchor distT="0" distB="0" distL="114300" distR="114300" simplePos="0" relativeHeight="251780096"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103A64">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336AFB" w:rsidRDefault="00336AFB" w:rsidP="002C632C"/>
    <w:p w:rsidR="00336AFB" w:rsidRDefault="00336AFB" w:rsidP="00336AFB">
      <w:pPr>
        <w:pStyle w:val="Heading1"/>
      </w:pPr>
      <w:r>
        <w:lastRenderedPageBreak/>
        <w:t xml:space="preserve">Responsible Technical Decisions </w:t>
      </w:r>
    </w:p>
    <w:tbl>
      <w:tblPr>
        <w:tblStyle w:val="TableGrid"/>
        <w:tblW w:w="0" w:type="auto"/>
        <w:tblLook w:val="04A0" w:firstRow="1" w:lastRow="0" w:firstColumn="1" w:lastColumn="0" w:noHBand="0" w:noVBand="1"/>
      </w:tblPr>
      <w:tblGrid>
        <w:gridCol w:w="3116"/>
        <w:gridCol w:w="3117"/>
        <w:gridCol w:w="3117"/>
      </w:tblGrid>
      <w:tr w:rsidR="00336AFB" w:rsidTr="00336AFB">
        <w:tc>
          <w:tcPr>
            <w:tcW w:w="3116" w:type="dxa"/>
          </w:tcPr>
          <w:p w:rsidR="00336AFB" w:rsidRDefault="00336AFB" w:rsidP="002C632C">
            <w:r>
              <w:t>Frameworks Technology</w:t>
            </w:r>
          </w:p>
        </w:tc>
        <w:tc>
          <w:tcPr>
            <w:tcW w:w="3117" w:type="dxa"/>
          </w:tcPr>
          <w:p w:rsidR="00336AFB" w:rsidRDefault="00336AFB" w:rsidP="002C632C">
            <w:r>
              <w:t>Pros</w:t>
            </w:r>
          </w:p>
        </w:tc>
        <w:tc>
          <w:tcPr>
            <w:tcW w:w="3117" w:type="dxa"/>
          </w:tcPr>
          <w:p w:rsidR="00336AFB" w:rsidRDefault="00336AFB" w:rsidP="002C632C">
            <w:r>
              <w:t>Cons</w:t>
            </w:r>
          </w:p>
        </w:tc>
      </w:tr>
      <w:tr w:rsidR="00336AFB" w:rsidTr="00336AFB">
        <w:tc>
          <w:tcPr>
            <w:tcW w:w="3116" w:type="dxa"/>
          </w:tcPr>
          <w:p w:rsidR="00336AFB" w:rsidRDefault="00D37956" w:rsidP="00D37956">
            <w:r>
              <w:t>Mono</w:t>
            </w:r>
            <w:r w:rsidR="00336AFB">
              <w:t>Game</w:t>
            </w:r>
          </w:p>
        </w:tc>
        <w:tc>
          <w:tcPr>
            <w:tcW w:w="3117" w:type="dxa"/>
          </w:tcPr>
          <w:p w:rsidR="00336AFB" w:rsidRDefault="00336AFB" w:rsidP="002C632C">
            <w:r>
              <w:t>Cross Platform</w:t>
            </w:r>
          </w:p>
          <w:p w:rsidR="00D37956" w:rsidRDefault="00D37956" w:rsidP="002C632C">
            <w:r>
              <w:t xml:space="preserve">Finer control over the </w:t>
            </w:r>
          </w:p>
        </w:tc>
        <w:tc>
          <w:tcPr>
            <w:tcW w:w="3117" w:type="dxa"/>
          </w:tcPr>
          <w:p w:rsidR="00D37956" w:rsidRDefault="00750435" w:rsidP="00750435">
            <w:r>
              <w:t>Would have to m</w:t>
            </w:r>
            <w:r w:rsidR="00336AFB">
              <w:t xml:space="preserve">ake my own engine/tools or find </w:t>
            </w:r>
            <w:r>
              <w:t>some</w:t>
            </w:r>
          </w:p>
          <w:p w:rsidR="00D37956" w:rsidRDefault="00D37956" w:rsidP="00750435"/>
          <w:p w:rsidR="00D37956" w:rsidRDefault="00D37956" w:rsidP="00750435">
            <w:r>
              <w:t>Asset Pipeline will change as project goes on due to recent development focus</w:t>
            </w:r>
          </w:p>
        </w:tc>
      </w:tr>
      <w:tr w:rsidR="00336AFB" w:rsidTr="00336AFB">
        <w:tc>
          <w:tcPr>
            <w:tcW w:w="3116" w:type="dxa"/>
          </w:tcPr>
          <w:p w:rsidR="00336AFB" w:rsidRDefault="00336AFB" w:rsidP="002C632C">
            <w:r>
              <w:t>Unity</w:t>
            </w:r>
          </w:p>
        </w:tc>
        <w:tc>
          <w:tcPr>
            <w:tcW w:w="3117" w:type="dxa"/>
          </w:tcPr>
          <w:p w:rsidR="00336AFB" w:rsidRDefault="00336AFB" w:rsidP="002C632C">
            <w:r>
              <w:t>Cross Platform</w:t>
            </w:r>
          </w:p>
        </w:tc>
        <w:tc>
          <w:tcPr>
            <w:tcW w:w="3117" w:type="dxa"/>
          </w:tcPr>
          <w:p w:rsidR="00336AFB" w:rsidRDefault="00D37956" w:rsidP="002C632C">
            <w:r>
              <w:t>Less control over the game operation</w:t>
            </w:r>
          </w:p>
        </w:tc>
      </w:tr>
      <w:tr w:rsidR="00336AFB" w:rsidTr="00336AFB">
        <w:tc>
          <w:tcPr>
            <w:tcW w:w="3116" w:type="dxa"/>
          </w:tcPr>
          <w:p w:rsidR="00336AFB" w:rsidRDefault="00336AFB" w:rsidP="002C632C">
            <w:r>
              <w:t>Unreal</w:t>
            </w:r>
          </w:p>
        </w:tc>
        <w:tc>
          <w:tcPr>
            <w:tcW w:w="3117" w:type="dxa"/>
          </w:tcPr>
          <w:p w:rsidR="00336AFB" w:rsidRDefault="00336AFB" w:rsidP="002C632C">
            <w:r>
              <w:t>Mostly Cross Platform</w:t>
            </w:r>
          </w:p>
        </w:tc>
        <w:tc>
          <w:tcPr>
            <w:tcW w:w="3117" w:type="dxa"/>
          </w:tcPr>
          <w:p w:rsidR="00336AFB" w:rsidRDefault="00336AFB" w:rsidP="002C632C">
            <w:r>
              <w:t>Doesn’t support Windows Phone (yet)</w:t>
            </w:r>
          </w:p>
        </w:tc>
      </w:tr>
    </w:tbl>
    <w:p w:rsidR="002C632C" w:rsidRDefault="002C632C" w:rsidP="002C632C"/>
    <w:p w:rsidR="00D37956" w:rsidRDefault="00D37956" w:rsidP="00D37956">
      <w:pPr>
        <w:pStyle w:val="Heading2"/>
      </w:pPr>
      <w:r>
        <w:t>Technologies</w:t>
      </w:r>
    </w:p>
    <w:p w:rsidR="00D37956" w:rsidRDefault="00D37956" w:rsidP="00D37956">
      <w:pPr>
        <w:pStyle w:val="Heading3"/>
      </w:pPr>
      <w:r>
        <w:t>MonoGame</w:t>
      </w:r>
    </w:p>
    <w:p w:rsidR="00D37956" w:rsidRDefault="00D37956" w:rsidP="00D37956">
      <w:r>
        <w:t>Because I need the game to be fully cross platform, I have chosen to go with MonoGame. While I could have gone with Unity, I feel like the tradeoff of being forced to build all my tools will better reflect my skills as a programmer</w:t>
      </w:r>
    </w:p>
    <w:p w:rsidR="00D37956" w:rsidRDefault="00D37956" w:rsidP="00D37956">
      <w:pPr>
        <w:pStyle w:val="Heading3"/>
      </w:pPr>
      <w:r>
        <w:t>Json.net</w:t>
      </w:r>
    </w:p>
    <w:p w:rsidR="00D37956" w:rsidRPr="00D37956" w:rsidRDefault="00D37956" w:rsidP="00D37956">
      <w:r>
        <w:t xml:space="preserve">I have gone with JSON.net as my serialization platform due to its ease of use, cross platform </w:t>
      </w:r>
      <w:r w:rsidR="008F4329">
        <w:t xml:space="preserve">compatibility </w:t>
      </w:r>
      <w:r>
        <w:t>and overall speed which is greater than other alternatives</w:t>
      </w:r>
    </w:p>
    <w:p w:rsidR="00C64884" w:rsidRDefault="008F4329" w:rsidP="008F4329">
      <w:pPr>
        <w:pStyle w:val="Heading3"/>
      </w:pPr>
      <w:r>
        <w:t>Killerrin Studios Toolkit</w:t>
      </w:r>
    </w:p>
    <w:p w:rsidR="008F4329" w:rsidRDefault="008F4329" w:rsidP="008F4329">
      <w:r>
        <w:t>I am utilizing my own Toolkit I wrote a while ago and continue to maintain which acts as a wrapper around Platform Specific APIs and provides additional capabilities which is gained through helper methods. This Toolkit provides Platform and Form-factor recognition and holds the logic for my Networking code</w:t>
      </w:r>
    </w:p>
    <w:p w:rsidR="009F3CF5" w:rsidRDefault="009F3CF5" w:rsidP="009F3CF5">
      <w:pPr>
        <w:pStyle w:val="Heading3"/>
      </w:pPr>
      <w:r>
        <w:t>Anarian Game Engine</w:t>
      </w:r>
    </w:p>
    <w:p w:rsidR="00103A64" w:rsidRPr="00103A64" w:rsidRDefault="00A331C9" w:rsidP="00103A64">
      <w:r>
        <w:t>A toolset I started development on side-by-side with my capstone. It provides a thin engine layer and  many tools which can be used to speed up development</w:t>
      </w:r>
      <w:bookmarkStart w:id="0" w:name="_GoBack"/>
      <w:bookmarkEnd w:id="0"/>
    </w:p>
    <w:p w:rsidR="00B42B3F" w:rsidRDefault="00B42B3F" w:rsidP="00B42B3F">
      <w:pPr>
        <w:pStyle w:val="Heading1"/>
      </w:pPr>
    </w:p>
    <w:p w:rsidR="00DA299A" w:rsidRDefault="00C97F6D" w:rsidP="00DA299A">
      <w:pPr>
        <w:pStyle w:val="Heading1"/>
      </w:pPr>
      <w:r>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A64" w:rsidRDefault="00103A64" w:rsidP="009D1097">
      <w:pPr>
        <w:spacing w:after="0" w:line="240" w:lineRule="auto"/>
      </w:pPr>
      <w:r>
        <w:separator/>
      </w:r>
    </w:p>
  </w:endnote>
  <w:endnote w:type="continuationSeparator" w:id="0">
    <w:p w:rsidR="00103A64" w:rsidRDefault="00103A64"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103A64" w:rsidRDefault="00103A64">
        <w:pPr>
          <w:pStyle w:val="Footer"/>
          <w:jc w:val="right"/>
        </w:pPr>
        <w:r>
          <w:fldChar w:fldCharType="begin"/>
        </w:r>
        <w:r>
          <w:instrText xml:space="preserve"> PAGE   \* MERGEFORMAT </w:instrText>
        </w:r>
        <w:r>
          <w:fldChar w:fldCharType="separate"/>
        </w:r>
        <w:r w:rsidR="00A331C9">
          <w:rPr>
            <w:noProof/>
          </w:rPr>
          <w:t>3</w:t>
        </w:r>
        <w:r>
          <w:rPr>
            <w:noProof/>
          </w:rPr>
          <w:fldChar w:fldCharType="end"/>
        </w:r>
      </w:p>
    </w:sdtContent>
  </w:sdt>
  <w:p w:rsidR="00103A64" w:rsidRDefault="00103A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A64" w:rsidRDefault="00103A64" w:rsidP="009D1097">
      <w:pPr>
        <w:spacing w:after="0" w:line="240" w:lineRule="auto"/>
      </w:pPr>
      <w:r>
        <w:separator/>
      </w:r>
    </w:p>
  </w:footnote>
  <w:footnote w:type="continuationSeparator" w:id="0">
    <w:p w:rsidR="00103A64" w:rsidRDefault="00103A64"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A64" w:rsidRDefault="00103A64">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03A64"/>
    <w:rsid w:val="001A01A9"/>
    <w:rsid w:val="001B772A"/>
    <w:rsid w:val="001C226A"/>
    <w:rsid w:val="001D3EE8"/>
    <w:rsid w:val="002C632C"/>
    <w:rsid w:val="00321E66"/>
    <w:rsid w:val="00336AFB"/>
    <w:rsid w:val="00364DA7"/>
    <w:rsid w:val="00372B94"/>
    <w:rsid w:val="003E1AEF"/>
    <w:rsid w:val="003E4EF6"/>
    <w:rsid w:val="004C2DED"/>
    <w:rsid w:val="004D268F"/>
    <w:rsid w:val="004D4DD2"/>
    <w:rsid w:val="004E4724"/>
    <w:rsid w:val="00546AC9"/>
    <w:rsid w:val="00565E36"/>
    <w:rsid w:val="005804D9"/>
    <w:rsid w:val="00591AA2"/>
    <w:rsid w:val="005C7080"/>
    <w:rsid w:val="00671936"/>
    <w:rsid w:val="00750435"/>
    <w:rsid w:val="00751944"/>
    <w:rsid w:val="007571AB"/>
    <w:rsid w:val="00820DE5"/>
    <w:rsid w:val="0084363F"/>
    <w:rsid w:val="008A6B99"/>
    <w:rsid w:val="008B5BBF"/>
    <w:rsid w:val="008F4329"/>
    <w:rsid w:val="008F581B"/>
    <w:rsid w:val="00912A1E"/>
    <w:rsid w:val="00986BF1"/>
    <w:rsid w:val="009B7AEA"/>
    <w:rsid w:val="009D1097"/>
    <w:rsid w:val="009F3CF5"/>
    <w:rsid w:val="009F4343"/>
    <w:rsid w:val="00A14C97"/>
    <w:rsid w:val="00A331C9"/>
    <w:rsid w:val="00AB7913"/>
    <w:rsid w:val="00B06558"/>
    <w:rsid w:val="00B42B3F"/>
    <w:rsid w:val="00B54A04"/>
    <w:rsid w:val="00B55BD2"/>
    <w:rsid w:val="00B73E09"/>
    <w:rsid w:val="00BA004F"/>
    <w:rsid w:val="00C251AF"/>
    <w:rsid w:val="00C64884"/>
    <w:rsid w:val="00C81E24"/>
    <w:rsid w:val="00C97F6D"/>
    <w:rsid w:val="00CC1EAF"/>
    <w:rsid w:val="00CC49EA"/>
    <w:rsid w:val="00CE5770"/>
    <w:rsid w:val="00D37956"/>
    <w:rsid w:val="00D7625C"/>
    <w:rsid w:val="00DA299A"/>
    <w:rsid w:val="00E41A19"/>
    <w:rsid w:val="00E526CE"/>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6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214 21 333 0,'5'-5'113'15,"5"0"-42"-15,-6 1 18 16,-4 3-44-16,0-1-25 15,-2 0-14-15,-23 0-6 16,-4 2 1-16,-2 0 0 16,5 0-1-16,1 13 1 15,11 3 3-15,14 1 35 16,0 2 16-16,19 0 15 16,17 2-8-16,1-2-9 15,-7-1-16-15,-2-1-14 0,-7 2-23 16,-3 3 0-16,-12 2 0 15,-4 0 0-15,-2-2 0 16,-2-2 0-16,-26-2 0 16,-12 1 0-16,-3 1-5 15,0-4-30-15,2-1-28 16,6-1-23-16,14-6-67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 0-10 16,-1-3-6-16,1 1-1 15,0 0-6-15,2 0 0 16,-2 1 1-16,5 2-1 15,1 0 0-15,-4 0 2 0,0 2-4 16,-3 0 4-16,-1 0-2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0 23-15,17 1 16 16,25-3-7-16,-4-1-11 16,3-1-7-16,-7-3-13 15,1 2-12-15,-9 1 2 16,-7-1-9-16,-9 0-9 15,-10-2-2-15,0 1 0 16,0-3 0-16,-20 2-1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20 208 0,'0'0'62'0,"0"0"6"16,0 0 5-16,0 0-40 15,0 0-30-15,0-1 0 16,0 1-1-16,7-2-1 16,2 0 0-16,-1-1 0 15,-3 0 0-15,-5 0 9 16,7-1 31-16,-7 2 6 0,2 2-5 16,0-1-15-1,-2 1-18-15,3 0-9 0,-3 0-3 16,0 0 10-16,0 1-6 15,3 6-6-15,-3-5-12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39 93 0,'0'0'72'16,"0"0"-36"-16,0 0 3 0,0 0-34 15,0 0 0-15,0 0-6 16,0 0 1-16,0 0 1 15,0-2 13-15,0 2 37 16,0 0 10-16,0 0 2 16,0 0-17-16,0 0-18 15,0 0-19-15,0 0-5 16,0 0-5-16,0 0 0 16,0 0 1-16,0 0-4 15,0 0-7-15,0 0 1 16,0 0 3-16,0 0 4 15,0-1 6-15,0 1 2 0,0 0 1 16,0-1 0 0,0-1-1-16,0-1-3 0,0 2 0 15,6-2 1-15,-4 3 0 16,1-1-2-16,-1 0 3 16,-2 1-3-16,2-2 3 15,-2 2-1-15,0 0 1 16,0 0 4-16,0 0 1 15,0 0 3-15,0 0 9 16,4 0 15-16,-2 0-7 16,3 0-22-16,1 0 1 15,-1 0 2-15,1-2-2 16,-2-3-2-16,2 1-1 0,2 0-1 16,-2 1 9-1,-1 0 1-15,1 2-1 0,-1 1-2 16,-3 0-4-16,2 0-4 15,-2 0-3-15,-2 0-1 16,0 1 1-16,2 3-2 16,1 1-8-16,-3-4-19 15,0 2-9-15,0-1 1 16,6 3-28-16,-4-2-1 16,3-1-22-16,1 4-54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0,'20'0'66'0,"0"-4"-20"15,3-5 20-15,-12 0-25 16,5-6-6-16,-3 4 6 15,-6 1-2-15,10 3 4 16,-5 3 12-16,-4 4 1 16,8 0-26-16,1 2-14 15,3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230 0 223 0,'0'0'90'0,"0"0"-6"16,0 0 16 0,0 0-40-16,0 0-32 0,0 0-13 15,0 0-10-15,0 5-1 16,0 11-3-16,0 5 8 15,-29 0 11-15,0 4 2 16,-7-3-15-16,3-2-2 16,0-4-2-16,0 1-3 15,13-8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0-4-15,3 0-2 16,-3 0-1-16,-3 4-2 15,3 5 2-15,0 0 0 16,-4 4 2-16,5-1 5 16,-9-2 2-16,-3-4 1 15,-9 9-4-15,0 0-4 0,0 6-4 16,0-3 3 0,-16-4-4-16,-13-2 1 15,-4-3 2-15,5-2-2 0,-5-7 0 16,-2 0 1-16,2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292 43 220 0,'5'0'60'15,"3"0"-36"-15,-5 0 27 16,-3 0-33-16,0 0-15 0,0 0 1 16,0-10 21-1,0 2 32-15,-3 1 22 0,-1 2-18 16,-5 5 2-16,-2-2-7 15,-2 0-32-15,-3 2-10 16,-8 0-8-16,-9 0-5 16,-7 0 1-16,-2 0-2 15,5 0 2-15,10 0-2 16,-3 0 1-16,23 0-1 16,3 2 1-16,-1 0 0 15,5 1 8-15,0-3 23 16,0 0-7-16,0 0-8 0,0 0-10 15,0 0-6 1,0 0 0-16,0 2-1 0,0 0 0 16,0 0-1-16,0 3 2 15,0 1 0-15,5-3 0 16,-1 2 0-16,3-3-2 16,6 5 3-16,-6 0-3 15,3 2 1-15,-3 3-2 16,-7 4 2-16,13 2-1 15,-13 3 0-15,0 2 0 16,0-3 0-16,0 2-1 16,0-6 3-16,-13-2-1 15,6-3-3-15,-6-4 3 16,5-2-3-16,-1-3 2 16,9-2 3-16,0 0 1 0,0 0 2 15,9 0-3-15,19-14-1 16,5 0 0-16,7 5 0 15,6 4 2-15,-2 5 9 16,2 0 2-16,-3 12-8 16,-13 11 0-16,-10 2 1 15,-16-4-5-15,-4-7-2 16,0-3-1-16,-28-6 1 16,-18-3 0-16,-7-2 1 15,0 0 0-15,-4-7-24 16,8-15-45-16,9-6-83 15,3 0-108-15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-3 100 145 0,'0'-9'180'0,"0"0"-98"15,14-3 40-15,6-1-54 16,2-1-5-16,4 2-5 16,-2 2 2-16,4 0-16 15,-1 4-4-15,5 3-5 16,-1 3-10-16,3 4-3 15,-1 15 2-15,-4 5-8 16,-9 2-5-16,-12-4-4 16,-8-1-3-16,0-4-3 15,-4-2 0-15,-20-6-2 0,-10-3 0 16,-2-5-10-16,-5-1-11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156-1 195 0,'-8'0'253'0,"-1"0"-185"15,5 0-8-15,4 0-28 16,-3 0-18-16,-1 0-13 16,4 0-4-16,-4 0 0 15,4 0 3-15,-5 0 1 16,0 0 4-16,1 0 19 16,1 7 25-16,-3 2-4 15,-1 3-16-15,3-3-7 16,-5-2-13-16,5 0-5 15,1 4-2-15,-6 3-2 16,1 2 2-16,-5 8 0 16,5-1 9-16,4 0 20 0,-1-2-17 15,5-2 2 1,0-1-4-16,0-4-7 0,0 0-2 16,0 2-2-16,0 0-1 15,-4 5 0-15,4-3 1 16,-4 3-1-16,1-2 1 15,3 2 0-15,-6 2 2 16,6-1 1-16,0 0-3 16,0-1-1-16,0-1 1 15,0 4-1-15,0-3 1 16,0 2-1-16,0-2 0 16,0-2 0-16,0-1 1 0,0 3-1 15,0-3 0 1,0 3 1-16,0-2 0 0,0-2-1 15,0 5 0-15,-3-1 1 16,3 3-1-16,-4 0 1 16,4-4-1-16,0 1 0 15,0 0 0-15,0-3 2 16,0 0-2-16,0 4 0 16,0-4 0-16,0 1 0 15,4-1 0-15,-4 3 0 16,9-2 0-16,-9-1 0 15,7 1 0-15,-3-1 0 16,1 1 0-16,-1-1 0 16,0 3 0-16,0 0 0 15,6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 0-2 0,0-3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1-16,6-3 0 15,3 2-1-15,-6-3 1 16,3 4-2-16,-3-3 2 16,3 3-1-16,-1-3 0 15,-1 1 1-15,-3 1-1 16,-1-1 0-16,0-1 1 16,9 0-1-16,-4 1 1 15,-1 1 0-15,5 1 1 0,0 0 7 16,0 0-6-1,4 2-2-15,-10-3-1 0,15 3 0 16,-5 0 0-16,0 0 0 16,-1 0 1-16,1 0 0 15,0 0-1-15,0-2 0 16,-4 0-1-16,3-1 3 16,-5 1-3-16,3-1 0 15,2 1 2-15,-3 0-1 16,-3 0-1-16,-10-1 3 15,0 1-3-15,0-3 1 16,0-1 0-16,11-4 0 0,-4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15,0-1-1-15,0-2 2 16,0-1-2-16,0-4-1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250 587 89 0,'0'0'97'0,"-4"0"-68"0,4 0 17 16,0 0-25-16,0-2-6 16,0 2 1-16,-9 0 12 15,2-1 15-15,-1-5 28 16,-1 2-21-16,5-1 4 16,-5 3-22-16,6-1-6 15,-1 1-5-15,0-1-7 16,-5-4-8-16,9 3-1 15,-4-1-3-15,-3 1-2 16,2-1 0-16,1 1 1 16,-3-6-1-16,-3 3 2 15,7 0 5-15,-1-2 15 16,-5 0-3-16,1 0-5 16,-2-3-2-16,-1 0-6 0,2-2-4 15,2 2 1-15,3 3-1 16,-1 2 2-16,1 0 0 15,4 2 1-15,-4 1 4 16,4-3-1-16,-3-1-3 16,-7-1-2-16,7-3-2 15,-1 1 0-15,-5-3 0 16,2 5 3-16,3-5-1 16,-5 0 0-16,5 2-1 15,0 1 0-15,1 4 4 16,3 0 10-16,0 2 7 15,0 4-3-15,0-1-7 0,0-4-9 16,0-1-3 0,0-2 1-16,0-3-4 0,0-1 1 15,0-3 0-15,0-1 2 16,0 4-1-16,0-3 3 16,0 5-2-16,0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28 358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3-2-15,0-2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16,-8 0 0-16,0 0 0 16,-5 0 0-16,10 0 0 15,0 0 0-15,-6 0 0 16,2 0 0-16,-1 2 0 16,-5 3 0-16,10-2 0 15,-9 1 0-15,5 1 0 16,-2-1-2-16,-3 3 4 15,5 0-2-15,-2-3-2 16,-3-1 4-16,-4 0-4 16,6-1 4-16,-6 0-4 15,3-2 4-15,-3 2-4 16,0 1 2-16,4-1 0 16,0 2 0-16,1 3 2 0,-1-2-2 15,-1 5 0-15,1-5 0 16,-4 5 0-16,9 0 0 15,-9-3 0-15,4 0 0 16,-4-3 0-16,0 1 0 16,4 2 0-16,-1-3 0 15,-3 5 0-15,6 1 0 16,-3 1 0-16,1 3 0 16,0-1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0-16,-1 0 0 16,10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3 0-15,1-1-3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1 0 0,1-3-1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0-16,4-3 0 16,0 5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0-16,3-1-1 15,1 2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13 152 158 0,'0'0'228'15,"0"0"-188"-15,0 0-23 16,0 0-5-16,0 0-13 0,0 0-18 15,0 0-3-15,0 0 38 16,0-7-5-16,0-2 27 16,-3-3 24-16,-3 0 0 15,6-1-8-15,0-1-9 16,0 1-9-16,0-3-13 16,0 3-14-16,0 1-6 15,0 3-3-15,0 3 2 16,0 1-9-16,0 4 7 15,6 1 4-15,-3-2-6 16,-3 2 4-16,2 0-2 16,-2 0 3-16,0-1-1 15,0-1-2-15,0 1 1 0,8-2-1 16,-3 3 0 0,6-1-11-16,2 1 7 0,6 0 7 15,-3 0 6-15,6 4-5 16,-3 3 16-16,-1 0 1 15,3-3-12-15,1-1-3 16,-1 1-6-16,-2-1-9 16,0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61 136 0,'0'0'20'16,"0"0"255"-16,0 0-211 15,0 0-21-15,0 0 8 16,0 0-42-16,0 0-8 0,0 0 1 15,0 0 10-15,0 0 15 16,0 0 37-16,0 0 9 16,0 0 0-16,0 0-23 15,0 0-15-15,5 0-6 16,3 0-17-16,-3 0-9 16,8-3-1-16,-2-3 0 15,2 0 0-15,1-1 0 16,2 0 1-16,-1-1 9 15,4 2 9-15,-3 2-21 16,5-2 0-16,1 2 0 16,-4 3 0-16,-2 0 0 15,0 1 0-15,-5 0 0 0,2 0 0 16,0 0 0 0,6 2 0-16,-3 9 0 0,8 3 0 15,-5 2 0-15,-1-1 0 16,-3-2 0-16,-8-1 0 15,1-6 0-15,-3 2 0 16,-1-3 0-16,-2-2 0 16,-2-1-33-16,0-2-14 15,0 0 5-15,0 0-23 16,-2 0 3-16,-9 0-14 16,-2 0-44-16,2-3-23 15,0-4 5-15,0 4 35 0,1-2 60 16,-1 2 64-16,3-1 79 15,0-4 4-15,-1 1-11 16,1-1-48-16,3 5-25 16,3 2-1-16,2 0 8 15,0 1 15-15,0 0 6 16,0 0-4-16,7 0-32 16,10 0 17-16,1 0 11 15,-4 0-12-15,-4 0 0 16,7 0-8-16,-4 0-9 15,-8-5-1-15,8-1-2 16,-5-2-5-16,1 1 0 16,-2 3 0-16,-1 1-3 0,-1 0 1 15,5 1-1 1,3 2 1-16,-2-1 1 0,2 1 0 16,-2 0-1-16,0 0-1 15,-3 0-1-15,-3 0 1 16,3 0-1-16,1 5 0 15,-5 5 0-15,5 4 2 16,-4 3-2-16,8-1 0 16,-3 1-10-16,-1-3-28 15,1-3-33-15,4-2-108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 0 0 16,2 5 0-16,1 2 2 15,2 4-2-15,0 4 1 16,3 3-1-16,-4 6 2 0,-2-4-2 16,-2 1 2-1,2 2-4-15,-2-6 1 0,-3 0 0 16,1-3 1-16,-2-4-1 15,1-3 0-15,3-6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16,0-1-1-16,0-6 0 15,-13-6 0-15,-5-6 2 16,1-3-2-16,1-4-1 16,-3 6 0-16,12 5 0 15,-1 6-1-15,-1 7 1 16,5 4 1-16,-2 1 2 15,-2 0-1-15,0 0 1 16,-3-2-1-16,-2-4 0 0,-2-2 0 16,-2-4-2-1,-1 4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16,10 5-15-16,6 0 4 15,3 0-2-15,-3 14-9 16,-4 5-2-16,-11 4-6 16,-17 3-4-16,-18 0-2 15,0-1-1-15,-11-2-3 16,-26-9 1-16,-9-7-2 15,4-7 4-15,-5 0-5 16,4-9-12-16,9-4-43 0,4-3-58 16,3-1-79-1,22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15,1 2-46-15,0 3-27 16,-6 5-8-16,-2 1 1 16,2 4-5-16,1 4-4 15,-2 2 2-15,2 1 1 16,-3 4-2-16,0-2-3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195 0 324 0,'0'10'48'0,"0"-2"9"15,0-1 3-15,-6-1-33 16,-1 0-14-16,-1 0 9 16,-5 4 14-16,-7 1 1 15,2 4 5-15,-3 3-5 0,0 0-11 16,-1 1-18-1,4-3-6-15,1-2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37 0 112 0,'0'11'215'0,"0"-2"-142"16,0-2 3-16,0-2-28 15,0-1 0-15,-3 4-4 16,-1 0 20-16,-5 4 5 15,1 0-13-15,2 3-11 16,1 2-13-16,5 1-13 0,0 0-8 16,0-2-9-16,0-1 0 15,0-4-3-15,0-3-3 16,0-4-20-16,0-2-27 16,0-2-37-16,0 0-40 15,0 0-45-15,9-3-12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0-15,-2 3 0 16,2 1 0-16,-4 5 0 0,-4 0 0 15,-6 3 0-15,-5 20 0 16,-6 4 0-16,-10 10 0 16,-8 6 0-16,0 0 0 15,0 3 0-15,-23-5 0 16,-10-7 0-16,-1-6 0 16,-6-8 0-16,-2-7 0 15,1-5 0-15,-2-8 0 16,4 0 0-16,7-3 0 15,6-18 0-15,4-4 0 16,11-2 0-16,1-3 0 16,10 0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0 0 16,0-1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16,9-6 0-16,-7 1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1,3-2 0-16,-6 1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16,0-1 0-16,0-1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3179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6 0 15,-3 0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 0 0 15,0-2 0-15,0-2 1 16,0 1-1-16,0 0 0 16,6-1 1-16,-4 4-1 15,1 0 0-15,7 4 1 16,-1-1-1-16,-4-1 1 0,-5 0 0 15,2-1 0-15,4-1 0 16,-6-4 1-16,0 1-2 16,0-1 1-16,0 0-1 15,0 1 0-15,2 0 2 16,-2 2-1-16,3 1 1 16,-3-1 1-16,0 1-1 15,0 1 0-15,0 0 1 16,0-2-2-16,6 0-1 15,-6 0 3-15,0-2-3 16,2 3 0-16,-2-2 1 16,0 2 0-16,2 2 0 15,-2-1-1-15,0 0 1 0,0-2 0 16,0 2 0 0,0 1 0-16,0 5 2 0,0-2 0 15,0 0-3-15,0 0 2 16,0 0 1-16,0 0-1 15,0 0 3-15,0 0 0 16,0-2-2-16,0-1-1 16,0 0 1-16,0-1-2 15,0-2 1-15,0-2-1 16,0-1 1-16,0 2 1 16,0 1 1-16,0 3-1 15,0 0-1-15,0 1 0 0,0 2-1 16,0-2-1-1,0 3 3-15,0-4-5 0,0-2 4 16,0 1-2-16,0-2 2 16,-4 1 2-16,-2 1-1 15,3-1 0-15,1 2-2 16,-4 0 1-16,4 2-2 16,2-3 0-16,-5 0 1 15,-1-3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2 0-15,-4 2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16,-4 1 0-16,-2-3 0 15,6 3 0-15,0-3 0 16,-6 3 0-16,6-2 0 0,0 2 0 16,-9 0 0-1,7 1 0-15,-4-1 0 0,3 2 0 16,-3 1 0-16,4 0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4 0-16,0 6 0 15,7 1 0-15,-5 2 0 16,-2 1 0-16,2 0 0 16,-12-2 0-16,-2-1 0 15,1-2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0-15,-10-3 0 16,4 0 0-16,0 0 0 16,-2 0 0-16,-2 0 0 15,1 0 0-15,1 1 0 16,-4-1 0-16,-3-1 0 15,7 1 0-15,-4 0 0 0,12 2 0 16,-4 0 0-16,3 1 0 16,-3 2 0-16,6-1 0 15,-3 0 0-15,-1-1 0 16,7-2 0-16,-3-2 0 16,-1 0 0-16,6-1 0 15,0 0 0-15,0 2 0 16,-2 1 0-16,2 2 0 15,0 0 0-15,0 3 0 16,0-3 0-16,0 1 0 16,0-2 0-16,0-2 0 15,0-1 0-15,0 1 0 16,0-3 0-16,0 4 0 0,0 2 0 16,0 1 0-16,0 2 0 15,0 2 0-15,0 0 0 16,0 1 0-16,0-4 0 15,0-1 0-15,0-2 0 16,0-1 0-16,0 0 0 16,0 2 0-16,0-1 0 15,0 2 0-15,0 0 0 16,0 1 0-16,0-1 0 16,0 0 0-16,0 0 0 15,0 1 0-15,0-1 0 16,2-1 0-16,-2 2 0 15,0-3 0-15,0 2 0 0,0 1 0 16,0 1 0-16,0-1 0 16,0 5 0-16,0 1 0 15,11-3 0-15,-9 0 0 16,7-3 0-16,-7 0 0 16,-2 0 0-16,6 1 0 15,-6-4 0-15,2 2 0 16,-2 0 0-16,3 1 0 15,-3 1 0-15,6 0 0 16,-1 3 0-16,3-2 0 16,-6 0 0-16,1 2 0 15,3-3 0-15,-2 1 0 16,5-2 0-16,-7-1 0 16,-2 0 0-16,3 0 0 0,-3-1 0 15,6 1 0-15,-4 2 0 16,-2-2 0-16,0 2 0 15,2-2 0 1,1-2 0-16,7 1 0 16,-1 0 0-16,-1 2 0 0,-1 0 0 15,-1 2 0-15,-3-3 0 16,-1 2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0-15,-5-1 0 16,-1 3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194 676 245 0,'-6'-17'35'0,"-1"-6"5"15,-8-13 34-15,-2-15-10 16,-5-14-19-16,1-12-19 16,-2-6-4-16,-3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71 516 231 0,'0'-2'41'0,"5"-13"15"16,-2-9-11-16,-3-12 11 16,0-14-21-16,0-11-11 15,-21-9-2-15,0-2-6 16,2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144 484 381 0,'0'-20'38'0,"0"-12"6"16,0-8 6-16,-21-13-21 16,-6-11-17-16,2-2-9 15,-5 0-3-15,10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16,-1 8 1-16,3 7-13 15,-1 7-1-15,5 1-2 16,-4-4-5-16,-3-2-28 16,3-8-61-16,-14-6-85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13-3-15,2 5-12 16,-3 4-4-16,-3-2-5 16,-6-9 0-16,-9-9-4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10-19-16,4 7-9 15,5 5-3-15,1 6-1 16,-1-4-5-16,-4-3-31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3 170 0,'-50'-6'7'0,"7"6"-19"16,1 9-86-16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15,6-1-42-15,1-3-5 16,-2 1-12-16,-1 1-1 0,-4 0-5 15,-2 2 0-15,-7 0 1 16,1 7-6-16,-3 6-5 16,-3-2-18-16,-3 4-31 15,4-4-79-15,-6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2-10-15,4 0-7 16,-1 1 11-16,5 0 11 16,-3 0-5-16,-2 0 8 15,-3 0 0-15,-1 0-1 16,-1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221 0 7 0,'-37'4'22'0,"-9"0"-22"0,-4 0 0 15,4 2 92-15,25-2-75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82 54 0,'0'-3'-25'16,"0"2"251"-16,0-2-186 16,0-5-1-16,0-5-2 15,-2 0-14-15,-4-1-8 0,1 3 3 16,1 2 5-16,4 4 3 16,0 5 8-16,0 0-3 15,0 0-17-15,6 0 2 16,10 0-14-16,3 0-2 15,2 0 2-15,0 0-1 16,6 0 0-16,-2-1 1 16,-1 1 2-16,0 0 3 15,-5 0-3-15,-3 0 0 16,-8 6-5-16,-1 6-1 16,-7 2-27-16,0-4-112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87 12 0,'0'0'5'0,"-3"0"-4"15,-1 0 189-15,4 0-177 16,-6 0 24-16,6 0-1 16,-3 0-10-16,3 0 1 15,-2 1 1-15,2-1 9 16,0 0 1-16,0 0 11 16,0-10-27-16,0-6 6 15,0 0-16-15,0-1-4 16,0 5 9-16,0 3 1 15,11 4-9-15,-1 4-2 0,3 1 2 16,3 0-11-16,0 4 8 16,1 7-3-16,-4 1-1 15,-5-4-3-15,-3-2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2-15,2 0 2 16,0 0-7-16,-3 0-4 16,-1 1-3-16,-8 6-3 15,-2 5-13-15,-9 0-20 16,0 0-40-16,0-3-84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7 0 16,-3 0-2-16,3-2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0-1-16,0 10-6 15,-7-1-31-15,-4-1-14 16,-3 0-75-16,-8-5-72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0,'16'19'21'16,"9"-2"10"-16,1-4-3 15,-3-4-23-15,4-3-17 16,3-4-94-16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412 0 333 0,'0'0'96'16,"-2"4"17"-16,-10 6-14 15,-18-3-34-15,-10-3-26 0,-10-1-4 16,-3-2-21 0,-1 0-9-16,8 1-2 0,2-2-2 15,10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15,6-3-7-15,0-4-6 16,3-4-37-16,-3-7-36 15,2-1-47-15,-3-6-105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86 82 0,'-9'0'-81'0,"5"-7"472"15,4-4-318-15,0-1 14 16,0-3 8-16,10 2-41 15,11 1-10-15,3 5-13 16,5 2-7-16,6 5-2 0,0 0 7 16,-1 0-5-16,-3 18-4 15,-7 0 1-15,-9 0-9 16,-15-2-7-16,0-1-1 16,-17 1-4-16,-22-1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260 0 234 0,'-7'7'224'0,"1"-1"-153"16,-9 0 47-16,-7 4-52 16,-9 5-44-16,0-2 6 15,-3 4-20-15,4-4-6 16,0 1-1-16,6-1-3 15,8-2-11-15,6-5-38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16,3 1-4-16,-2 3-5 15,7 2-3-15,0 1-8 16,6 2-6-16,1 0-3 15,-5 0-1-15,-4 16 0 16,-2 11-4-16,-12 11 5 16,-10 1 2-16,0 0 5 15,-26-7-8-15,-22-9 6 16,-8-10-9-16,-11-9 0 16,-1-4 0-16,5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33 137 327 0,'-21'22'25'15,"18"-11"1"-15,1-11 44 16,-2 0-22-16,4 0-19 15,-2 0 14-15,2 0 16 0,0-2 27 16,0-2 15-16,0-2-17 16,0 0-15-16,0 0-17 15,0 0-48-15,0-3-4 16,0-2 0-16,6 1 0 16,1-2 0-16,1 1 0 15,3 1 0-15,3 0 0 16,5 0 0-16,-6 2 0 15,5-3 0-15,-1 0 0 16,-2 3 0-16,1 0 0 16,0 2 0-16,0 4 0 15,-2 1 0-15,2 1 0 16,0 0 0-16,7 3 0 0,2 15 0 16,1 5 0-1,-2 5 0-15,-5 2 0 0,-6 1 0 16,-4 1 0-16,-9-1 0 15,0-2 0-15,-3-5 0 16,-24-6 0-16,-2-5 0 16,-5-2 0-16,-4-4 0 15,4-2 0-15,-2-4 0 16,7-1 0-16,4 0 0 16,10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79 1 309 0,'27'2'62'0,"0"3"72"15,-10-4-44-15,-7-1-29 16,-6 0-8-16,-2-3-3 16,2-2-7-16,-4 4-11 15,0 1-10-15,0 0-11 16,-4 6 22-16,-12 17-3 15,-1 14 1-15,0 10-9 16,0 6-10-16,0 2 8 0,3 5-12 16,4-4-8-16,-2-5 0 15,1-9 0-15,2-12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1127 371 0,'-8'6'213'16,"8"2"-175"-16,0-7 35 15,0-1-13-15,-5-3-47 16,-3-15-11-16,-3-5-1 16,6 2-1-16,-3 3 2 15,5 3-1-15,3 3 14 16,0 2 28-16,0-1-2 16,0-3-10-16,0 2-10 15,0-4-15-15,3-3-5 16,3-1-2-16,-6-9 1 0,4-2-2 15,-1 1-1 1,-3 0 1-16,6 1 0 0,-4 1 2 16,1-1 2-16,5 5 5 15,0 1 6-15,-1 3 1 16,-1 2-4-16,-1 4-6 16,6-2-4-16,-3 1 1 15,-3-4-1-15,3-2-1 16,-3-4-2-16,-5-3 2 15,0-3 1-15,0 0 0 16,0 0 0-16,9 1 1 16,-1 3-1-16,-1 3 2 15,4 3-2-15,0 2 0 16,2 4 1-16,-3 2-1 16,4 1 0-16,2-1 0 0,-3 0 0 15,1-5-1 1,-4-3 1-16,1-3-1 0,-6-3 2 15,3 1-1-15,-3 3 0 16,1 3 0-16,-1 9 2 16,1 0 3-16,1 2 1 15,3 4 0-15,7 1-5 16,1 1 0-16,4 3-1 16,-1 0 0-16,-5 0 0 15,5 0 1-15,-5 0 0 16,0 0-1-16,0-4 1 15,-3-1-1-15,0-1 0 0,6 1 2 16,-3 3 0 0,0 2 1-16,2 0-3 0,4 0 0 15,2 0 0-15,-5 7 0 16,-1-3 1-16,-6-2-1 16,4-2 2-16,-2 0-2 15,-1 0 0-15,0 0 0 16,0 0 0-16,4 0 0 15,-2 0-1-15,9 0 0 16,0 0 1-16,2 5 0 16,-2 5 0-16,0 0 0 15,3 1 0-15,-9-2 0 16,6-2 0-16,-2 0 1 0,-9-1-2 16,8-2 1-16,-5 2 0 15,0 3-1-15,2 4 0 16,1 1 1-16,-3 6 0 15,8 1-1-15,-7 0 2 16,-2 0-2-16,-4-2 2 16,2-1-1-16,-2 0 0 15,2-2 0-15,0 2 0 16,-5 1 0-16,-3-1-1 16,1 1 1-16,-4 1 0 15,1-4 1-15,3 1-2 16,-4-2 1-16,0-1 1 0,-2-2-1 15,0 2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0-15,-6-2 0 16,1-1 0-16,3 1 0 16,-6 3 2-16,-1 1-2 15,4 0 0-15,-3-3 0 16,-3 3 0-16,1-5 0 15,5 3 0-15,-4 1 0 16,7-1 0-16,-6 1 0 16,1 0 0-16,-2-2 0 15,1 3 0-15,-5-5 0 16,2 5 0-16,-2-3 0 0,-3 0 0 16,-3 0 0-1,1-1 0-15,2-1 0 0,-8 0 0 16,6 0 0-16,-4 0 0 15,1-2 0-15,-1-2 0 16,7 1 0-16,-7-2 0 16,1 2 0-16,-3-4 0 15,0 2 0-15,1-1 0 16,-3-1 0-16,0 2 0 16,-2-1 0-16,2 0 0 15,2 0 0-15,0-2 0 16,-2 0 0-16,-4-1 0 0,6-2 0 15,-4 0 0 1,-2 0 0-16,4 0 0 0,-1-5 0 16,4-4 0-16,-1 0 0 15,2-3 0-15,3 0 0 16,4-2 0-16,2-1 0 16,-7-1 0-16,5-4 0 15,-7-3 0-15,1-1 0 16,-3-3 0-16,0 0 0 15,6 2 0-15,-1 0 0 16,-2 2 0-16,8 1 0 16,-1 1 0-16,1-3 0 15,3 0 0-15,-1-1 0 16,-2 0 0-16,0 0 0 16,-1 2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16,0 1 16-16,-3-4-8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0,'29'3'32'16,"8"-1"73"-16,-9-2-42 16,-1 0-30-16,-5-1 3 15,-2-11-15-15,-4 1 17 16,-4 0 0-16,-4 0-11 16,-8 1-14-16,0-2-9 15,0 2-3-15,-2 2 1 16,-18 6-4-16,1 2 1 15,-2 8 0-15,5 14 1 16,7 6 4-16,6 1-2 16,3 1 0-16,0-7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0-16,2 0 0 15,-2 0 0-15,-3 3 0 16,9 4 0-16,-9 3 0 16,-4 1 0-16,9 0 0 15,-1 0 0-15,-1 0 0 16,3 5 0-16,-2 1 0 0,2-1 0 16,-6 0 0-16,3 1 0 15,3 0 0-15,-2 2 0 16,2 3 0-16,-2 3 0 15,2 1 0-15,-3 1 0 16,-3 1 0-16,2-1 0 16,-10 0 0-16,1-1 0 15,-4-2 0-15,-1 2 0 16,-1 3 0-16,-5 2 0 16,11 3 0-16,-3 4 0 15,-3 0 0-15,6 5 0 16,-5-1 0-16,-4 2 0 0,-2 2 0 15,0-3 0-15,0-2 0 16,0-3 0-16,-13 0 0 16,-6 0 0-16,3-3 0 15,-5-2 0-15,-1-1 0 16,-2-3 0-16,3 0 0 16,-3 0 0-16,-1-3 0 15,-1-4 0-15,2-2 0 16,-3-2 0-16,-2 1 0 15,2 0 0-15,-5-3 0 16,8 4 0-16,6-1 0 16,-1-2 0-16,8-1 0 15,1-4 0-15,-4-1 0 0,4-1 0 16,-4-18 0-16,1-6 0 16,-2-4 0-16,-2 2 0 15,2 5 0-15,0 9 0 16,2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3 115 377 0,'32'3'33'16,"6"1"102"-16,-4-3-63 16,-3-1-35-16,-10-1 2 15,3-14-6-15,-8-1-14 16,-6-3-8-16,-10-2-2 15,0 1-8-15,-20 2-2 16,-14 8 2-16,-5 10 0 0,3 0-1 16,5 21 3-1,9 9 9-15,13 7 10 0,6-1 0 16,3-3 5 0,3-3-9-16,24 0-4 0,8-8 4 15,4-3-12-15,7-4-3 16,-4-8-2-16,1-5-1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0,'22'23'38'0,"6"-1"53"16,-10 4-19-16,-13-4-53 15,-3-2-12-15,-2 4-2 16,0-1-3-16,0-3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254 7 173 0,'0'0'26'16,"-7"0"129"-16,7 0-32 15,0 0-96-15,0 0 30 0,0 0-18 16,2 0-19-16,-2 0-9 16,3-2-1-16,-3 1 3 15,2 1 6-15,1-2 6 16,-1 2 14-16,0 0-4 16,3 0-8-16,-2 0-1 15,-1 0-5-15,-2 0-15 16,0 0-3-16,0 0 1 15,0 0 3-15,-5 0-3 16,-7 0 1-16,2 0-4 16,1 0 0-16,-1 0 0 15,1 0 2-15,-3 0 2 0,-1 7 9 16,1 5 3-16,-1 0-10 16,1-1-3-16,0 0-2 15,4-2-2-15,4 1 1 16,-2 1 0-16,6-1 0 15,0 1-1-15,0 1 0 16,0-2 0-16,0 0 0 16,0-4 0-1,0 2 1-15,0-5-2 0,0 3 2 16,0-3-2-16,0 1 1 16,0-2 0-16,0-1 0 15,0 3 0-15,8-4 1 16,4 1-1-16,5 0 1 15,-4-1-1-15,9 2 1 16,-2-1-1-16,1 1 1 0,3 2-1 16,-4 1 1-16,-1 3 0 15,-2 1 1-15,-5 2 3 16,-5 1-2-16,-2 0 0 16,-5 1-1-16,0 2-1 15,0-1 1-15,-14 0 0 16,-13-2 2-16,-9-1 0 15,0-1-1-15,-6-5-1 16,0-1 0-16,0-4-2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0,'2'15'45'0,"16"-2"74"15,-14 7-26-15,6-1-80 16,-10 1-5-16,0-3-7 16,0-2 0-16,-4-4-4 15,-6-4-19-15,1-3-16 0,6 1 9 16,3-3 17-16,0 1-2 16,0-2-15-16,0 1-7 15,3-2-42-15,6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4 420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15,0-1-1-15,0 2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0-2-15,8 0 0 16,-6 0-2-16,0 0 0 15,0 0 0-15,0 1 0 16,-2 0 0-16,0-1 0 16,-3 2-1-16,3 0 2 0,0 1 2 15,2 1 2-15,0-1 4 16,0 1 4-16,2-3-12 16,1-1-2-16,-1 0 0 15,-2 0 0-15,3 0 0 16,-1 0 0-16,0 0 0 15,1 0 0-15,2 0 0 16,-2 0 0-16,-1 0 0 16,0 0 0-16,1 0 0 15,-2 0 0-15,-1-1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 0 0 0,0 1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45 22 0,'0'-1'25'16,"0"-1"17"-16,0-5-3 0,-3 3-20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15,0-1-1-15,-3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16,-1 0 0-16,-1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0-16,1 0 0 15,-3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1 0-15,-3-1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632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15,-3 0-1-15,-2-2 2 0,2-1 1 16,-2 0 0-16,5 0-2 15,0 0-2-15,0 0 0 16,0 0-6-16,3 1 0 16,-1 1 0-16,2 1 0 15,-2-1 0-15,6 4 0 16,-8 0 0-16,2-3 0 16,-7 0 0-16,7-3 0 15,1 0 0-15,-3 0 0 16,2 0 0-16,-2 0 0 15,5 0 0-15,-2 0 0 16,1 0 0-16,4 0 0 0,-4 0 0 16,1 0 0-16,2 0 0 15,-2 0 0-15,-3 0 0 16,0 0 0-16,-2 1 0 16,2-1 0-16,1 0 0 15,-1 0 0-15,6 0 0 16,-5 0 0-16,5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2 0 0,-4-2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15,6 0 0 1,-3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15,1 0 0-15,-3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16,0-3 0-16,0 1 0 15,0 0 0-15,0-1 0 16,0 1 0-16,0 1 0 16,0 0 0-16,0 0 0 15,0 2 0-15,0 0 0 16,0 3 0-16,0 0 0 16,0-4 0-16,0 4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0,'-7'6'-26'16,"2"3"42"-16,5-2 223 15,0-2-201-15,0-2-10 16,0 1-14-16,0-3-10 0,0 2 22 16,0-1 10-16,0-2 19 15,0 3 15-15,0-1 8 16,0 1-21-16,0 0-6 15,0 0-19-15,5-2-24 16,5-1-4-16,-3 1-1 16,-2-1-2-16,4 0 0 15,3 0-1-15,-2 0 3 16,0 0-2-16,2 0 1 16,0-4-1-16,3-4 1 0,-3-2-1 15,0 0-1 1,0 2 2-16,0 1-1 0,0 3-1 15,3-1 0-15,-1 0-5 16,-2 2 0-16,6 2 2 16,1 0 0-16,-3 1 3 15,6 0 1-15,-2 0 0 16,-1 0 1-16,-5 2-1 16,-2 1 0-16,4-1 0 15,-4-2 1-15,0 0-1 16,0 0-1-16,0 0 0 15,-1 0 0-15,-1 0 0 16,2-3 1-16,-2 3-3 16,0 0 0-16,2 0 0 15,-2 0 1-15,-1 0 2 0,1 0-2 16,0 0-1 0,-2 3-9-16,3-1-13 0,1-1 4 15,3 1 7-15,4 1 0 16,1-2 5-16,-6 1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43 52 0,'0'0'425'0,"0"-5"-324"15,14-4 23-15,-2 2-28 16,-5 2-64-16,-2-2-15 16,-3 1-10-16,0 2-5 15,-2 3-3-15,0 1-29 0,0 0-74 16,0 3-46-1,0 15-112-15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72 7 0,'-4'0'136'15,"1"1"82"-15,3-1-123 16,0 0-11-16,0 0-44 15,0 0-21-15,0 0 2 16,0 0 5-16,0 0 11 16,0 0 14-16,0 0-5 15,0 0-3-15,0 0-10 16,10 0 2-16,5 0-21 16,-3 2-5-16,2-1-6 15,-2 0-2-15,0 0-1 0,-2-1 0 16,7 0-2-16,-3 0-1 15,4 0-5 1,-4 0 4-16,3-1 3 0,-1-6 0 16,0 2 1-16,0-1 0 15,-1 2 0-15,-3 1 1 16,0 0-1-16,0 1-1 16,-2 1 0-16,0 1 0 15,-1 0-3-15,-4-2-7 16,5 1 2-16,-3 0-1 15,3-3-14-15,2-2 10 16,-2-1 4-16,-1-1 7 16,-2 0 4-16,-2 4 1 15,0 2-1-15,-5 0-1 16,7 2-1-16,-2 0-10 0,5 0 15 16,-1 3-5-16,1 4 2 15,0-1 2-15,-3-2-2 16,5-2 3-16,-2-2 0 15,2 0-2-15,2 0 1 16,-2-3-2-16,6 0-2 16,-4-1 1-16,-2 3 0 15,7 1-2-15,-1 0 4 16,-2 0-4-16,4 0 4 16,-3 5-2-16,-3-5 0 0,-2 0 0 15,8 0 0 1,-6 0-3-16,5 0-9 0,-1 0-32 15,-4 0-26-15,-2 0-13 16,0 0-18-16,-2 2-65 16,7 4-171-16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0,-3 0 3 15,2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0-16,1-1 1 15,-2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5 0 16,0 1 0-16,0 0 0 16,0 1 0-16,0-4 0 15,2 0 0-15,-2 0 0 16,0-1 0-16,5 0 0 0,-3-1 0 15,-2-1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16,0-3 0-16,0 2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15,2 2-5-15,4 1-8 16,-2 0-10-16,0 0-4 16,3 5 0-16,-8 6 0 0,0 3 4 15,-4 1 4-15,-3 2-1 16,0-1-4-16,0-4-4 15,-12-2-2-15,-8-5-3 16,-1-5 3-16,-4 0-2 16,5 0 2-16,4-12-1 15,9-1-10-15,4-1 1 16,3 4 7-16,0 5 2 16,0-1-1-16,10 5 0 15,4 1 4-15,0 0 1 16,5 0-3-16,0 4 0 15,-3 4 1-15,2 4 0 16,1 0 0-16,-3-2-2 16,-5 0-1-16,1-5-1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2-9 16,0 0-3-16,0-3-2 15,0-5-5-15,0-2-32 16,0-3-17-16,2-2-37 16,6-1-87-16,6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7 135 205 0,'-5'0'98'15,"5"0"25"-15,0-17-12 16,0-6-54-16,0 0-13 16,0 1-12-16,0 1-13 15,0 8 0-15,2 4 0 16,8 4 1-16,-2 5-8 15,4 0 3-15,-3 15-13 16,1 4-1-16,-3-1-1 16,-7-6 1-16,5-6-1 0,-3-4 0 15,-2-2 2-15,5-3 0 16,0-11-1-16,-1-2-2 16,6 0 2-16,2 6-1 15,-2 3 1-15,-1 4-2 16,1 3-2-16,-1 0 3 15,3 11 1-15,0 5-1 16,-3 4 2-16,3 0-2 16,0 1-1-16,0-6 1 15,0-5-2-15,-2-5-31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6 0 99 0,'0'0'154'0,"0"0"-81"15,0 0 12-15,0 0-3 16,0 0-40-16,0 0-4 15,0 0-4-15,0 2 33 16,0 10-18-16,0 3-13 16,0 3-10-16,0 2-8 15,0-1-7-15,-5-2-3 16,5 0-5-16,0-4-2 0,0-1 0 16,0 1 0-1,0-1-1-15,0-1-1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90 6 162 0,'-3'3'67'16,"3"-3"-16"-16,0 2 18 15,0-2-7-15,0 0 5 16,0 2 9-16,0 1 0 15,0-2 1-15,0 2-7 16,0-2-16-16,0 1-17 16,0-1-9-16,0 0-9 0,6 1-6 15,0-2-1 1,12 0-4-16,-6 0-3 0,5 0 0 16,-1 0-3-16,3 0 0 15,-5-4 2-15,-3-2-2 16,-1 2 1-16,-8 2-2 15,-2-1-1-15,0 1-4 16,0 1 3-16,0 0 2 16,-6-1-1-16,-11 2-1 15,-3 0 2-15,-3 0-1 16,2 0 0-16,-1 0 1 16,6 2 0-16,-4 0-1 15,2 0 0-15,2-1 1 16,1 1-1-16,8 1 0 15,0 3 3-15,4 1 6 0,-2 1 3 16,5 1-5-16,0 0-3 16,0-2-2-16,0-1-3 15,0-1 2-15,0 0-1 16,10-4-2-16,2 1-6 16,3-2-6-16,1 0-10 15,-3 0-7-15,-3 0-16 16,5 0-27-16,-3 0-26 15,-2-3-14-15,-4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0-1 4 0,'8'3'83'0,"-1"-1"-84"16,-2-1-27-16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271 0 388 0,'10'8'121'0,"-2"-1"1"15,6-7-33-15,-9 0-54 16,-3 0-9-16,0 0-2 15,-2 0-15-15,0 0-3 16,0 0 7-16,0 0 14 16,0 0 9-16,0 0-1 15,0 0 0-15,0 0-3 16,0 0-7-16,0 0-25 16,-19 0 0-16,5 0 0 15,-6 0 0-15,-1 0 0 0,-3 2 0 16,0-1 0-1,-1 0 0-15,2 1 0 0,2-2 0 16,-1 2 0-16,2 1 0 16,2-1 0-16,1 2 0 15,5 1 0-15,2-2 0 16,2-1 0-16,4-1 0 16,-1-1 0-16,2 0-35 15,1 0-4-15,2 0-5 16,0-1 15-16,0-4-2 15,0 3-8-15,0-1 0 16,2 3-26-16,4-1-21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1-16,0 1 1 16,0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40 253 28 0,'7'-7'109'0,"-7"2"-47"0,0 0-30 16,0 1-10-16,0 1 2 15,0-1-12-15,0-1 9 16,0 3 32-16,-3 0 1 16,-1 2-8-16,0-4-2 15,4 4-7-15,-9-1-5 16,9-3-6-16,-6-4-8 16,-3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251 403 12 0,'-3'-5'4'0,"3"1"-2"16,-9-3 80-16,9 2-58 16,0 0-14-16,0 1-1 15,0-1 13-15,0 3 11 16,0 2-3-16,0-2 13 15,0 2-10-15,0-3-11 0,0-1-3 16,-4-4 0 0,0 2 3-16,-5-4-4 0,6 4 7 15,-10-3-2-15,13 1-2 16,-7 1-7-16,3 0-4 16,-6 2-6-16,10 4-2 15,-4-5-1-15,1 5 0 16,-7-4-1-16,10 0 0 15,0 3 0-15,0-6 2 16,-3 4-2-16,-4-2 1 16,-3 1-1-16,7-2 7 15,-1 2 12-15,4 3-5 16,0-1-5-16,0 1-5 16,-9-1-1-16,9 1-1 0,0-2-1 15,-4 1-1-15,-3-1 0 16,-2 2 0-16,-7-3 0 15,12 0 0-15,0 0 1 16,-5 1-1-16,9-1 2 16,0 3-1-16,0-4 5 15,0 6-3-15,-3-1-3 16,3-3 3-16,-8 1-3 16,-2-4 0-16,10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-1 120 20 0,'0'0'130'16,"0"0"-76"-16,0 0-36 16,0-3-17-16,0 1-6 15,0-2 3-15,0-1-22 16,0 0-28-16,0 0-22 16,0 1 39-16,0-1 39 15,0 0 30-15,0-2 29 16,0 5-4-16,0-2-25 15,0 0-24-15,0 4-8 0,0-2-2 16,9 1-10-16,-9-2-12 16,3-2-2-16,1 1 5 15,0-1 9-15,-4 1 10 16,9-3 8-16,-6-1 15 16,1 4 15-16,5-1-2 15,-1 1-8-15,-5 2-12 16,10-1-12-16,-9-1-5 15,5 4-5-15,-2-3-20 16,-3 3 11-16,9-2-2 16,-10 2 6-16,10 0 16 15,-9 0-4-15,16 0 4 0,-7 0 5 16,-1 0-2 0,-1 0 4-16,6 2-5 0,-1 3-8 15,2 2-4-15,-2-5-18 16,-3 0-23-16,-6 1 7 15,-3-1 33-15,9 0-5 16,-10 3 11-16,10 0 9 16,-9 2 13-16,-1 0 13 15,-3-5 2-15,10 2-19 16,-10 1-11-16,3-2-7 16,-3-2 0-16,0 1-9 15,0 2-2-15,4-3-5 16,-4 4 7-16,0 2 4 15,9 0 4-15,-5 5 6 16,-1 2 14-16,-3-2-2 0,13-1-1 16,-13 1-7-16,4-5-6 15,-1 0-1-15,-3-5-2 16,0 3 0-16,0-1-4 16,0 1 1-16,0 4 7 15,0-2 3-15,0 4-1 16,0 4 3-16,0-2-6 15,0 1-1-15,0-2-2 16,10-3 1-16,-7 0-1 16,1 1-6-16,5 0-1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0 100 440 0,'10'9'85'0,"17"0"37"16,1 6-19-16,5 4-59 15,-4 4-18-15,-13 2-12 16,-6-4-9-16,-5-3-3 15,-5-6-1-15,0-5 1 0,0-6-1 16,-2-1 3-16,-15-4 0 16,5-16 1-16,-8-7 11 15,6-3 3-15,6 0-7 16,3 0 4-16,5 5-11 16,0 2 6-16,10 3-9 15,15 1-3-15,-1 4 0 16,7 4-2-16,0 6-6 15,5 5-5-15,2 0-9 16,-12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15,-8 0 2-15,-2 0-3 16,14 0 2-16,-8 0-6 15,2-4-6-15,5-4 9 16,-7-1-5-16,2 0-10 16,-1-1 9-16,-7-1 4 15,1 4-2-15,-4 4 1 0,9 0 0 16,-5 0 6 0,-1-4-4-16,-3 2 0 0,0-2-8 15,9-1 0-15,-9-2 1 16,0 0 4-16,0 1-4 15,0 3-3-15,4-2 4 16,-4 4 0-16,0-3 0 16,0-2 1-16,0 0-2 15,0-1 2-15,0 3-1 16,0 2 0-16,0 0 0 16,4 0 0-16,-1 2 0 15,-3-2-2-15,0-2-1 16,0 2-3-16,0 1 3 15,0-2 0-15,0 3 3 0,10 0 0 16,-10-4 0-16,0-2 0 16,0 1-1-16,0 2 1 15,3-1 0-15,2 0 0 16,-5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0,'0'14'3'0,"0"-3"-2"16,9 3 0-16,-5-2-1 15,3-3-1-15,-7-1-4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1-6-16,-1-1 0 15,-2-2-3-15,-1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0-16,-2 7 0 15,-10-7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0-1-15,9 0 2 16,-5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16,0-4-2-16,0-1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16,4 2 0-16,-5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0-2-15,2-1 2 16,2-7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0-15,0-1 0 16,0-2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16,3-2-7-16,2 1-5 15,-1 1-4-15,-3 0-2 16,-1-1-5-16,-4-1-3 0,0 0-2 15,-3 3-3-15,0-2 1 16,0 0-26-16,0 4-12 16,0-1-27-16,0-2-21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7FB1D923-6606-4E11-A773-243BE073E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743</TotalTime>
  <Pages>4</Pages>
  <Words>705</Words>
  <Characters>4022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67</cp:revision>
  <dcterms:created xsi:type="dcterms:W3CDTF">2015-02-10T00:32:00Z</dcterms:created>
  <dcterms:modified xsi:type="dcterms:W3CDTF">2015-03-24T22:26:00Z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